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7E8A8" w14:textId="77777777" w:rsidR="00795E35" w:rsidRDefault="00795E35" w:rsidP="00C93775">
      <w:pPr>
        <w:pStyle w:val="NoSpacing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C0EC0B2" wp14:editId="608A7690">
                <wp:simplePos x="0" y="0"/>
                <wp:positionH relativeFrom="column">
                  <wp:posOffset>-1784480</wp:posOffset>
                </wp:positionH>
                <wp:positionV relativeFrom="paragraph">
                  <wp:posOffset>-368230</wp:posOffset>
                </wp:positionV>
                <wp:extent cx="360" cy="360"/>
                <wp:effectExtent l="38100" t="38100" r="38100" b="38100"/>
                <wp:wrapNone/>
                <wp:docPr id="181650144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55045D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141pt;margin-top:-29.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MCv9g3IAQAAagQAABAAAAAAAAAAAAAAAAAA0wMA&#10;AGRycy9pbmsvaW5rMS54bWxQSwECLQAUAAYACAAAACEAVa6A+OAAAAANAQAADwAAAAAAAAAAAAAA&#10;AADJBQAAZHJzL2Rvd25yZXYueG1sUEsBAi0AFAAGAAgAAAAhAHkYvJ2/AAAAIQEAABkAAAAAAAAA&#10;AAAAAAAA1gYAAGRycy9fcmVscy9lMm9Eb2MueG1sLnJlbHNQSwUGAAAAAAYABgB4AQAAzAcAAAAA&#10;">
                <v:imagedata r:id="rId9" o:title=""/>
              </v:shape>
            </w:pict>
          </mc:Fallback>
        </mc:AlternateContent>
      </w:r>
    </w:p>
    <w:p w14:paraId="5CE56A84" w14:textId="77777777" w:rsidR="00795E35" w:rsidRPr="00A323B8" w:rsidRDefault="00795E35" w:rsidP="00C93775">
      <w:pPr>
        <w:pStyle w:val="NoSpacing"/>
        <w:jc w:val="center"/>
      </w:pPr>
      <w:r w:rsidRPr="00A323B8">
        <w:rPr>
          <w:noProof/>
          <w:lang w:val="en-US" w:eastAsia="en-US" w:bidi="si-LK"/>
        </w:rPr>
        <w:drawing>
          <wp:inline distT="0" distB="0" distL="0" distR="0" wp14:anchorId="7760F8D6" wp14:editId="6940420C">
            <wp:extent cx="1828800" cy="482321"/>
            <wp:effectExtent l="0" t="0" r="0" b="0"/>
            <wp:docPr id="1814718643" name="graphic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823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83442F6" w14:textId="77777777" w:rsidR="00795E35" w:rsidRPr="00A323B8" w:rsidRDefault="00795E35" w:rsidP="00C93775">
      <w:pPr>
        <w:pStyle w:val="PSL"/>
      </w:pPr>
      <w:r w:rsidRPr="00A323B8">
        <w:t>PRINTCARE</w:t>
      </w:r>
      <w:r w:rsidRPr="00A323B8">
        <w:rPr>
          <w:rFonts w:eastAsia="Times New Roman"/>
        </w:rPr>
        <w:t xml:space="preserve"> </w:t>
      </w:r>
      <w:r w:rsidRPr="00A323B8">
        <w:t>SECURE</w:t>
      </w:r>
      <w:r w:rsidRPr="00A323B8">
        <w:rPr>
          <w:rFonts w:eastAsia="Times New Roman"/>
        </w:rPr>
        <w:t xml:space="preserve"> </w:t>
      </w:r>
      <w:r w:rsidRPr="00A323B8">
        <w:t>LIMITED</w:t>
      </w:r>
      <w:r w:rsidRPr="00A323B8">
        <w:rPr>
          <w:rFonts w:eastAsia="Times New Roman"/>
        </w:rPr>
        <w:t xml:space="preserve"> </w:t>
      </w:r>
      <w:r w:rsidRPr="00A323B8">
        <w:t>(PSL)</w:t>
      </w:r>
    </w:p>
    <w:p w14:paraId="37F9BE9F" w14:textId="77777777" w:rsidR="00795E35" w:rsidRPr="00A323B8" w:rsidRDefault="00795E35" w:rsidP="00C93775">
      <w:pPr>
        <w:pStyle w:val="NoSpacing"/>
        <w:jc w:val="center"/>
      </w:pPr>
      <w:r w:rsidRPr="00A323B8">
        <w:t>77</w:t>
      </w:r>
      <w:r w:rsidRPr="00A323B8">
        <w:rPr>
          <w:rFonts w:eastAsia="Times New Roman"/>
        </w:rPr>
        <w:t xml:space="preserve"> </w:t>
      </w:r>
      <w:r w:rsidRPr="00A323B8">
        <w:t>Nungamugoda</w:t>
      </w:r>
      <w:r w:rsidRPr="00A323B8">
        <w:rPr>
          <w:rFonts w:eastAsia="Times New Roman"/>
        </w:rPr>
        <w:t xml:space="preserve"> </w:t>
      </w:r>
      <w:r w:rsidRPr="00A323B8">
        <w:t>Road</w:t>
      </w:r>
    </w:p>
    <w:p w14:paraId="031298C8" w14:textId="77777777" w:rsidR="00795E35" w:rsidRPr="00A323B8" w:rsidRDefault="00795E35" w:rsidP="00C93775">
      <w:pPr>
        <w:pStyle w:val="NoSpacing"/>
        <w:jc w:val="center"/>
      </w:pPr>
      <w:r w:rsidRPr="00A323B8">
        <w:t>Kelaniya</w:t>
      </w:r>
    </w:p>
    <w:p w14:paraId="7B7BDAEA" w14:textId="77777777" w:rsidR="00795E35" w:rsidRPr="00A323B8" w:rsidRDefault="00795E35" w:rsidP="00C93775">
      <w:pPr>
        <w:pStyle w:val="NoSpacing"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E40DCE0" wp14:editId="2DAEA39F">
                <wp:simplePos x="0" y="0"/>
                <wp:positionH relativeFrom="column">
                  <wp:posOffset>-2361200</wp:posOffset>
                </wp:positionH>
                <wp:positionV relativeFrom="paragraph">
                  <wp:posOffset>-34515</wp:posOffset>
                </wp:positionV>
                <wp:extent cx="244080" cy="757800"/>
                <wp:effectExtent l="38100" t="38100" r="41910" b="42545"/>
                <wp:wrapNone/>
                <wp:docPr id="1662485676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44080" cy="75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CBC4B" id="Ink 53" o:spid="_x0000_s1026" type="#_x0000_t75" style="position:absolute;margin-left:-186.4pt;margin-top:-3.2pt;width:20.2pt;height:60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4BC3D2C" wp14:editId="4E3D51A1">
                <wp:simplePos x="0" y="0"/>
                <wp:positionH relativeFrom="column">
                  <wp:posOffset>-2421680</wp:posOffset>
                </wp:positionH>
                <wp:positionV relativeFrom="paragraph">
                  <wp:posOffset>-6435</wp:posOffset>
                </wp:positionV>
                <wp:extent cx="38880" cy="515520"/>
                <wp:effectExtent l="38100" t="38100" r="37465" b="37465"/>
                <wp:wrapNone/>
                <wp:docPr id="509191609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8880" cy="51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F18AC" id="Ink 52" o:spid="_x0000_s1026" type="#_x0000_t75" style="position:absolute;margin-left:-191.2pt;margin-top:-1pt;width:4.05pt;height:41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">
                <v:imagedata r:id="rId14" o:title=""/>
              </v:shape>
            </w:pict>
          </mc:Fallback>
        </mc:AlternateContent>
      </w:r>
      <w:r w:rsidRPr="00A323B8">
        <w:t>Colombo - Sri</w:t>
      </w:r>
      <w:r w:rsidRPr="00A323B8">
        <w:rPr>
          <w:rFonts w:eastAsia="Times New Roman"/>
        </w:rPr>
        <w:t xml:space="preserve"> </w:t>
      </w:r>
      <w:r w:rsidRPr="00A323B8">
        <w:t>Lanka</w:t>
      </w:r>
    </w:p>
    <w:p w14:paraId="598A2DEE" w14:textId="77777777" w:rsidR="00795E35" w:rsidRPr="00A323B8" w:rsidRDefault="00795E35" w:rsidP="00C93775">
      <w:pPr>
        <w:pStyle w:val="NoSpacing"/>
        <w:jc w:val="center"/>
      </w:pPr>
      <w:r w:rsidRPr="00A323B8">
        <w:t>Tel: +94</w:t>
      </w:r>
      <w:r w:rsidRPr="00A323B8">
        <w:rPr>
          <w:rFonts w:eastAsia="Times New Roman"/>
        </w:rPr>
        <w:t xml:space="preserve"> </w:t>
      </w:r>
      <w:r w:rsidRPr="00A323B8">
        <w:t>11</w:t>
      </w:r>
      <w:r w:rsidRPr="00A323B8">
        <w:rPr>
          <w:rFonts w:eastAsia="Times New Roman"/>
        </w:rPr>
        <w:t xml:space="preserve"> </w:t>
      </w:r>
      <w:r w:rsidRPr="00A323B8">
        <w:t>482</w:t>
      </w:r>
      <w:r w:rsidRPr="00A323B8">
        <w:rPr>
          <w:rFonts w:eastAsia="Times New Roman"/>
        </w:rPr>
        <w:t xml:space="preserve"> </w:t>
      </w:r>
      <w:r w:rsidRPr="00A323B8">
        <w:t>9292</w:t>
      </w:r>
      <w:r w:rsidRPr="00A323B8">
        <w:rPr>
          <w:rFonts w:eastAsia="Times New Roman"/>
        </w:rPr>
        <w:t xml:space="preserve"> | </w:t>
      </w:r>
      <w:r w:rsidRPr="00A323B8">
        <w:t>Fax: +94</w:t>
      </w:r>
      <w:r w:rsidRPr="00A323B8">
        <w:rPr>
          <w:rFonts w:eastAsia="Times New Roman"/>
        </w:rPr>
        <w:t xml:space="preserve"> </w:t>
      </w:r>
      <w:r w:rsidRPr="00A323B8">
        <w:t>11</w:t>
      </w:r>
      <w:r w:rsidRPr="00A323B8">
        <w:rPr>
          <w:rFonts w:eastAsia="Times New Roman"/>
        </w:rPr>
        <w:t xml:space="preserve"> </w:t>
      </w:r>
      <w:r w:rsidRPr="00A323B8">
        <w:t>291</w:t>
      </w:r>
      <w:r w:rsidRPr="00A323B8">
        <w:rPr>
          <w:rFonts w:eastAsia="Times New Roman"/>
        </w:rPr>
        <w:t xml:space="preserve"> </w:t>
      </w:r>
      <w:r w:rsidRPr="00A323B8">
        <w:t>2790</w:t>
      </w:r>
    </w:p>
    <w:p w14:paraId="2510FC06" w14:textId="77777777" w:rsidR="00795E35" w:rsidRPr="00A323B8" w:rsidRDefault="00795E35" w:rsidP="00C93775">
      <w:pPr>
        <w:pStyle w:val="BookName"/>
        <w:rPr>
          <w:bCs/>
          <w:szCs w:val="36"/>
        </w:rPr>
      </w:pPr>
      <w:r>
        <w:rPr>
          <w:bCs/>
          <w:noProof/>
          <w:szCs w:val="36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7B3FDDF" wp14:editId="5D6FA05E">
                <wp:simplePos x="0" y="0"/>
                <wp:positionH relativeFrom="column">
                  <wp:posOffset>5198110</wp:posOffset>
                </wp:positionH>
                <wp:positionV relativeFrom="paragraph">
                  <wp:posOffset>326390</wp:posOffset>
                </wp:positionV>
                <wp:extent cx="378720" cy="66240"/>
                <wp:effectExtent l="38100" t="38100" r="40640" b="48260"/>
                <wp:wrapNone/>
                <wp:docPr id="665509200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78720" cy="66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4284C" id="Ink 45" o:spid="_x0000_s1026" type="#_x0000_t75" style="position:absolute;margin-left:408.8pt;margin-top:25.2pt;width:30.8pt;height: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">
                <v:imagedata r:id="rId16" o:title=""/>
              </v:shape>
            </w:pict>
          </mc:Fallback>
        </mc:AlternateContent>
      </w:r>
      <w:r>
        <w:rPr>
          <w:bCs/>
          <w:noProof/>
          <w:szCs w:val="36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C04D43B" wp14:editId="23D8EEB0">
                <wp:simplePos x="0" y="0"/>
                <wp:positionH relativeFrom="column">
                  <wp:posOffset>7674880</wp:posOffset>
                </wp:positionH>
                <wp:positionV relativeFrom="paragraph">
                  <wp:posOffset>174045</wp:posOffset>
                </wp:positionV>
                <wp:extent cx="18720" cy="28800"/>
                <wp:effectExtent l="38100" t="38100" r="38735" b="47625"/>
                <wp:wrapNone/>
                <wp:docPr id="1865172113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872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F3FA0" id="Ink 21" o:spid="_x0000_s1026" type="#_x0000_t75" style="position:absolute;margin-left:603.8pt;margin-top:13.2pt;width:2.45pt;height: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">
                <v:imagedata r:id="rId18" o:title=""/>
              </v:shape>
            </w:pict>
          </mc:Fallback>
        </mc:AlternateContent>
      </w:r>
      <w:r w:rsidRPr="00A323B8">
        <w:rPr>
          <w:bCs/>
          <w:szCs w:val="36"/>
        </w:rPr>
        <w:t>GAME</w:t>
      </w:r>
      <w:r w:rsidRPr="00A323B8">
        <w:rPr>
          <w:rFonts w:eastAsia="Times New Roman"/>
          <w:bCs/>
          <w:szCs w:val="36"/>
        </w:rPr>
        <w:t xml:space="preserve"> </w:t>
      </w:r>
      <w:r w:rsidRPr="00A323B8">
        <w:t>SPECIFICATION</w:t>
      </w:r>
    </w:p>
    <w:p w14:paraId="17A12FA0" w14:textId="77777777" w:rsidR="00795E35" w:rsidRPr="00A323B8" w:rsidRDefault="00795E35" w:rsidP="00C93775">
      <w:pPr>
        <w:pStyle w:val="NoSpacing"/>
        <w:jc w:val="center"/>
      </w:pPr>
      <w:r w:rsidRPr="00A323B8">
        <w:t>FOR</w:t>
      </w:r>
    </w:p>
    <w:p w14:paraId="1DACBE81" w14:textId="77777777" w:rsidR="00795E35" w:rsidRPr="00A323B8" w:rsidRDefault="00795E35" w:rsidP="00C93775">
      <w:pPr>
        <w:pStyle w:val="NLB"/>
      </w:pPr>
      <w:r w:rsidRPr="00A323B8">
        <w:t>NATIONAL LOTTERIES BOARD (NLB)</w:t>
      </w:r>
    </w:p>
    <w:p w14:paraId="0715293E" w14:textId="77777777" w:rsidR="00795E35" w:rsidRPr="00A323B8" w:rsidRDefault="00795E35" w:rsidP="00C93775">
      <w:pPr>
        <w:pStyle w:val="GameData"/>
      </w:pPr>
      <w:r>
        <w:rPr>
          <w:rFonts w:eastAsia="Times New Roman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8C69799" wp14:editId="49B8DD7C">
                <wp:simplePos x="0" y="0"/>
                <wp:positionH relativeFrom="column">
                  <wp:posOffset>8453755</wp:posOffset>
                </wp:positionH>
                <wp:positionV relativeFrom="paragraph">
                  <wp:posOffset>-158750</wp:posOffset>
                </wp:positionV>
                <wp:extent cx="346710" cy="804990"/>
                <wp:effectExtent l="38100" t="38100" r="53340" b="52705"/>
                <wp:wrapNone/>
                <wp:docPr id="1128909217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46710" cy="804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7822A" id="Ink 121" o:spid="_x0000_s1026" type="#_x0000_t75" style="position:absolute;margin-left:665.15pt;margin-top:-13pt;width:28.25pt;height:64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">
                <v:imagedata r:id="rId20" o:title=""/>
              </v:shape>
            </w:pict>
          </mc:Fallback>
        </mc:AlternateContent>
      </w:r>
      <w:r w:rsidRPr="00A323B8">
        <w:rPr>
          <w:rFonts w:eastAsia="Times New Roman"/>
        </w:rPr>
        <w:t xml:space="preserve"> </w:t>
      </w:r>
      <w:r w:rsidRPr="00673262">
        <w:rPr>
          <w:noProof/>
        </w:rPr>
        <w:t>Sevana Lotteries</w:t>
      </w:r>
      <w:r w:rsidRPr="00A323B8">
        <w:rPr>
          <w:rFonts w:eastAsia="Times New Roman"/>
        </w:rPr>
        <w:t xml:space="preserve"> </w:t>
      </w:r>
      <w:r w:rsidRPr="00A323B8">
        <w:t>(</w:t>
      </w:r>
      <w:r w:rsidRPr="00673262">
        <w:rPr>
          <w:noProof/>
        </w:rPr>
        <w:t>300</w:t>
      </w:r>
      <w:r w:rsidRPr="00A323B8">
        <w:t>)</w:t>
      </w:r>
    </w:p>
    <w:p w14:paraId="51DBE2D9" w14:textId="77777777" w:rsidR="00795E35" w:rsidRPr="00A323B8" w:rsidRDefault="00795E35" w:rsidP="00C93775">
      <w:pPr>
        <w:pStyle w:val="GameData"/>
      </w:pPr>
      <w:r w:rsidRPr="00A323B8">
        <w:t xml:space="preserve">GAME NO: </w:t>
      </w:r>
      <w:r w:rsidRPr="00673262">
        <w:rPr>
          <w:noProof/>
        </w:rPr>
        <w:t>0353</w:t>
      </w:r>
      <w:r w:rsidRPr="00A323B8">
        <w:t xml:space="preserve"> – “</w:t>
      </w:r>
      <w:r w:rsidRPr="00673262">
        <w:rPr>
          <w:noProof/>
        </w:rPr>
        <w:t>MIX RHYTHM</w:t>
      </w:r>
      <w:r w:rsidRPr="00A323B8">
        <w:t>” (</w:t>
      </w:r>
      <w:r>
        <w:t xml:space="preserve">Rs. </w:t>
      </w:r>
      <w:r w:rsidRPr="00673262">
        <w:rPr>
          <w:noProof/>
        </w:rPr>
        <w:t>50</w:t>
      </w:r>
      <w:r w:rsidRPr="00A323B8">
        <w:t>)</w:t>
      </w:r>
    </w:p>
    <w:p w14:paraId="7B9A88ED" w14:textId="77777777" w:rsidR="00795E35" w:rsidRPr="00AB775A" w:rsidRDefault="00795E35" w:rsidP="00AB775A">
      <w:pPr>
        <w:pStyle w:val="GameData"/>
        <w:rPr>
          <w:rFonts w:eastAsia="Times New Roman"/>
        </w:rPr>
      </w:pPr>
      <w:r w:rsidRPr="00A323B8">
        <w:rPr>
          <w:rFonts w:eastAsia="Times New Roman"/>
        </w:rPr>
        <w:t>PO REF:</w:t>
      </w:r>
    </w:p>
    <w:p w14:paraId="7283F417" w14:textId="77777777" w:rsidR="00795E35" w:rsidRPr="00A323B8" w:rsidRDefault="00795E35" w:rsidP="00C93775">
      <w:pPr>
        <w:pStyle w:val="GameData"/>
      </w:pPr>
      <w:r w:rsidRPr="00A323B8">
        <w:t xml:space="preserve">Quantity: </w:t>
      </w:r>
      <w:r w:rsidRPr="00A323B8">
        <w:rPr>
          <w:rFonts w:eastAsia="Times New Roman"/>
        </w:rPr>
        <w:t>5</w:t>
      </w:r>
      <w:r w:rsidRPr="00A323B8">
        <w:t>00,000</w:t>
      </w:r>
      <w:r w:rsidRPr="00A323B8">
        <w:rPr>
          <w:rFonts w:eastAsia="Times New Roman"/>
        </w:rPr>
        <w:t xml:space="preserve"> </w:t>
      </w:r>
      <w:r w:rsidRPr="00A323B8">
        <w:t>Tickets</w:t>
      </w:r>
    </w:p>
    <w:p w14:paraId="4B380A45" w14:textId="77777777" w:rsidR="00795E35" w:rsidRPr="00A323B8" w:rsidRDefault="00795E35" w:rsidP="00C93775">
      <w:pPr>
        <w:pStyle w:val="CONFIDENTIAL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3688B4E" wp14:editId="27771CC3">
                <wp:simplePos x="0" y="0"/>
                <wp:positionH relativeFrom="column">
                  <wp:posOffset>8329720</wp:posOffset>
                </wp:positionH>
                <wp:positionV relativeFrom="paragraph">
                  <wp:posOffset>424020</wp:posOffset>
                </wp:positionV>
                <wp:extent cx="13680" cy="4320"/>
                <wp:effectExtent l="38100" t="38100" r="43815" b="34290"/>
                <wp:wrapNone/>
                <wp:docPr id="1186173659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36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A829D" id="Ink 118" o:spid="_x0000_s1026" type="#_x0000_t75" style="position:absolute;margin-left:655.4pt;margin-top:32.9pt;width:2.1pt;height: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0D32900" wp14:editId="35B3C95C">
                <wp:simplePos x="0" y="0"/>
                <wp:positionH relativeFrom="column">
                  <wp:posOffset>-2476040</wp:posOffset>
                </wp:positionH>
                <wp:positionV relativeFrom="paragraph">
                  <wp:posOffset>964380</wp:posOffset>
                </wp:positionV>
                <wp:extent cx="360" cy="360"/>
                <wp:effectExtent l="38100" t="38100" r="38100" b="38100"/>
                <wp:wrapNone/>
                <wp:docPr id="621223188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1115B" id="Ink 114" o:spid="_x0000_s1026" type="#_x0000_t75" style="position:absolute;margin-left:-195.45pt;margin-top:75.45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TaxZANEBAACZBAAAEAAAAAAA&#10;AAAAAAAAAADTAwAAZHJzL2luay9pbmsxLnhtbFBLAQItABQABgAIAAAAIQA1oit54gAAAA0BAAAP&#10;AAAAAAAAAAAAAAAAANIFAABkcnMvZG93bnJldi54bWxQSwECLQAUAAYACAAAACEAeRi8nb8AAAAh&#10;AQAAGQAAAAAAAAAAAAAAAADhBgAAZHJzL19yZWxzL2Uyb0RvYy54bWwucmVsc1BLBQYAAAAABgAG&#10;AHgBAADXBwAAAAA=&#10;">
                <v:imagedata r:id="rId24" o:title=""/>
              </v:shape>
            </w:pict>
          </mc:Fallback>
        </mc:AlternateContent>
      </w:r>
      <w:r w:rsidRPr="00A323B8">
        <w:t>CONFIDENTIAL</w:t>
      </w:r>
    </w:p>
    <w:p w14:paraId="3FEED2E8" w14:textId="77777777" w:rsidR="00795E35" w:rsidRPr="00A323B8" w:rsidRDefault="00795E35" w:rsidP="00C93775">
      <w:pPr>
        <w:pStyle w:val="NoSpacing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A00F97A" wp14:editId="390B673C">
                <wp:simplePos x="0" y="0"/>
                <wp:positionH relativeFrom="column">
                  <wp:posOffset>-1370480</wp:posOffset>
                </wp:positionH>
                <wp:positionV relativeFrom="paragraph">
                  <wp:posOffset>686030</wp:posOffset>
                </wp:positionV>
                <wp:extent cx="360" cy="360"/>
                <wp:effectExtent l="38100" t="38100" r="38100" b="38100"/>
                <wp:wrapNone/>
                <wp:docPr id="599559270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A9C32" id="Ink 122" o:spid="_x0000_s1026" type="#_x0000_t75" style="position:absolute;margin-left:-108.4pt;margin-top:53.5pt;width:1.05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Bn5+eY0wEAAJkEAAAQAAAAAAAA&#10;AAAAAAAAANMDAABkcnMvaW5rL2luazEueG1sUEsBAi0AFAAGAAgAAAAhADk0MVrfAAAADQEAAA8A&#10;AAAAAAAAAAAAAAAA1AUAAGRycy9kb3ducmV2LnhtbFBLAQItABQABgAIAAAAIQB5GLydvwAAACEB&#10;AAAZAAAAAAAAAAAAAAAAAOAGAABkcnMvX3JlbHMvZTJvRG9jLnhtbC5yZWxzUEsFBgAAAAAGAAYA&#10;eAEAANYH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A66CA95" wp14:editId="146CAB5B">
                <wp:simplePos x="0" y="0"/>
                <wp:positionH relativeFrom="column">
                  <wp:posOffset>7960360</wp:posOffset>
                </wp:positionH>
                <wp:positionV relativeFrom="paragraph">
                  <wp:posOffset>496570</wp:posOffset>
                </wp:positionV>
                <wp:extent cx="383800" cy="913130"/>
                <wp:effectExtent l="38100" t="38100" r="35560" b="39370"/>
                <wp:wrapNone/>
                <wp:docPr id="1695149712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83800" cy="913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48214" id="Ink 113" o:spid="_x0000_s1026" type="#_x0000_t75" style="position:absolute;margin-left:626.3pt;margin-top:38.6pt;width:31.2pt;height:72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">
                <v:imagedata r:id="rId28" o:title=""/>
              </v:shape>
            </w:pict>
          </mc:Fallback>
        </mc:AlternateContent>
      </w:r>
    </w:p>
    <w:tbl>
      <w:tblPr>
        <w:tblStyle w:val="TableGridLight"/>
        <w:tblW w:w="8700" w:type="dxa"/>
        <w:tblLayout w:type="fixed"/>
        <w:tblLook w:val="0000" w:firstRow="0" w:lastRow="0" w:firstColumn="0" w:lastColumn="0" w:noHBand="0" w:noVBand="0"/>
      </w:tblPr>
      <w:tblGrid>
        <w:gridCol w:w="2605"/>
        <w:gridCol w:w="2970"/>
        <w:gridCol w:w="3125"/>
      </w:tblGrid>
      <w:tr w:rsidR="00795E35" w:rsidRPr="00A323B8" w14:paraId="7A29D61A" w14:textId="77777777" w:rsidTr="00601659">
        <w:tc>
          <w:tcPr>
            <w:tcW w:w="2605" w:type="dxa"/>
          </w:tcPr>
          <w:p w14:paraId="481DDFF4" w14:textId="77777777" w:rsidR="00795E35" w:rsidRPr="00A323B8" w:rsidRDefault="00795E35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DOCUMENT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CONTROL VERSION</w:t>
            </w:r>
          </w:p>
        </w:tc>
        <w:tc>
          <w:tcPr>
            <w:tcW w:w="2970" w:type="dxa"/>
          </w:tcPr>
          <w:p w14:paraId="3D256D08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DATE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ISSUED</w:t>
            </w:r>
          </w:p>
        </w:tc>
        <w:tc>
          <w:tcPr>
            <w:tcW w:w="3125" w:type="dxa"/>
          </w:tcPr>
          <w:p w14:paraId="5FD49A21" w14:textId="77777777" w:rsidR="00795E35" w:rsidRPr="00A323B8" w:rsidRDefault="00795E35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STATUS</w:t>
            </w:r>
          </w:p>
        </w:tc>
      </w:tr>
      <w:tr w:rsidR="00795E35" w:rsidRPr="00A323B8" w14:paraId="6C65FC1C" w14:textId="77777777" w:rsidTr="00601659">
        <w:tc>
          <w:tcPr>
            <w:tcW w:w="2605" w:type="dxa"/>
          </w:tcPr>
          <w:p w14:paraId="320795C9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1.0</w:t>
            </w:r>
          </w:p>
        </w:tc>
        <w:tc>
          <w:tcPr>
            <w:tcW w:w="2970" w:type="dxa"/>
          </w:tcPr>
          <w:p w14:paraId="680A210D" w14:textId="28137656" w:rsidR="00795E35" w:rsidRPr="00A323B8" w:rsidRDefault="00F302E5" w:rsidP="00C93775">
            <w:pPr>
              <w:pStyle w:val="NoSpacing"/>
              <w:snapToGrid w:val="0"/>
              <w:jc w:val="left"/>
            </w:pPr>
            <w:r>
              <w:rPr>
                <w:rFonts w:eastAsia="Times New Roman"/>
                <w:noProof/>
              </w:rPr>
              <w:t>September 14</w:t>
            </w:r>
            <w:r w:rsidR="00795E35">
              <w:rPr>
                <w:rFonts w:eastAsia="Times New Roman"/>
                <w:noProof/>
              </w:rPr>
              <w:t>, 2026</w:t>
            </w:r>
          </w:p>
        </w:tc>
        <w:tc>
          <w:tcPr>
            <w:tcW w:w="3125" w:type="dxa"/>
          </w:tcPr>
          <w:p w14:paraId="67A2D22D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Final</w:t>
            </w:r>
          </w:p>
        </w:tc>
      </w:tr>
      <w:tr w:rsidR="00795E35" w:rsidRPr="00A323B8" w14:paraId="70E65D8E" w14:textId="77777777" w:rsidTr="00601659">
        <w:tc>
          <w:tcPr>
            <w:tcW w:w="2605" w:type="dxa"/>
          </w:tcPr>
          <w:p w14:paraId="1F85B05D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 xml:space="preserve"> </w:t>
            </w:r>
          </w:p>
        </w:tc>
        <w:tc>
          <w:tcPr>
            <w:tcW w:w="2970" w:type="dxa"/>
          </w:tcPr>
          <w:p w14:paraId="66CBB2BB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 xml:space="preserve"> </w:t>
            </w:r>
          </w:p>
        </w:tc>
        <w:tc>
          <w:tcPr>
            <w:tcW w:w="3125" w:type="dxa"/>
          </w:tcPr>
          <w:p w14:paraId="2F948CB2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 xml:space="preserve"> </w:t>
            </w:r>
          </w:p>
        </w:tc>
      </w:tr>
      <w:tr w:rsidR="00795E35" w:rsidRPr="00A323B8" w14:paraId="71351AA8" w14:textId="77777777" w:rsidTr="00601659">
        <w:tc>
          <w:tcPr>
            <w:tcW w:w="2605" w:type="dxa"/>
          </w:tcPr>
          <w:p w14:paraId="50A00912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  <w:tc>
          <w:tcPr>
            <w:tcW w:w="2970" w:type="dxa"/>
          </w:tcPr>
          <w:p w14:paraId="2688D461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  <w:tc>
          <w:tcPr>
            <w:tcW w:w="3125" w:type="dxa"/>
          </w:tcPr>
          <w:p w14:paraId="6A4842BC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</w:tbl>
    <w:p w14:paraId="1D4CA29C" w14:textId="77777777" w:rsidR="00795E35" w:rsidRPr="00A323B8" w:rsidRDefault="00795E35" w:rsidP="00C93775">
      <w:pPr>
        <w:pStyle w:val="NoSpacing"/>
        <w:jc w:val="left"/>
      </w:pPr>
    </w:p>
    <w:p w14:paraId="2006ECA7" w14:textId="77777777" w:rsidR="00795E35" w:rsidRPr="00A323B8" w:rsidRDefault="00795E35" w:rsidP="00C93775">
      <w:pPr>
        <w:pStyle w:val="NoSpacing"/>
        <w:jc w:val="left"/>
      </w:pPr>
    </w:p>
    <w:tbl>
      <w:tblPr>
        <w:tblStyle w:val="GridTable6Colorful"/>
        <w:tblW w:w="8725" w:type="dxa"/>
        <w:tblLook w:val="04A0" w:firstRow="1" w:lastRow="0" w:firstColumn="1" w:lastColumn="0" w:noHBand="0" w:noVBand="1"/>
      </w:tblPr>
      <w:tblGrid>
        <w:gridCol w:w="2585"/>
        <w:gridCol w:w="3100"/>
        <w:gridCol w:w="3040"/>
      </w:tblGrid>
      <w:tr w:rsidR="00795E35" w:rsidRPr="00A323B8" w14:paraId="2FB94E4A" w14:textId="77777777" w:rsidTr="00223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  <w:shd w:val="clear" w:color="auto" w:fill="D9D9D9" w:themeFill="background1" w:themeFillShade="D9"/>
            <w:hideMark/>
          </w:tcPr>
          <w:p w14:paraId="44B17C10" w14:textId="77777777" w:rsidR="00795E35" w:rsidRPr="00A323B8" w:rsidRDefault="00795E35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Prepared by</w:t>
            </w:r>
          </w:p>
        </w:tc>
        <w:tc>
          <w:tcPr>
            <w:tcW w:w="6140" w:type="dxa"/>
            <w:gridSpan w:val="2"/>
            <w:shd w:val="clear" w:color="auto" w:fill="D9D9D9" w:themeFill="background1" w:themeFillShade="D9"/>
            <w:hideMark/>
          </w:tcPr>
          <w:p w14:paraId="67F150E5" w14:textId="77777777" w:rsidR="00795E35" w:rsidRPr="00A323B8" w:rsidRDefault="00795E35" w:rsidP="00C937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Checked by</w:t>
            </w:r>
          </w:p>
        </w:tc>
      </w:tr>
      <w:tr w:rsidR="00795E35" w:rsidRPr="00A323B8" w14:paraId="521E2704" w14:textId="77777777" w:rsidTr="002239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  <w:hideMark/>
          </w:tcPr>
          <w:p w14:paraId="72FD3257" w14:textId="77777777" w:rsidR="00795E35" w:rsidRPr="00A323B8" w:rsidRDefault="00795E35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</w:p>
        </w:tc>
        <w:tc>
          <w:tcPr>
            <w:tcW w:w="6140" w:type="dxa"/>
            <w:gridSpan w:val="2"/>
            <w:hideMark/>
          </w:tcPr>
          <w:p w14:paraId="76811C0D" w14:textId="77777777" w:rsidR="00795E35" w:rsidRPr="00A323B8" w:rsidRDefault="00795E35" w:rsidP="00C93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795E35" w:rsidRPr="00A323B8" w14:paraId="24A4153E" w14:textId="77777777" w:rsidTr="00E92447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</w:tcPr>
          <w:p w14:paraId="69CBADE0" w14:textId="77777777" w:rsidR="00795E35" w:rsidRPr="00A323B8" w:rsidRDefault="00795E35" w:rsidP="00C93775">
            <w:pPr>
              <w:rPr>
                <w:rFonts w:eastAsia="Times New Roman" w:cs="Times New Roman"/>
                <w:b w:val="0"/>
                <w:bCs w:val="0"/>
                <w:kern w:val="0"/>
                <w:lang w:eastAsia="en-US" w:bidi="ar-SA"/>
              </w:rPr>
            </w:pPr>
          </w:p>
        </w:tc>
        <w:tc>
          <w:tcPr>
            <w:tcW w:w="3100" w:type="dxa"/>
            <w:tcBorders>
              <w:right w:val="single" w:sz="4" w:space="0" w:color="auto"/>
            </w:tcBorders>
          </w:tcPr>
          <w:p w14:paraId="45DA5A05" w14:textId="77777777" w:rsidR="00795E35" w:rsidRPr="00A323B8" w:rsidRDefault="00795E35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040" w:type="dxa"/>
            <w:tcBorders>
              <w:left w:val="single" w:sz="4" w:space="0" w:color="auto"/>
            </w:tcBorders>
          </w:tcPr>
          <w:p w14:paraId="64BC3E04" w14:textId="77777777" w:rsidR="00795E35" w:rsidRPr="00A323B8" w:rsidRDefault="00795E35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45CFB3AE" w14:textId="77777777" w:rsidR="00795E35" w:rsidRPr="00A323B8" w:rsidRDefault="00795E35" w:rsidP="00C93775">
      <w:pPr>
        <w:pStyle w:val="NoSpacing"/>
        <w:jc w:val="left"/>
      </w:pPr>
    </w:p>
    <w:p w14:paraId="4C2CF0FA" w14:textId="77777777" w:rsidR="00795E35" w:rsidRPr="00A323B8" w:rsidRDefault="00795E35" w:rsidP="00C93775">
      <w:pPr>
        <w:rPr>
          <w:rFonts w:eastAsia="Arial" w:cs="Times New Roman"/>
          <w:b/>
          <w:lang w:val="en-AU" w:bidi="ar-SA"/>
        </w:rPr>
      </w:pPr>
      <w:r w:rsidRPr="00A323B8">
        <w:rPr>
          <w:b/>
        </w:rPr>
        <w:br w:type="page"/>
      </w:r>
    </w:p>
    <w:p w14:paraId="223CBF62" w14:textId="77777777" w:rsidR="00E6017F" w:rsidRPr="00E6017F" w:rsidRDefault="00E6017F" w:rsidP="00E6017F">
      <w:pPr>
        <w:pStyle w:val="TOC1"/>
      </w:pPr>
      <w:r w:rsidRPr="00E6017F">
        <w:lastRenderedPageBreak/>
        <w:t>Contents</w:t>
      </w:r>
    </w:p>
    <w:p w14:paraId="15BD824F" w14:textId="77777777" w:rsidR="00E6017F" w:rsidRDefault="00E6017F" w:rsidP="00E6017F">
      <w:pPr>
        <w:pStyle w:val="TOC1"/>
      </w:pPr>
    </w:p>
    <w:p w14:paraId="6190C55C" w14:textId="3071EA78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fldChar w:fldCharType="begin"/>
      </w:r>
      <w:r>
        <w:instrText xml:space="preserve"> TOC \o "1-2" \u </w:instrText>
      </w:r>
      <w:r>
        <w:fldChar w:fldCharType="separate"/>
      </w:r>
      <w:r>
        <w:t>1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INTRODUCTION</w:t>
      </w:r>
      <w:r>
        <w:tab/>
      </w:r>
      <w:r>
        <w:fldChar w:fldCharType="begin"/>
      </w:r>
      <w:r>
        <w:instrText xml:space="preserve"> PAGEREF _Toc240273557 \h </w:instrText>
      </w:r>
      <w:r>
        <w:fldChar w:fldCharType="separate"/>
      </w:r>
      <w:r>
        <w:t>4</w:t>
      </w:r>
      <w:r>
        <w:fldChar w:fldCharType="end"/>
      </w:r>
    </w:p>
    <w:p w14:paraId="09F052C3" w14:textId="42B14888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3A3AB60" w14:textId="5A10D2E8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 xml:space="preserve"> Game Mechanism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8F265FB" w14:textId="5D4FFC16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2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TICKET SPECIFICATIONS</w:t>
      </w:r>
      <w:r>
        <w:tab/>
      </w:r>
      <w:r>
        <w:fldChar w:fldCharType="begin"/>
      </w:r>
      <w:r>
        <w:instrText xml:space="preserve"> PAGEREF _Toc240273560 \h </w:instrText>
      </w:r>
      <w:r>
        <w:fldChar w:fldCharType="separate"/>
      </w:r>
      <w:r>
        <w:t>4</w:t>
      </w:r>
      <w:r>
        <w:fldChar w:fldCharType="end"/>
      </w:r>
    </w:p>
    <w:p w14:paraId="263F1B70" w14:textId="2DF8E0AB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2.0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Design Specifications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E0C5594" w14:textId="21B05DA6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2.1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Technical 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A3BE9F5" w14:textId="1840A543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3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GAME</w:t>
      </w:r>
      <w:r w:rsidRPr="00321105">
        <w:rPr>
          <w:rFonts w:eastAsia="Times New Roman"/>
        </w:rPr>
        <w:t xml:space="preserve"> </w:t>
      </w:r>
      <w:r>
        <w:t>SPECIFICATIONS</w:t>
      </w:r>
      <w:r>
        <w:tab/>
      </w:r>
      <w:r>
        <w:fldChar w:fldCharType="begin"/>
      </w:r>
      <w:r>
        <w:instrText xml:space="preserve"> PAGEREF _Toc240273563 \h </w:instrText>
      </w:r>
      <w:r>
        <w:fldChar w:fldCharType="separate"/>
      </w:r>
      <w:r>
        <w:t>5</w:t>
      </w:r>
      <w:r>
        <w:fldChar w:fldCharType="end"/>
      </w:r>
    </w:p>
    <w:p w14:paraId="078B11A8" w14:textId="30F5A646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Game Play Mechanism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D310F9A" w14:textId="0D2050D1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Game Classification (Perfect or Non-Perfect)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E308247" w14:textId="5E88A818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Game Generation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602B709" w14:textId="58A3175E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3.3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Play Symbols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134948F" w14:textId="1D88F18F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3.4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Serial Numbering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93405F2" w14:textId="20D87D67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3.5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Validation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BD4E024" w14:textId="03437B88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4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PRIZE</w:t>
      </w:r>
      <w:r w:rsidRPr="00321105">
        <w:rPr>
          <w:rFonts w:eastAsia="Times New Roman"/>
        </w:rPr>
        <w:t xml:space="preserve"> </w:t>
      </w:r>
      <w:r>
        <w:t>STRUCTURE</w:t>
      </w:r>
      <w:r>
        <w:tab/>
      </w:r>
      <w:r>
        <w:fldChar w:fldCharType="begin"/>
      </w:r>
      <w:r>
        <w:instrText xml:space="preserve"> PAGEREF _Toc240273570 \h </w:instrText>
      </w:r>
      <w:r>
        <w:fldChar w:fldCharType="separate"/>
      </w:r>
      <w:r>
        <w:t>6</w:t>
      </w:r>
      <w:r>
        <w:fldChar w:fldCharType="end"/>
      </w:r>
    </w:p>
    <w:p w14:paraId="60A7AD01" w14:textId="04603904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4.0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Parameters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BA4D6CF" w14:textId="6767EAB8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4.1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Prize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DD175B4" w14:textId="7AAC5969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4.2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Guaranteed Low End Prize Structure (GLEPS)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79D3E34" w14:textId="2DE99B8C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5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GAME</w:t>
      </w:r>
      <w:r w:rsidRPr="00321105">
        <w:rPr>
          <w:rFonts w:eastAsia="Times New Roman"/>
        </w:rPr>
        <w:t xml:space="preserve"> </w:t>
      </w:r>
      <w:r>
        <w:t>RESTRICTIONS</w:t>
      </w:r>
      <w:r w:rsidRPr="00321105">
        <w:rPr>
          <w:rFonts w:eastAsia="Times New Roman"/>
        </w:rPr>
        <w:t xml:space="preserve"> </w:t>
      </w:r>
      <w:r>
        <w:t>AND</w:t>
      </w:r>
      <w:r w:rsidRPr="00321105">
        <w:rPr>
          <w:rFonts w:eastAsia="Times New Roman"/>
        </w:rPr>
        <w:t xml:space="preserve"> </w:t>
      </w:r>
      <w:r>
        <w:t>PLAY</w:t>
      </w:r>
      <w:r w:rsidRPr="00321105">
        <w:rPr>
          <w:rFonts w:eastAsia="Times New Roman"/>
        </w:rPr>
        <w:t xml:space="preserve"> </w:t>
      </w:r>
      <w:r>
        <w:t>REQUIREMENTS</w:t>
      </w:r>
      <w:r>
        <w:tab/>
      </w:r>
      <w:r>
        <w:fldChar w:fldCharType="begin"/>
      </w:r>
      <w:r>
        <w:instrText xml:space="preserve"> PAGEREF _Toc240273574 \h </w:instrText>
      </w:r>
      <w:r>
        <w:fldChar w:fldCharType="separate"/>
      </w:r>
      <w:r>
        <w:t>8</w:t>
      </w:r>
      <w:r>
        <w:fldChar w:fldCharType="end"/>
      </w:r>
    </w:p>
    <w:p w14:paraId="36681321" w14:textId="221FDA18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5.0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Restrictions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1B2A258" w14:textId="51950651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5.1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Play Requirement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D0ADD24" w14:textId="36B85AE9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6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SUPPORT</w:t>
      </w:r>
      <w:r w:rsidRPr="00321105">
        <w:rPr>
          <w:rFonts w:eastAsia="Times New Roman"/>
        </w:rPr>
        <w:t xml:space="preserve"> </w:t>
      </w:r>
      <w:r>
        <w:t>MATERIAL</w:t>
      </w:r>
      <w:r>
        <w:tab/>
      </w:r>
      <w:r>
        <w:fldChar w:fldCharType="begin"/>
      </w:r>
      <w:r>
        <w:instrText xml:space="preserve"> PAGEREF _Toc240273577 \h </w:instrText>
      </w:r>
      <w:r>
        <w:fldChar w:fldCharType="separate"/>
      </w:r>
      <w:r>
        <w:t>8</w:t>
      </w:r>
      <w:r>
        <w:fldChar w:fldCharType="end"/>
      </w:r>
    </w:p>
    <w:p w14:paraId="34D27962" w14:textId="478EDE11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6.0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Samples Tickets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9876D23" w14:textId="041B0449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6.1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Validation 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B728499" w14:textId="19FD7C24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6.2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Audit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355B3DA" w14:textId="345DC4A7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7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PACKAGING</w:t>
      </w:r>
      <w:r>
        <w:tab/>
      </w:r>
      <w:r>
        <w:fldChar w:fldCharType="begin"/>
      </w:r>
      <w:r>
        <w:instrText xml:space="preserve"> PAGEREF _Toc240273581 \h </w:instrText>
      </w:r>
      <w:r>
        <w:fldChar w:fldCharType="separate"/>
      </w:r>
      <w:r>
        <w:t>9</w:t>
      </w:r>
      <w:r>
        <w:fldChar w:fldCharType="end"/>
      </w:r>
    </w:p>
    <w:p w14:paraId="69E19CF7" w14:textId="2631420B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7.0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Books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F4FA9B8" w14:textId="2D982517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7.1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Cartons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E2EA03A" w14:textId="134518E9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7.2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Packing Manifest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DC5CD9A" w14:textId="1C674B4B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8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SCHEDULE</w:t>
      </w:r>
      <w:r w:rsidRPr="00321105">
        <w:rPr>
          <w:rFonts w:eastAsia="Times New Roman"/>
        </w:rPr>
        <w:t xml:space="preserve"> </w:t>
      </w:r>
      <w:r>
        <w:t>and</w:t>
      </w:r>
      <w:r w:rsidRPr="00321105">
        <w:rPr>
          <w:rFonts w:eastAsia="Times New Roman"/>
        </w:rPr>
        <w:t xml:space="preserve"> </w:t>
      </w:r>
      <w:r>
        <w:t>DELIVERABLES</w:t>
      </w:r>
      <w:r>
        <w:tab/>
      </w:r>
      <w:r>
        <w:fldChar w:fldCharType="begin"/>
      </w:r>
      <w:r>
        <w:instrText xml:space="preserve"> PAGEREF _Toc240273585 \h </w:instrText>
      </w:r>
      <w:r>
        <w:fldChar w:fldCharType="separate"/>
      </w:r>
      <w:r>
        <w:t>10</w:t>
      </w:r>
      <w:r>
        <w:fldChar w:fldCharType="end"/>
      </w:r>
    </w:p>
    <w:p w14:paraId="086D6298" w14:textId="073E0380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8.0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Proposed Schedule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76C05EE" w14:textId="66819B93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lastRenderedPageBreak/>
        <w:t>9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DELIVERY</w:t>
      </w:r>
      <w:r>
        <w:tab/>
      </w:r>
      <w:r>
        <w:fldChar w:fldCharType="begin"/>
      </w:r>
      <w:r>
        <w:instrText xml:space="preserve"> PAGEREF _Toc240273587 \h </w:instrText>
      </w:r>
      <w:r>
        <w:fldChar w:fldCharType="separate"/>
      </w:r>
      <w:r>
        <w:t>10</w:t>
      </w:r>
      <w:r>
        <w:fldChar w:fldCharType="end"/>
      </w:r>
    </w:p>
    <w:p w14:paraId="362C7BD0" w14:textId="798F502F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9.0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Local Delivery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396BA2B" w14:textId="5B6BFAF8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9.1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Delivery Address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870FB22" w14:textId="6F6BD4E1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10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PAYMENT</w:t>
      </w:r>
      <w:r w:rsidRPr="00321105">
        <w:rPr>
          <w:rFonts w:eastAsia="Times New Roman"/>
        </w:rPr>
        <w:t xml:space="preserve"> </w:t>
      </w:r>
      <w:r>
        <w:t>TERMS</w:t>
      </w:r>
      <w:r>
        <w:tab/>
      </w:r>
      <w:r>
        <w:fldChar w:fldCharType="begin"/>
      </w:r>
      <w:r>
        <w:instrText xml:space="preserve"> PAGEREF _Toc240273590 \h </w:instrText>
      </w:r>
      <w:r>
        <w:fldChar w:fldCharType="separate"/>
      </w:r>
      <w:r>
        <w:t>11</w:t>
      </w:r>
      <w:r>
        <w:fldChar w:fldCharType="end"/>
      </w:r>
    </w:p>
    <w:p w14:paraId="115F1654" w14:textId="2CA38855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10.0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Payment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7E8593B" w14:textId="7D5AE379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10.1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Invoices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7B3CF32" w14:textId="75C67E0F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11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AUTHORISATION TO PROCEED</w:t>
      </w:r>
      <w:r>
        <w:tab/>
      </w:r>
      <w:r>
        <w:fldChar w:fldCharType="begin"/>
      </w:r>
      <w:r>
        <w:instrText xml:space="preserve"> PAGEREF _Toc240273593 \h </w:instrText>
      </w:r>
      <w:r>
        <w:fldChar w:fldCharType="separate"/>
      </w:r>
      <w:r>
        <w:t>11</w:t>
      </w:r>
      <w:r>
        <w:fldChar w:fldCharType="end"/>
      </w:r>
    </w:p>
    <w:p w14:paraId="4820BC28" w14:textId="352B748E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11.0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Authorisation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ADF2246" w14:textId="67E0501F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11.1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Pricing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D32A5CE" w14:textId="64B97B80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11.2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Signature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B0FA987" w14:textId="063FBE06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12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ACCEPTANCE</w:t>
      </w:r>
      <w:r>
        <w:tab/>
      </w:r>
      <w:r>
        <w:fldChar w:fldCharType="begin"/>
      </w:r>
      <w:r>
        <w:instrText xml:space="preserve"> PAGEREF _Toc240273597 \h </w:instrText>
      </w:r>
      <w:r>
        <w:fldChar w:fldCharType="separate"/>
      </w:r>
      <w:r>
        <w:t>12</w:t>
      </w:r>
      <w:r>
        <w:fldChar w:fldCharType="end"/>
      </w:r>
    </w:p>
    <w:p w14:paraId="12E763C8" w14:textId="2E9D1081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12.0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Acceptance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1EBAAEC" w14:textId="391644DA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12.1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Signature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_Toc240273599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9091393" w14:textId="37B4E618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13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CONFIDENTIALITY</w:t>
      </w:r>
      <w:r>
        <w:tab/>
      </w:r>
      <w:r>
        <w:fldChar w:fldCharType="begin"/>
      </w:r>
      <w:r>
        <w:instrText xml:space="preserve"> PAGEREF _Toc240273600 \h </w:instrText>
      </w:r>
      <w:r>
        <w:fldChar w:fldCharType="separate"/>
      </w:r>
      <w:r>
        <w:t>12</w:t>
      </w:r>
      <w:r>
        <w:fldChar w:fldCharType="end"/>
      </w:r>
    </w:p>
    <w:p w14:paraId="4C40C133" w14:textId="4403F4F6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13.0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_Toc240273601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B409059" w14:textId="39E644F0" w:rsidR="00B5648E" w:rsidRDefault="00B5648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14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PRODUCTION</w:t>
      </w:r>
      <w:r w:rsidRPr="00321105">
        <w:rPr>
          <w:rFonts w:eastAsia="Times New Roman"/>
        </w:rPr>
        <w:t xml:space="preserve"> </w:t>
      </w:r>
      <w:r>
        <w:t>AND</w:t>
      </w:r>
      <w:r w:rsidRPr="00321105">
        <w:rPr>
          <w:rFonts w:eastAsia="Times New Roman"/>
        </w:rPr>
        <w:t xml:space="preserve"> </w:t>
      </w:r>
      <w:r>
        <w:t>SECURITY</w:t>
      </w:r>
      <w:r>
        <w:tab/>
      </w:r>
      <w:r>
        <w:fldChar w:fldCharType="begin"/>
      </w:r>
      <w:r>
        <w:instrText xml:space="preserve"> PAGEREF _Toc240273602 \h </w:instrText>
      </w:r>
      <w:r>
        <w:fldChar w:fldCharType="separate"/>
      </w:r>
      <w:r>
        <w:t>12</w:t>
      </w:r>
      <w:r>
        <w:fldChar w:fldCharType="end"/>
      </w:r>
    </w:p>
    <w:p w14:paraId="26EEA9D5" w14:textId="6B8A5DD4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14.0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Production Control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_Toc240273603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CF621D4" w14:textId="13DDE5D4" w:rsidR="00B5648E" w:rsidRDefault="00B5648E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14.1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Security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_Toc240273604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0652F97" w14:textId="797C867F" w:rsidR="00B5648E" w:rsidRPr="00B5648E" w:rsidRDefault="00B5648E" w:rsidP="00B5648E">
      <w:r>
        <w:fldChar w:fldCharType="end"/>
      </w:r>
    </w:p>
    <w:bookmarkStart w:id="0" w:name="_Toc240273557"/>
    <w:p w14:paraId="6D3F9283" w14:textId="77777777" w:rsidR="00795E35" w:rsidRPr="00A323B8" w:rsidRDefault="00795E35" w:rsidP="00C93775">
      <w:pPr>
        <w:pStyle w:val="Heading1"/>
        <w:pageBreakBefore/>
        <w:jc w:val="left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2FB149A" wp14:editId="37224E91">
                <wp:simplePos x="0" y="0"/>
                <wp:positionH relativeFrom="column">
                  <wp:posOffset>7525385</wp:posOffset>
                </wp:positionH>
                <wp:positionV relativeFrom="paragraph">
                  <wp:posOffset>-129540</wp:posOffset>
                </wp:positionV>
                <wp:extent cx="136525" cy="1234440"/>
                <wp:effectExtent l="38100" t="38100" r="34925" b="41910"/>
                <wp:wrapNone/>
                <wp:docPr id="545819218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36525" cy="123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5F952" id="Ink 151" o:spid="_x0000_s1026" type="#_x0000_t75" style="position:absolute;margin-left:592.05pt;margin-top:-10.7pt;width:11.7pt;height:98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96AD063" wp14:editId="15B77234">
                <wp:simplePos x="0" y="0"/>
                <wp:positionH relativeFrom="column">
                  <wp:posOffset>7809230</wp:posOffset>
                </wp:positionH>
                <wp:positionV relativeFrom="paragraph">
                  <wp:posOffset>-424180</wp:posOffset>
                </wp:positionV>
                <wp:extent cx="186055" cy="1130020"/>
                <wp:effectExtent l="38100" t="38100" r="42545" b="51435"/>
                <wp:wrapNone/>
                <wp:docPr id="1707294524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86055" cy="113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75B38" id="Ink 148" o:spid="_x0000_s1026" type="#_x0000_t75" style="position:absolute;margin-left:614.4pt;margin-top:-33.9pt;width:15.6pt;height:9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">
                <v:imagedata r:id="rId32" o:title=""/>
              </v:shape>
            </w:pict>
          </mc:Fallback>
        </mc:AlternateContent>
      </w:r>
      <w:r w:rsidRPr="00A323B8">
        <w:t>INTRODUCTION</w:t>
      </w:r>
      <w:bookmarkEnd w:id="0"/>
    </w:p>
    <w:p w14:paraId="3AE494DD" w14:textId="77777777" w:rsidR="00795E35" w:rsidRPr="00A323B8" w:rsidRDefault="00795E35" w:rsidP="00C93775">
      <w:pPr>
        <w:pStyle w:val="Heading2"/>
        <w:jc w:val="left"/>
      </w:pPr>
      <w:r w:rsidRPr="00A323B8">
        <w:t xml:space="preserve"> </w:t>
      </w:r>
      <w:bookmarkStart w:id="1" w:name="_Toc240273558"/>
      <w:r w:rsidRPr="00A323B8">
        <w:t>Specification</w:t>
      </w:r>
      <w:bookmarkEnd w:id="1"/>
    </w:p>
    <w:p w14:paraId="6E2FC410" w14:textId="77777777" w:rsidR="00795E35" w:rsidRPr="00A323B8" w:rsidRDefault="00795E35" w:rsidP="00C93775"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defines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requirements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design,</w:t>
      </w:r>
      <w:r w:rsidRPr="00A323B8">
        <w:rPr>
          <w:rFonts w:eastAsia="Times New Roman"/>
        </w:rPr>
        <w:t xml:space="preserve"> </w:t>
      </w:r>
      <w:r w:rsidRPr="00A323B8">
        <w:t>generation,</w:t>
      </w:r>
      <w:r w:rsidRPr="00A323B8">
        <w:rPr>
          <w:rFonts w:eastAsia="Times New Roman"/>
        </w:rPr>
        <w:t xml:space="preserve"> </w:t>
      </w:r>
      <w:r w:rsidRPr="00A323B8">
        <w:t>printing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 xml:space="preserve">of </w:t>
      </w:r>
      <w:r>
        <w:rPr>
          <w:noProof/>
        </w:rPr>
        <w:t>Sevana Lotteries</w:t>
      </w:r>
      <w:r>
        <w:t xml:space="preserve"> </w:t>
      </w:r>
      <w:r w:rsidRPr="00A323B8">
        <w:t>(</w:t>
      </w:r>
      <w:r>
        <w:rPr>
          <w:noProof/>
        </w:rPr>
        <w:t>300</w:t>
      </w:r>
      <w:r w:rsidRPr="00A323B8">
        <w:t>)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No</w:t>
      </w:r>
      <w:r w:rsidRPr="00A323B8">
        <w:rPr>
          <w:rFonts w:eastAsia="Times New Roman"/>
        </w:rPr>
        <w:t xml:space="preserve"> </w:t>
      </w:r>
      <w:r>
        <w:rPr>
          <w:noProof/>
        </w:rPr>
        <w:t>0353</w:t>
      </w:r>
      <w:r w:rsidRPr="00A323B8">
        <w:rPr>
          <w:rFonts w:eastAsia="Times New Roman"/>
        </w:rPr>
        <w:t xml:space="preserve"> </w:t>
      </w:r>
      <w:r w:rsidRPr="00A323B8">
        <w:t>titled</w:t>
      </w:r>
      <w:r w:rsidRPr="00A323B8">
        <w:rPr>
          <w:rFonts w:eastAsia="Times New Roman"/>
        </w:rPr>
        <w:t xml:space="preserve"> “</w:t>
      </w:r>
      <w:r w:rsidRPr="00673262">
        <w:rPr>
          <w:rFonts w:eastAsia="Times New Roman"/>
          <w:b/>
          <w:bCs/>
          <w:noProof/>
        </w:rPr>
        <w:t>MIX RHYTHM</w:t>
      </w:r>
      <w:r w:rsidRPr="00A323B8">
        <w:rPr>
          <w:rFonts w:eastAsia="Times New Roman"/>
        </w:rPr>
        <w:t>”</w:t>
      </w:r>
      <w:r w:rsidRPr="00A323B8">
        <w:t>.</w:t>
      </w:r>
    </w:p>
    <w:p w14:paraId="39819B97" w14:textId="77777777" w:rsidR="00795E35" w:rsidRPr="00A323B8" w:rsidRDefault="00795E35" w:rsidP="000B4E40">
      <w:pPr>
        <w:rPr>
          <w:rFonts w:eastAsia="Times New Roman"/>
        </w:rPr>
      </w:pP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information</w:t>
      </w:r>
      <w:r w:rsidRPr="00A323B8">
        <w:rPr>
          <w:rFonts w:eastAsia="Times New Roman"/>
        </w:rPr>
        <w:t xml:space="preserve"> </w:t>
      </w:r>
      <w:r w:rsidRPr="00A323B8">
        <w:t>contained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includes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designs,</w:t>
      </w:r>
      <w:r w:rsidRPr="00A323B8">
        <w:rPr>
          <w:rFonts w:eastAsia="Times New Roman"/>
        </w:rPr>
        <w:t xml:space="preserve"> </w:t>
      </w:r>
      <w:r w:rsidRPr="00A323B8">
        <w:t>play</w:t>
      </w:r>
      <w:r w:rsidRPr="00A323B8">
        <w:rPr>
          <w:rFonts w:eastAsia="Times New Roman"/>
        </w:rPr>
        <w:t xml:space="preserve"> </w:t>
      </w:r>
      <w:r w:rsidRPr="00A323B8">
        <w:t>symbols,</w:t>
      </w:r>
      <w:r w:rsidRPr="00A323B8">
        <w:rPr>
          <w:rFonts w:eastAsia="Times New Roman"/>
        </w:rPr>
        <w:t xml:space="preserve"> </w:t>
      </w: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structure,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restrictions,</w:t>
      </w:r>
      <w:r w:rsidRPr="00A323B8">
        <w:rPr>
          <w:rFonts w:eastAsia="Times New Roman"/>
        </w:rPr>
        <w:t xml:space="preserve"> </w:t>
      </w:r>
      <w:r w:rsidRPr="00A323B8">
        <w:t>numbering,</w:t>
      </w:r>
      <w:r w:rsidRPr="00A323B8">
        <w:rPr>
          <w:rFonts w:eastAsia="Times New Roman"/>
        </w:rPr>
        <w:t xml:space="preserve"> </w:t>
      </w:r>
      <w:r w:rsidRPr="00A323B8">
        <w:t>packing</w:t>
      </w:r>
      <w:r w:rsidRPr="00A323B8">
        <w:rPr>
          <w:rFonts w:eastAsia="Times New Roman"/>
        </w:rPr>
        <w:t xml:space="preserve"> </w:t>
      </w:r>
      <w:r w:rsidRPr="00A323B8">
        <w:t>instructions,</w:t>
      </w:r>
      <w:r w:rsidRPr="00A323B8">
        <w:rPr>
          <w:rFonts w:eastAsia="Times New Roman"/>
        </w:rPr>
        <w:t xml:space="preserve"> </w:t>
      </w:r>
      <w:r w:rsidRPr="00A323B8">
        <w:t>pricing,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>instructions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authority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proceed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production.</w:t>
      </w:r>
    </w:p>
    <w:bookmarkStart w:id="2" w:name="_Toc240273559"/>
    <w:p w14:paraId="3C3ABA69" w14:textId="77777777" w:rsidR="00795E35" w:rsidRPr="00A323B8" w:rsidRDefault="00795E35" w:rsidP="00C93775">
      <w:pPr>
        <w:pStyle w:val="Heading2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5313E43" wp14:editId="08EDA32C">
                <wp:simplePos x="0" y="0"/>
                <wp:positionH relativeFrom="column">
                  <wp:posOffset>7486960</wp:posOffset>
                </wp:positionH>
                <wp:positionV relativeFrom="paragraph">
                  <wp:posOffset>528765</wp:posOffset>
                </wp:positionV>
                <wp:extent cx="7560" cy="84240"/>
                <wp:effectExtent l="38100" t="38100" r="50165" b="49530"/>
                <wp:wrapNone/>
                <wp:docPr id="1495401638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756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72BC2" id="Ink 145" o:spid="_x0000_s1026" type="#_x0000_t75" style="position:absolute;margin-left:589.05pt;margin-top:41.15pt;width:1.55pt;height:7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97B7663" wp14:editId="638F41AB">
                <wp:simplePos x="0" y="0"/>
                <wp:positionH relativeFrom="column">
                  <wp:posOffset>8129560</wp:posOffset>
                </wp:positionH>
                <wp:positionV relativeFrom="paragraph">
                  <wp:posOffset>556485</wp:posOffset>
                </wp:positionV>
                <wp:extent cx="20520" cy="26640"/>
                <wp:effectExtent l="38100" t="38100" r="36830" b="50165"/>
                <wp:wrapNone/>
                <wp:docPr id="423628473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052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9F52B" id="Ink 131" o:spid="_x0000_s1026" type="#_x0000_t75" style="position:absolute;margin-left:639.6pt;margin-top:43.3pt;width:2.6pt;height:3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">
                <v:imagedata r:id="rId36" o:title=""/>
              </v:shape>
            </w:pict>
          </mc:Fallback>
        </mc:AlternateContent>
      </w:r>
      <w:r w:rsidRPr="00A323B8">
        <w:t xml:space="preserve"> Game Mechanism</w:t>
      </w:r>
      <w:bookmarkEnd w:id="2"/>
    </w:p>
    <w:p w14:paraId="340E1DB8" w14:textId="77777777" w:rsidR="00795E35" w:rsidRPr="00A323B8" w:rsidRDefault="00795E35" w:rsidP="00E859A2">
      <w:pPr>
        <w:spacing w:after="1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A6F07C1" wp14:editId="49C410CA">
                <wp:simplePos x="0" y="0"/>
                <wp:positionH relativeFrom="column">
                  <wp:posOffset>-540385</wp:posOffset>
                </wp:positionH>
                <wp:positionV relativeFrom="paragraph">
                  <wp:posOffset>378460</wp:posOffset>
                </wp:positionV>
                <wp:extent cx="8615" cy="27665"/>
                <wp:effectExtent l="38100" t="38100" r="48895" b="48895"/>
                <wp:wrapNone/>
                <wp:docPr id="237941573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8615" cy="27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6E879" id="Ink 140" o:spid="_x0000_s1026" type="#_x0000_t75" style="position:absolute;margin-left:-43pt;margin-top:29.35pt;width:1.65pt;height:3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">
                <v:imagedata r:id="rId38" o:title=""/>
              </v:shape>
            </w:pict>
          </mc:Fallback>
        </mc:AlternateContent>
      </w:r>
      <w:r w:rsidRPr="00A323B8">
        <w:t>This lottery will consist of</w:t>
      </w:r>
      <w:r>
        <w:t xml:space="preserve"> </w:t>
      </w:r>
      <w:r>
        <w:rPr>
          <w:noProof/>
        </w:rPr>
        <w:t>500,000</w:t>
      </w:r>
      <w:r w:rsidRPr="00A323B8">
        <w:t xml:space="preserve"> tickets, with one game printed on each ticket. In the game, players must scratch the designated area to reveal the symbols. </w:t>
      </w:r>
      <w:r w:rsidRPr="00E859A2">
        <w:t>In the game players will be required to scratch and</w:t>
      </w:r>
      <w:r>
        <w:t xml:space="preserve"> </w:t>
      </w:r>
      <w:r>
        <w:rPr>
          <w:noProof/>
        </w:rPr>
        <w:t>match two similar symbols or a “Guitar” symbol and win the corresponding prize</w:t>
      </w:r>
      <w:r>
        <w:t>.</w:t>
      </w:r>
    </w:p>
    <w:p w14:paraId="1C96F1F0" w14:textId="77777777" w:rsidR="00795E35" w:rsidRPr="00A323B8" w:rsidRDefault="00795E35" w:rsidP="00C93775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4157323" wp14:editId="07905582">
                <wp:simplePos x="0" y="0"/>
                <wp:positionH relativeFrom="column">
                  <wp:posOffset>-564405</wp:posOffset>
                </wp:positionH>
                <wp:positionV relativeFrom="paragraph">
                  <wp:posOffset>423810</wp:posOffset>
                </wp:positionV>
                <wp:extent cx="360" cy="360"/>
                <wp:effectExtent l="38100" t="38100" r="38100" b="38100"/>
                <wp:wrapNone/>
                <wp:docPr id="1113476181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B578E" id="Ink 144" o:spid="_x0000_s1026" type="#_x0000_t75" style="position:absolute;margin-left:-44.95pt;margin-top:32.85pt;width:1.05pt;height:1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0pSAaNYBAACcBAAAEAAAAAAA&#10;AAAAAAAAAADTAwAAZHJzL2luay9pbmsxLnhtbFBLAQItABQABgAIAAAAIQDyARKt3QAAAAkBAAAP&#10;AAAAAAAAAAAAAAAAANcFAABkcnMvZG93bnJldi54bWxQSwECLQAUAAYACAAAACEAeRi8nb8AAAAh&#10;AQAAGQAAAAAAAAAAAAAAAADhBgAAZHJzL19yZWxzL2Uyb0RvYy54bWwucmVsc1BLBQYAAAAABgAG&#10;AHgBAADXBwAAAAA=&#10;">
                <v:imagedata r:id="rId26" o:title=""/>
              </v:shape>
            </w:pict>
          </mc:Fallback>
        </mc:AlternateConten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prepared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accordance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instructions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National</w:t>
      </w:r>
      <w:r w:rsidRPr="00A323B8">
        <w:rPr>
          <w:rFonts w:eastAsia="Times New Roman"/>
        </w:rPr>
        <w:t xml:space="preserve"> </w:t>
      </w:r>
      <w:r w:rsidRPr="00A323B8">
        <w:t>Lotteries</w:t>
      </w:r>
      <w:r w:rsidRPr="00A323B8">
        <w:rPr>
          <w:rFonts w:eastAsia="Times New Roman"/>
        </w:rPr>
        <w:t xml:space="preserve"> </w:t>
      </w:r>
      <w:r w:rsidRPr="00A323B8">
        <w:t>Board</w:t>
      </w:r>
      <w:r w:rsidRPr="00A323B8">
        <w:rPr>
          <w:rFonts w:eastAsia="Times New Roman"/>
        </w:rPr>
        <w:t xml:space="preserve"> </w:t>
      </w:r>
      <w:r w:rsidRPr="00A323B8">
        <w:t>(NLB)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contents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used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Printcare</w:t>
      </w:r>
      <w:r w:rsidRPr="00A323B8">
        <w:rPr>
          <w:rFonts w:eastAsia="Times New Roman"/>
        </w:rPr>
        <w:t xml:space="preserve"> </w:t>
      </w:r>
      <w:r w:rsidRPr="00A323B8">
        <w:t>Secure</w:t>
      </w:r>
      <w:r w:rsidRPr="00A323B8">
        <w:rPr>
          <w:rFonts w:eastAsia="Times New Roman"/>
        </w:rPr>
        <w:t xml:space="preserve"> </w:t>
      </w:r>
      <w:r w:rsidRPr="00A323B8">
        <w:t>Limited</w:t>
      </w:r>
      <w:r w:rsidRPr="00A323B8">
        <w:rPr>
          <w:rFonts w:eastAsia="Times New Roman"/>
        </w:rPr>
        <w:t xml:space="preserve"> </w:t>
      </w:r>
      <w:r w:rsidRPr="00A323B8">
        <w:t>(PSL)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generate,</w:t>
      </w:r>
      <w:r w:rsidRPr="00A323B8">
        <w:rPr>
          <w:rFonts w:eastAsia="Times New Roman"/>
        </w:rPr>
        <w:t xml:space="preserve"> </w:t>
      </w:r>
      <w:r w:rsidRPr="00A323B8">
        <w:t>print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according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agreed</w:t>
      </w:r>
      <w:r w:rsidRPr="00A323B8">
        <w:rPr>
          <w:rFonts w:eastAsia="Times New Roman"/>
        </w:rPr>
        <w:t xml:space="preserve"> </w:t>
      </w:r>
      <w:r w:rsidRPr="00A323B8">
        <w:t>specifications</w:t>
      </w:r>
      <w:r w:rsidRPr="00A323B8">
        <w:rPr>
          <w:rFonts w:eastAsia="Times New Roman"/>
        </w:rPr>
        <w:t xml:space="preserve"> </w:t>
      </w:r>
      <w:r w:rsidRPr="00A323B8">
        <w:t>contained</w:t>
      </w:r>
      <w:r w:rsidRPr="00A323B8">
        <w:rPr>
          <w:rFonts w:eastAsia="Times New Roman"/>
        </w:rPr>
        <w:t xml:space="preserve"> </w:t>
      </w:r>
      <w:r w:rsidRPr="00A323B8">
        <w:t>herein.</w:t>
      </w:r>
    </w:p>
    <w:p w14:paraId="65CC52B6" w14:textId="77777777" w:rsidR="00795E35" w:rsidRPr="00A323B8" w:rsidRDefault="00795E35" w:rsidP="00C93775">
      <w:pPr>
        <w:pStyle w:val="Heading1"/>
        <w:jc w:val="left"/>
      </w:pPr>
      <w:bookmarkStart w:id="3" w:name="_Toc240273560"/>
      <w:r w:rsidRPr="00A323B8">
        <w:t>TICKET SPECIFICATIONS</w:t>
      </w:r>
      <w:bookmarkEnd w:id="3"/>
    </w:p>
    <w:p w14:paraId="6A8DF7BE" w14:textId="77777777" w:rsidR="00795E35" w:rsidRPr="00A323B8" w:rsidRDefault="00795E35" w:rsidP="00C93775">
      <w:pPr>
        <w:pStyle w:val="Heading2"/>
        <w:jc w:val="left"/>
      </w:pPr>
      <w:r w:rsidRPr="00A323B8">
        <w:t xml:space="preserve"> </w:t>
      </w:r>
      <w:bookmarkStart w:id="4" w:name="_Toc240273561"/>
      <w:r w:rsidRPr="00A323B8">
        <w:t>Design Specifications</w:t>
      </w:r>
      <w:bookmarkEnd w:id="4"/>
    </w:p>
    <w:p w14:paraId="636615E1" w14:textId="77777777" w:rsidR="00795E35" w:rsidRPr="00A323B8" w:rsidRDefault="00795E35" w:rsidP="00C93775">
      <w:pPr>
        <w:spacing w:after="120"/>
      </w:pPr>
      <w:r w:rsidRPr="00A323B8">
        <w:t>The game will consist of a single design.</w:t>
      </w:r>
    </w:p>
    <w:p w14:paraId="5E623B1E" w14:textId="77777777" w:rsidR="00795E35" w:rsidRPr="00A323B8" w:rsidRDefault="00795E35" w:rsidP="00C93775">
      <w:pPr>
        <w:pStyle w:val="ListParagraph"/>
        <w:jc w:val="left"/>
        <w:rPr>
          <w:vertAlign w:val="subscript"/>
        </w:rPr>
      </w:pPr>
      <w:r w:rsidRPr="00A323B8">
        <w:t>Front Display colours:</w:t>
      </w:r>
      <w:r>
        <w:tab/>
      </w:r>
      <w:r w:rsidRPr="00581374">
        <w:rPr>
          <w:lang w:val="en-US"/>
        </w:rPr>
        <w:t>Cyan, Yellow, Magenta and Black (CYMK)</w:t>
      </w:r>
    </w:p>
    <w:p w14:paraId="7982DAB1" w14:textId="77777777" w:rsidR="00795E35" w:rsidRPr="00A323B8" w:rsidRDefault="00795E35" w:rsidP="00C93775">
      <w:pPr>
        <w:pStyle w:val="ListParagraph"/>
        <w:jc w:val="left"/>
        <w:rPr>
          <w:vertAlign w:val="subscript"/>
        </w:rPr>
      </w:pPr>
      <w:r w:rsidRPr="00A323B8">
        <w:t>Overprint colours:</w:t>
      </w:r>
      <w:r>
        <w:tab/>
      </w:r>
      <w:r w:rsidRPr="00581374">
        <w:rPr>
          <w:lang w:val="en-US"/>
        </w:rPr>
        <w:t>Varnish (Two – protective coat and one special release coat over all variable data), Silver rub removable ink, overprint colours as per the final approved art.</w:t>
      </w:r>
    </w:p>
    <w:p w14:paraId="2C0CAE9D" w14:textId="77777777" w:rsidR="00795E35" w:rsidRPr="00A323B8" w:rsidRDefault="00795E35" w:rsidP="00C93775">
      <w:pPr>
        <w:pStyle w:val="ListParagraph"/>
        <w:jc w:val="left"/>
        <w:rPr>
          <w:vertAlign w:val="subscript"/>
        </w:rPr>
      </w:pPr>
      <w:r w:rsidRPr="00A323B8">
        <w:t>Back Colour:</w:t>
      </w:r>
      <w:r>
        <w:tab/>
      </w:r>
      <w:r w:rsidRPr="00581374">
        <w:rPr>
          <w:lang w:val="en-US"/>
        </w:rPr>
        <w:t>Black</w:t>
      </w:r>
    </w:p>
    <w:p w14:paraId="7D938FAD" w14:textId="77777777" w:rsidR="00795E35" w:rsidRPr="00A323B8" w:rsidRDefault="00795E35" w:rsidP="00C93775">
      <w:pPr>
        <w:pStyle w:val="ListParagraph"/>
        <w:jc w:val="left"/>
      </w:pPr>
      <w:r w:rsidRPr="00A323B8">
        <w:t>Benday Pattern:</w:t>
      </w:r>
      <w:r>
        <w:tab/>
      </w:r>
      <w:r w:rsidRPr="00A323B8">
        <w:t>A random pattern of concentric lines will be printed in Black behind all game play data.</w:t>
      </w:r>
    </w:p>
    <w:p w14:paraId="20FBED77" w14:textId="77777777" w:rsidR="00795E35" w:rsidRPr="00A323B8" w:rsidRDefault="00795E35" w:rsidP="00C93775">
      <w:pPr>
        <w:pStyle w:val="ListParagraph"/>
        <w:jc w:val="left"/>
      </w:pPr>
      <w:r w:rsidRPr="00A323B8">
        <w:t>Artwork:</w:t>
      </w:r>
      <w:r>
        <w:tab/>
      </w:r>
      <w:r w:rsidRPr="00A323B8">
        <w:t>Game concept art will be supplied by the client. Final art will be prepared and presented to client for approval by PSL.</w:t>
      </w:r>
    </w:p>
    <w:p w14:paraId="7BD1AD64" w14:textId="77777777" w:rsidR="00795E35" w:rsidRPr="00A323B8" w:rsidRDefault="00795E35" w:rsidP="00C93775">
      <w:pPr>
        <w:pStyle w:val="ListParagraph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292B2C4" wp14:editId="0383B23A">
                <wp:simplePos x="0" y="0"/>
                <wp:positionH relativeFrom="column">
                  <wp:posOffset>7918240</wp:posOffset>
                </wp:positionH>
                <wp:positionV relativeFrom="paragraph">
                  <wp:posOffset>-449045</wp:posOffset>
                </wp:positionV>
                <wp:extent cx="143280" cy="1431000"/>
                <wp:effectExtent l="38100" t="38100" r="47625" b="36195"/>
                <wp:wrapNone/>
                <wp:docPr id="2068018977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43280" cy="143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78AFF" id="Ink 156" o:spid="_x0000_s1026" type="#_x0000_t75" style="position:absolute;margin-left:623pt;margin-top:-35.85pt;width:12.3pt;height:113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">
                <v:imagedata r:id="rId41" o:title=""/>
              </v:shape>
            </w:pict>
          </mc:Fallback>
        </mc:AlternateContent>
      </w:r>
      <w:r w:rsidRPr="00A323B8">
        <w:t>Proofs:</w:t>
      </w:r>
      <w:r>
        <w:tab/>
      </w:r>
      <w:r w:rsidRPr="00A323B8">
        <w:t>Digital proof of front and back as pdf file will be sent to the client for approval prior to commencement of manufacture by PSL.</w:t>
      </w:r>
    </w:p>
    <w:p w14:paraId="35F5DA40" w14:textId="77777777" w:rsidR="00795E35" w:rsidRPr="00A323B8" w:rsidRDefault="00795E35" w:rsidP="00C93775">
      <w:pPr>
        <w:pStyle w:val="Heading2"/>
        <w:jc w:val="left"/>
      </w:pPr>
      <w:bookmarkStart w:id="5" w:name="_Toc240273562"/>
      <w:r w:rsidRPr="00A323B8">
        <w:t>Technical Specification</w:t>
      </w:r>
      <w:bookmarkEnd w:id="5"/>
    </w:p>
    <w:p w14:paraId="33C2AC15" w14:textId="77777777" w:rsidR="00795E35" w:rsidRPr="00A323B8" w:rsidRDefault="00795E35" w:rsidP="00C93775">
      <w:pPr>
        <w:pStyle w:val="ListParagraph"/>
        <w:jc w:val="left"/>
      </w:pPr>
      <w:r w:rsidRPr="00A323B8">
        <w:t>Quantity:</w:t>
      </w:r>
      <w:r>
        <w:tab/>
      </w:r>
      <w:r>
        <w:rPr>
          <w:noProof/>
        </w:rPr>
        <w:t>500,000</w:t>
      </w:r>
      <w:r>
        <w:t xml:space="preserve"> </w:t>
      </w:r>
      <w:r w:rsidRPr="00A323B8">
        <w:t>tickets</w:t>
      </w:r>
    </w:p>
    <w:p w14:paraId="4E506B82" w14:textId="77777777" w:rsidR="00795E35" w:rsidRPr="00A323B8" w:rsidRDefault="00795E35" w:rsidP="00C93775">
      <w:pPr>
        <w:pStyle w:val="ListParagraph"/>
        <w:jc w:val="left"/>
        <w:rPr>
          <w:vertAlign w:val="subscript"/>
        </w:rPr>
      </w:pP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Size:</w:t>
      </w:r>
      <w:r>
        <w:tab/>
      </w:r>
      <w:r w:rsidRPr="00A323B8">
        <w:t>Appro</w:t>
      </w:r>
      <w:r>
        <w:t>x.</w:t>
      </w:r>
      <w:r>
        <w:rPr>
          <w:rFonts w:eastAsia="Times New Roman"/>
        </w:rPr>
        <w:t xml:space="preserve"> dimensions: </w:t>
      </w:r>
      <w:r>
        <w:rPr>
          <w:noProof/>
        </w:rPr>
        <w:t>8.89</w:t>
      </w:r>
      <w:r>
        <w:rPr>
          <w:rFonts w:eastAsia="Times New Roman"/>
        </w:rPr>
        <w:t xml:space="preserve"> (W) × </w:t>
      </w:r>
      <w:r>
        <w:rPr>
          <w:noProof/>
        </w:rPr>
        <w:t>5.08</w:t>
      </w:r>
      <w:r>
        <w:rPr>
          <w:rFonts w:eastAsia="Times New Roman"/>
        </w:rPr>
        <w:t xml:space="preserve"> (H)</w:t>
      </w:r>
    </w:p>
    <w:p w14:paraId="7E3937CF" w14:textId="77777777" w:rsidR="00795E35" w:rsidRPr="00A323B8" w:rsidRDefault="00795E35" w:rsidP="00C93775">
      <w:pPr>
        <w:pStyle w:val="ListParagraph"/>
        <w:jc w:val="left"/>
        <w:rPr>
          <w:vertAlign w:val="subscript"/>
        </w:rPr>
      </w:pP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Design</w:t>
      </w:r>
      <w:r w:rsidRPr="00A323B8">
        <w:rPr>
          <w:rFonts w:eastAsia="Times New Roman"/>
        </w:rPr>
        <w:t xml:space="preserve"> </w:t>
      </w:r>
      <w:r w:rsidRPr="00A323B8">
        <w:t>Orientation:</w:t>
      </w:r>
      <w:r>
        <w:tab/>
      </w:r>
      <w:r w:rsidRPr="00673262">
        <w:rPr>
          <w:noProof/>
        </w:rPr>
        <w:t>Landscape</w:t>
      </w:r>
    </w:p>
    <w:p w14:paraId="741EFB61" w14:textId="77777777" w:rsidR="00795E35" w:rsidRPr="00C03F5E" w:rsidRDefault="00795E35" w:rsidP="00C93775">
      <w:pPr>
        <w:pStyle w:val="ListParagraph"/>
        <w:jc w:val="left"/>
        <w:rPr>
          <w:vertAlign w:val="subscript"/>
        </w:rPr>
      </w:pPr>
      <w:r w:rsidRPr="00A323B8">
        <w:t>Stock:</w:t>
      </w:r>
      <w:r>
        <w:tab/>
      </w:r>
      <w:r w:rsidRPr="00673262">
        <w:rPr>
          <w:noProof/>
        </w:rPr>
        <w:t>250</w:t>
      </w:r>
      <w:r w:rsidRPr="00D10A74">
        <w:rPr>
          <w:noProof/>
        </w:rPr>
        <w:t>-micron board</w:t>
      </w:r>
    </w:p>
    <w:p w14:paraId="639EA9C1" w14:textId="77777777" w:rsidR="00795E35" w:rsidRPr="00A323B8" w:rsidRDefault="00795E35" w:rsidP="00C93775">
      <w:pPr>
        <w:pStyle w:val="ListParagraph"/>
        <w:jc w:val="left"/>
      </w:pPr>
      <w:r w:rsidRPr="00A323B8">
        <w:lastRenderedPageBreak/>
        <w:t>Finish:</w:t>
      </w:r>
      <w:r>
        <w:tab/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perforated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easy</w:t>
      </w:r>
      <w:r w:rsidRPr="00A323B8">
        <w:rPr>
          <w:rFonts w:eastAsia="Times New Roman"/>
        </w:rPr>
        <w:t xml:space="preserve"> </w:t>
      </w:r>
      <w:r w:rsidRPr="00A323B8">
        <w:t>tear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fan</w:t>
      </w:r>
      <w:r w:rsidRPr="00A323B8">
        <w:rPr>
          <w:rFonts w:eastAsia="Times New Roman"/>
        </w:rPr>
        <w:t xml:space="preserve"> </w:t>
      </w:r>
      <w:r w:rsidRPr="00A323B8">
        <w:t>folded</w:t>
      </w:r>
      <w:r w:rsidRPr="00A323B8">
        <w:rPr>
          <w:rFonts w:eastAsia="Times New Roman"/>
        </w:rPr>
        <w:t xml:space="preserve"> </w:t>
      </w:r>
      <w:r w:rsidRPr="00A323B8">
        <w:t>five to view in books of</w:t>
      </w:r>
      <w:r>
        <w:t xml:space="preserve"> </w:t>
      </w:r>
      <w:r w:rsidRPr="00673262">
        <w:rPr>
          <w:noProof/>
        </w:rPr>
        <w:t>40</w:t>
      </w:r>
      <w:r w:rsidRPr="00A323B8">
        <w:t>.</w:t>
      </w:r>
    </w:p>
    <w:p w14:paraId="58E33225" w14:textId="77777777" w:rsidR="00795E35" w:rsidRPr="00A323B8" w:rsidRDefault="00795E35" w:rsidP="00C93775">
      <w:pPr>
        <w:pStyle w:val="ListParagraph"/>
        <w:jc w:val="left"/>
      </w:pPr>
      <w:r w:rsidRPr="00A323B8">
        <w:t>Variable</w:t>
      </w:r>
      <w:r w:rsidRPr="00A323B8">
        <w:rPr>
          <w:rFonts w:eastAsia="Times New Roman"/>
        </w:rPr>
        <w:t xml:space="preserve"> </w:t>
      </w:r>
      <w:r w:rsidRPr="00A323B8">
        <w:t>Data:</w:t>
      </w:r>
      <w:r>
        <w:tab/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variable</w:t>
      </w:r>
      <w:r w:rsidRPr="00A323B8">
        <w:rPr>
          <w:rFonts w:eastAsia="Times New Roman"/>
        </w:rPr>
        <w:t xml:space="preserve"> </w:t>
      </w:r>
      <w:r w:rsidRPr="00A323B8">
        <w:t>data</w:t>
      </w:r>
      <w:r w:rsidRPr="00A323B8">
        <w:rPr>
          <w:rFonts w:eastAsia="Times New Roman"/>
        </w:rPr>
        <w:t xml:space="preserve"> </w:t>
      </w:r>
      <w:r w:rsidRPr="00A323B8">
        <w:t>(Play</w:t>
      </w:r>
      <w:r w:rsidRPr="00A323B8">
        <w:rPr>
          <w:rFonts w:eastAsia="Times New Roman"/>
        </w:rPr>
        <w:t xml:space="preserve"> </w:t>
      </w:r>
      <w:r w:rsidRPr="00A323B8">
        <w:t>symbols,</w:t>
      </w:r>
      <w:r>
        <w:rPr>
          <w:rFonts w:eastAsia="Times New Roman"/>
        </w:rPr>
        <w:t xml:space="preserve"> </w:t>
      </w:r>
      <w:r w:rsidRPr="00A323B8">
        <w:t>game/</w:t>
      </w:r>
      <w:r>
        <w:t xml:space="preserve"> </w:t>
      </w:r>
      <w:r w:rsidRPr="00A323B8">
        <w:t>book/</w:t>
      </w:r>
      <w: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number,</w:t>
      </w:r>
      <w:r w:rsidRPr="00A323B8">
        <w:rPr>
          <w:rFonts w:eastAsia="Times New Roman"/>
        </w:rPr>
        <w:t xml:space="preserve"> </w:t>
      </w:r>
      <w:r w:rsidRPr="00A323B8">
        <w:t>agent</w:t>
      </w:r>
      <w:r w:rsidRPr="00A323B8">
        <w:rPr>
          <w:rFonts w:eastAsia="Times New Roman"/>
        </w:rPr>
        <w:t xml:space="preserve"> </w:t>
      </w:r>
      <w:r w:rsidRPr="00A323B8">
        <w:t>validation</w:t>
      </w:r>
      <w:r w:rsidRPr="00A323B8">
        <w:rPr>
          <w:rFonts w:eastAsia="Times New Roman"/>
        </w:rPr>
        <w:t xml:space="preserve"> </w:t>
      </w:r>
      <w:r w:rsidRPr="00A323B8">
        <w:t>codes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VIRN)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printed</w:t>
      </w:r>
      <w:r w:rsidRPr="00A323B8">
        <w:rPr>
          <w:rFonts w:eastAsia="Times New Roman"/>
        </w:rPr>
        <w:t xml:space="preserve"> </w:t>
      </w:r>
      <w:r w:rsidRPr="00A323B8">
        <w:t>using</w:t>
      </w:r>
      <w:r w:rsidRPr="00A323B8">
        <w:rPr>
          <w:rFonts w:eastAsia="Times New Roman"/>
        </w:rPr>
        <w:t xml:space="preserve"> </w:t>
      </w:r>
      <w:r w:rsidRPr="00A323B8">
        <w:t>inkjet</w:t>
      </w:r>
      <w:r w:rsidRPr="00A323B8">
        <w:rPr>
          <w:rFonts w:eastAsia="Times New Roman"/>
        </w:rPr>
        <w:t xml:space="preserve"> </w:t>
      </w:r>
      <w:r w:rsidRPr="00A323B8">
        <w:t>technology.</w:t>
      </w:r>
    </w:p>
    <w:p w14:paraId="1F0797E6" w14:textId="77777777" w:rsidR="00795E35" w:rsidRPr="00A323B8" w:rsidRDefault="00795E35" w:rsidP="00C93775">
      <w:pPr>
        <w:pStyle w:val="Heading1"/>
        <w:jc w:val="left"/>
      </w:pPr>
      <w:bookmarkStart w:id="6" w:name="_Toc240273563"/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SPECIFICATIONS</w:t>
      </w:r>
      <w:bookmarkEnd w:id="6"/>
    </w:p>
    <w:p w14:paraId="015B1FF6" w14:textId="77777777" w:rsidR="00795E35" w:rsidRPr="00A323B8" w:rsidRDefault="00795E35" w:rsidP="00C93775">
      <w:pPr>
        <w:pStyle w:val="Heading2"/>
        <w:jc w:val="left"/>
      </w:pPr>
      <w:bookmarkStart w:id="7" w:name="_Toc240273564"/>
      <w:r w:rsidRPr="00A323B8">
        <w:t>Game Play Mechanism</w:t>
      </w:r>
      <w:bookmarkEnd w:id="7"/>
    </w:p>
    <w:p w14:paraId="1FE5C5D5" w14:textId="77777777" w:rsidR="00795E35" w:rsidRPr="00A323B8" w:rsidRDefault="00795E35" w:rsidP="00C93775">
      <w:r w:rsidRPr="00A323B8">
        <w:t xml:space="preserve">Scratch and </w:t>
      </w:r>
      <w:r>
        <w:rPr>
          <w:noProof/>
        </w:rPr>
        <w:t>match two similar symbols or a “Guitar” symbol and win the corresponding prize</w:t>
      </w:r>
      <w:r>
        <w:t>.</w:t>
      </w:r>
    </w:p>
    <w:p w14:paraId="4CE34F53" w14:textId="77777777" w:rsidR="00795E35" w:rsidRPr="00A323B8" w:rsidRDefault="00795E35" w:rsidP="00C93775">
      <w:pPr>
        <w:pStyle w:val="Heading2"/>
        <w:jc w:val="left"/>
      </w:pPr>
      <w:bookmarkStart w:id="8" w:name="_Toc240273565"/>
      <w:r w:rsidRPr="00A323B8">
        <w:t>Game Classification (Perfect or Non-Perfect)</w:t>
      </w:r>
      <w:bookmarkEnd w:id="8"/>
    </w:p>
    <w:p w14:paraId="47670B6A" w14:textId="77777777" w:rsidR="00795E35" w:rsidRPr="00A323B8" w:rsidRDefault="00795E35" w:rsidP="00C93775"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complete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manufactured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Perfect</w:t>
      </w:r>
      <w:r w:rsidRPr="00A323B8">
        <w:rPr>
          <w:rFonts w:eastAsia="Times New Roman"/>
        </w:rPr>
        <w:t xml:space="preserve"> </w:t>
      </w:r>
      <w:r w:rsidRPr="00A323B8">
        <w:t>Game,</w:t>
      </w:r>
      <w:r w:rsidRPr="00A323B8">
        <w:rPr>
          <w:rFonts w:eastAsia="Times New Roman"/>
        </w:rPr>
        <w:t xml:space="preserve"> </w:t>
      </w:r>
      <w:r w:rsidRPr="00A323B8">
        <w:t>meaning</w:t>
      </w:r>
      <w:r w:rsidRPr="00A323B8">
        <w:rPr>
          <w:rFonts w:eastAsia="Times New Roman"/>
        </w:rPr>
        <w:t xml:space="preserve"> </w:t>
      </w:r>
      <w:r w:rsidRPr="00A323B8">
        <w:t>that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generated</w:t>
      </w:r>
      <w:r w:rsidRPr="00A323B8">
        <w:rPr>
          <w:rFonts w:eastAsia="Times New Roman"/>
        </w:rPr>
        <w:t xml:space="preserve"> </w:t>
      </w:r>
      <w:r w:rsidRPr="00A323B8">
        <w:t>books</w:t>
      </w:r>
      <w:r w:rsidRPr="00A323B8">
        <w:rPr>
          <w:rFonts w:eastAsia="Times New Roman"/>
        </w:rPr>
        <w:t xml:space="preserve"> </w:t>
      </w:r>
      <w:r w:rsidRPr="00A323B8">
        <w:t>(tickets)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supplied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strict</w:t>
      </w:r>
      <w:r w:rsidRPr="00A323B8">
        <w:rPr>
          <w:rFonts w:eastAsia="Times New Roman"/>
        </w:rPr>
        <w:t xml:space="preserve"> </w:t>
      </w:r>
      <w:r w:rsidRPr="00A323B8">
        <w:t>sequential</w:t>
      </w:r>
      <w:r w:rsidRPr="00A323B8">
        <w:rPr>
          <w:rFonts w:eastAsia="Times New Roman"/>
        </w:rPr>
        <w:t xml:space="preserve"> </w:t>
      </w:r>
      <w:r w:rsidRPr="00A323B8">
        <w:t>order.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guarantees</w:t>
      </w:r>
      <w:r w:rsidRPr="00A323B8">
        <w:rPr>
          <w:rFonts w:eastAsia="Times New Roman"/>
        </w:rPr>
        <w:t xml:space="preserve"> </w:t>
      </w:r>
      <w:r w:rsidRPr="00A323B8">
        <w:t>that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specified</w:t>
      </w:r>
      <w:r w:rsidRPr="00A323B8">
        <w:rPr>
          <w:rFonts w:eastAsia="Times New Roman"/>
        </w:rPr>
        <w:t xml:space="preserve"> </w:t>
      </w: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structure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Section</w:t>
      </w:r>
      <w:r w:rsidRPr="00A323B8">
        <w:rPr>
          <w:rFonts w:eastAsia="Times New Roman"/>
        </w:rPr>
        <w:t xml:space="preserve"> </w:t>
      </w:r>
      <w:r w:rsidRPr="00A323B8">
        <w:t>4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delivered.</w:t>
      </w:r>
    </w:p>
    <w:p w14:paraId="572DC503" w14:textId="77777777" w:rsidR="00795E35" w:rsidRPr="00A323B8" w:rsidRDefault="00795E35" w:rsidP="00C93775">
      <w:pPr>
        <w:pStyle w:val="Heading2"/>
        <w:jc w:val="left"/>
      </w:pPr>
      <w:bookmarkStart w:id="9" w:name="_Toc240273566"/>
      <w:r w:rsidRPr="00A323B8">
        <w:t>Game Generation</w:t>
      </w:r>
      <w:bookmarkEnd w:id="9"/>
    </w:p>
    <w:p w14:paraId="11EBE653" w14:textId="77777777" w:rsidR="00795E35" w:rsidRPr="00A323B8" w:rsidRDefault="00795E35" w:rsidP="00C93775">
      <w:r w:rsidRPr="00A323B8">
        <w:t>Specially</w:t>
      </w:r>
      <w:r w:rsidRPr="00A323B8">
        <w:rPr>
          <w:rFonts w:eastAsia="Times New Roman"/>
        </w:rPr>
        <w:t xml:space="preserve"> </w:t>
      </w:r>
      <w:r w:rsidRPr="00A323B8">
        <w:t>written</w:t>
      </w:r>
      <w:r w:rsidRPr="00A323B8">
        <w:rPr>
          <w:rFonts w:eastAsia="Times New Roman"/>
        </w:rPr>
        <w:t xml:space="preserve"> </w:t>
      </w:r>
      <w:r w:rsidRPr="00A323B8">
        <w:t>software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 used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randomly</w:t>
      </w:r>
      <w:r w:rsidRPr="00A323B8">
        <w:rPr>
          <w:rFonts w:eastAsia="Times New Roman"/>
        </w:rPr>
        <w:t xml:space="preserve"> </w:t>
      </w:r>
      <w:r w:rsidRPr="00A323B8">
        <w:t>generate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distribute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wide</w:t>
      </w:r>
      <w:r w:rsidRPr="00A323B8">
        <w:rPr>
          <w:rFonts w:eastAsia="Times New Roman"/>
        </w:rPr>
        <w:t xml:space="preserve"> </w:t>
      </w:r>
      <w:r w:rsidRPr="00A323B8">
        <w:t>range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play</w:t>
      </w:r>
      <w:r w:rsidRPr="00A323B8">
        <w:rPr>
          <w:rFonts w:eastAsia="Times New Roman"/>
        </w:rPr>
        <w:t xml:space="preserve"> </w:t>
      </w:r>
      <w:r w:rsidRPr="00A323B8">
        <w:t>combinations</w:t>
      </w:r>
      <w:r w:rsidRPr="00A323B8">
        <w:rPr>
          <w:rFonts w:eastAsia="Times New Roman"/>
        </w:rPr>
        <w:t xml:space="preserve"> </w:t>
      </w:r>
      <w:r w:rsidRPr="00A323B8">
        <w:t>within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parameters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specifications.</w:t>
      </w:r>
    </w:p>
    <w:p w14:paraId="21EFB6A7" w14:textId="77777777" w:rsidR="00795E35" w:rsidRPr="00A323B8" w:rsidRDefault="00795E35" w:rsidP="00C93775">
      <w:pPr>
        <w:pStyle w:val="Heading2"/>
        <w:jc w:val="left"/>
      </w:pPr>
      <w:bookmarkStart w:id="10" w:name="_Toc240273567"/>
      <w:r w:rsidRPr="00A323B8">
        <w:t>Play Symbols</w:t>
      </w:r>
      <w:bookmarkEnd w:id="10"/>
    </w:p>
    <w:p w14:paraId="043ED680" w14:textId="77777777" w:rsidR="00795E35" w:rsidRPr="00A323B8" w:rsidRDefault="00795E35" w:rsidP="00C93775">
      <w:pPr>
        <w:pStyle w:val="NoSpacing"/>
        <w:spacing w:line="360" w:lineRule="auto"/>
        <w:ind w:left="720"/>
        <w:jc w:val="left"/>
      </w:pP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use</w:t>
      </w:r>
      <w:r w:rsidRPr="00A323B8">
        <w:rPr>
          <w:rFonts w:eastAsia="Times New Roman"/>
        </w:rPr>
        <w:t xml:space="preserve"> </w:t>
      </w:r>
      <w:r w:rsidRPr="00A323B8">
        <w:t>following</w:t>
      </w:r>
      <w:r w:rsidRPr="00A323B8">
        <w:rPr>
          <w:rFonts w:eastAsia="Times New Roman"/>
        </w:rPr>
        <w:t xml:space="preserve"> symbols</w:t>
      </w:r>
      <w:r w:rsidRPr="00A323B8">
        <w:t>.</w:t>
      </w:r>
    </w:p>
    <w:tbl>
      <w:tblPr>
        <w:tblStyle w:val="TableGridLight"/>
        <w:tblW w:w="7920" w:type="dxa"/>
        <w:tblInd w:w="625" w:type="dxa"/>
        <w:tblLook w:val="04A0" w:firstRow="1" w:lastRow="0" w:firstColumn="1" w:lastColumn="0" w:noHBand="0" w:noVBand="1"/>
      </w:tblPr>
      <w:tblGrid>
        <w:gridCol w:w="2520"/>
        <w:gridCol w:w="5400"/>
      </w:tblGrid>
      <w:tr w:rsidR="00795E35" w:rsidRPr="00A323B8" w14:paraId="1E3477F0" w14:textId="77777777" w:rsidTr="00BE6437">
        <w:tc>
          <w:tcPr>
            <w:tcW w:w="2520" w:type="dxa"/>
            <w:hideMark/>
          </w:tcPr>
          <w:p w14:paraId="79B797F5" w14:textId="77777777" w:rsidR="00795E35" w:rsidRPr="00A323B8" w:rsidRDefault="00795E35" w:rsidP="00C93775">
            <w:pPr>
              <w:spacing w:after="160" w:line="278" w:lineRule="auto"/>
              <w:rPr>
                <w:rFonts w:cs="Times New Roman"/>
                <w:b/>
                <w:bCs/>
              </w:rPr>
            </w:pPr>
            <w:r w:rsidRPr="00A323B8">
              <w:rPr>
                <w:rFonts w:cs="Times New Roman"/>
                <w:b/>
                <w:bCs/>
              </w:rPr>
              <w:t>Category</w:t>
            </w:r>
          </w:p>
        </w:tc>
        <w:tc>
          <w:tcPr>
            <w:tcW w:w="5400" w:type="dxa"/>
            <w:hideMark/>
          </w:tcPr>
          <w:p w14:paraId="134D7955" w14:textId="77777777" w:rsidR="00795E35" w:rsidRPr="00A323B8" w:rsidRDefault="00795E35" w:rsidP="00C93775">
            <w:pPr>
              <w:spacing w:after="160" w:line="278" w:lineRule="auto"/>
              <w:rPr>
                <w:rFonts w:cs="Times New Roman"/>
                <w:b/>
                <w:bCs/>
              </w:rPr>
            </w:pPr>
            <w:r w:rsidRPr="00A323B8">
              <w:rPr>
                <w:rFonts w:cs="Times New Roman"/>
                <w:b/>
                <w:bCs/>
              </w:rPr>
              <w:t>Symbols</w:t>
            </w:r>
          </w:p>
        </w:tc>
      </w:tr>
      <w:tr w:rsidR="00795E35" w:rsidRPr="00A323B8" w14:paraId="5C5100AA" w14:textId="77777777" w:rsidTr="00BE6437">
        <w:tc>
          <w:tcPr>
            <w:tcW w:w="2520" w:type="dxa"/>
            <w:hideMark/>
          </w:tcPr>
          <w:p w14:paraId="5DEA05A8" w14:textId="77777777" w:rsidR="00795E35" w:rsidRPr="00A323B8" w:rsidRDefault="00795E35" w:rsidP="00C93775">
            <w:pPr>
              <w:spacing w:after="160" w:line="278" w:lineRule="auto"/>
              <w:rPr>
                <w:rFonts w:cs="Times New Roman"/>
              </w:rPr>
            </w:pPr>
            <w:r w:rsidRPr="00A323B8">
              <w:rPr>
                <w:rFonts w:cs="Times New Roman"/>
              </w:rPr>
              <w:t>Play Symbols</w:t>
            </w:r>
          </w:p>
        </w:tc>
        <w:tc>
          <w:tcPr>
            <w:tcW w:w="5400" w:type="dxa"/>
            <w:hideMark/>
          </w:tcPr>
          <w:p w14:paraId="75E7E534" w14:textId="77777777" w:rsidR="00795E35" w:rsidRPr="00A323B8" w:rsidRDefault="00795E35" w:rsidP="00C93775">
            <w:pPr>
              <w:spacing w:after="160" w:line="278" w:lineRule="auto"/>
              <w:rPr>
                <w:rFonts w:cs="Times New Roman"/>
              </w:rPr>
            </w:pPr>
            <w:r w:rsidRPr="00673262">
              <w:rPr>
                <w:rFonts w:cs="Times New Roman"/>
                <w:noProof/>
              </w:rPr>
              <w:t>Drum, Microphone, Radio, Guitar, Trumpet and Piano</w:t>
            </w:r>
          </w:p>
        </w:tc>
      </w:tr>
      <w:tr w:rsidR="00795E35" w:rsidRPr="00A323B8" w14:paraId="19AC0471" w14:textId="77777777" w:rsidTr="00BE6437">
        <w:tc>
          <w:tcPr>
            <w:tcW w:w="2520" w:type="dxa"/>
            <w:hideMark/>
          </w:tcPr>
          <w:p w14:paraId="2A934E81" w14:textId="77777777" w:rsidR="00795E35" w:rsidRPr="00A323B8" w:rsidRDefault="00795E35" w:rsidP="00C93775">
            <w:pPr>
              <w:spacing w:after="160" w:line="278" w:lineRule="auto"/>
              <w:rPr>
                <w:rFonts w:cs="Times New Roman"/>
              </w:rPr>
            </w:pPr>
            <w:r w:rsidRPr="00A323B8">
              <w:rPr>
                <w:rFonts w:cs="Times New Roman"/>
              </w:rPr>
              <w:t>Prize Amount Symbols</w:t>
            </w:r>
          </w:p>
        </w:tc>
        <w:tc>
          <w:tcPr>
            <w:tcW w:w="5400" w:type="dxa"/>
            <w:hideMark/>
          </w:tcPr>
          <w:p w14:paraId="70376F0C" w14:textId="77777777" w:rsidR="00795E35" w:rsidRPr="00A323B8" w:rsidRDefault="00795E35" w:rsidP="00C93775">
            <w:pPr>
              <w:spacing w:after="160" w:line="278" w:lineRule="auto"/>
              <w:rPr>
                <w:rFonts w:cs="Times New Roman"/>
              </w:rPr>
            </w:pPr>
            <w:r w:rsidRPr="00673262">
              <w:rPr>
                <w:rFonts w:cs="Times New Roman"/>
                <w:noProof/>
              </w:rPr>
              <w:t>Rs. 50, Rs. 500, Rs. 1,000, Rs. 5,000, Rs. 10,000, and Rs. 20,000</w:t>
            </w:r>
          </w:p>
        </w:tc>
      </w:tr>
    </w:tbl>
    <w:p w14:paraId="773317DF" w14:textId="77777777" w:rsidR="00795E35" w:rsidRPr="00A323B8" w:rsidRDefault="00795E35" w:rsidP="00C93775">
      <w:pPr>
        <w:pStyle w:val="NoSpacing"/>
        <w:jc w:val="left"/>
      </w:pPr>
    </w:p>
    <w:p w14:paraId="7E27C862" w14:textId="77777777" w:rsidR="00795E35" w:rsidRPr="00A323B8" w:rsidRDefault="00795E35" w:rsidP="00C93775">
      <w:pPr>
        <w:pStyle w:val="Heading2"/>
        <w:jc w:val="left"/>
      </w:pPr>
      <w:bookmarkStart w:id="11" w:name="_Toc240273568"/>
      <w:r w:rsidRPr="00A323B8">
        <w:t>Serial Numbering</w:t>
      </w:r>
      <w:bookmarkEnd w:id="11"/>
    </w:p>
    <w:p w14:paraId="573F59E7" w14:textId="58381D1A" w:rsidR="00795E35" w:rsidRPr="00A323B8" w:rsidRDefault="00795E35" w:rsidP="00C93775"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contain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unique/consecutive</w:t>
      </w:r>
      <w:r w:rsidRPr="00A323B8">
        <w:rPr>
          <w:rFonts w:eastAsia="Times New Roman"/>
        </w:rPr>
        <w:t xml:space="preserve"> </w:t>
      </w:r>
      <w:r w:rsidRPr="00A323B8">
        <w:t>number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following</w:t>
      </w:r>
      <w:r w:rsidRPr="00A323B8">
        <w:rPr>
          <w:rFonts w:eastAsia="Times New Roman"/>
        </w:rPr>
        <w:t xml:space="preserve"> </w:t>
      </w:r>
      <w:r w:rsidRPr="00A323B8">
        <w:t>format</w:t>
      </w:r>
      <w:r w:rsidRPr="00A323B8">
        <w:rPr>
          <w:rFonts w:eastAsia="Times New Roman"/>
        </w:rPr>
        <w:t xml:space="preserve"> </w:t>
      </w:r>
      <w:r w:rsidRPr="00A323B8">
        <w:t>PXXXGGGGTTTTTTT</w:t>
      </w:r>
      <w:r w:rsidRPr="00A323B8">
        <w:rPr>
          <w:rFonts w:eastAsia="Times New Roman"/>
        </w:rPr>
        <w:t xml:space="preserve"> </w:t>
      </w:r>
      <w:r w:rsidRPr="00A323B8">
        <w:t>where</w:t>
      </w:r>
      <w:r w:rsidRPr="00A323B8">
        <w:rPr>
          <w:rFonts w:eastAsia="Times New Roman"/>
        </w:rPr>
        <w:t xml:space="preserve"> </w:t>
      </w:r>
      <w:r w:rsidRPr="00A323B8">
        <w:t>P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Passive/Scratch,</w:t>
      </w:r>
      <w:r w:rsidRPr="00A323B8">
        <w:rPr>
          <w:rFonts w:eastAsia="Times New Roman"/>
        </w:rPr>
        <w:t xml:space="preserve"> </w:t>
      </w:r>
      <w:r w:rsidRPr="00A323B8">
        <w:t>XXX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Lottery</w:t>
      </w:r>
      <w:r w:rsidRPr="00A323B8">
        <w:rPr>
          <w:rFonts w:eastAsia="Times New Roman"/>
        </w:rPr>
        <w:t xml:space="preserve"> </w:t>
      </w:r>
      <w:r w:rsidRPr="00A323B8">
        <w:t>Code,</w:t>
      </w:r>
      <w:r w:rsidRPr="00A323B8">
        <w:rPr>
          <w:rFonts w:eastAsia="Times New Roman"/>
        </w:rPr>
        <w:t xml:space="preserve"> </w:t>
      </w:r>
      <w:r w:rsidRPr="00A323B8">
        <w:t>GGGG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number,</w:t>
      </w:r>
      <w:r w:rsidRPr="00A323B8">
        <w:rPr>
          <w:rFonts w:eastAsia="Times New Roman"/>
        </w:rPr>
        <w:t xml:space="preserve"> </w:t>
      </w:r>
      <w:r w:rsidRPr="00A323B8">
        <w:t>TTTTTTT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Serial</w:t>
      </w:r>
      <w:r w:rsidRPr="00A323B8">
        <w:rPr>
          <w:rFonts w:eastAsia="Times New Roman"/>
        </w:rPr>
        <w:t xml:space="preserve"> </w:t>
      </w:r>
      <w:r w:rsidRPr="00A323B8">
        <w:t>number</w:t>
      </w:r>
      <w:r w:rsidRPr="00A323B8">
        <w:rPr>
          <w:rFonts w:eastAsia="Times New Roman"/>
        </w:rPr>
        <w:t xml:space="preserve"> </w:t>
      </w:r>
      <w:r w:rsidRPr="00A323B8">
        <w:t>0000001</w:t>
      </w:r>
      <w:r w:rsidRPr="00A323B8">
        <w:rPr>
          <w:rFonts w:eastAsia="Times New Roman"/>
        </w:rPr>
        <w:t xml:space="preserve"> </w:t>
      </w:r>
      <w:r w:rsidRPr="00A323B8">
        <w:t>through</w:t>
      </w:r>
      <w:r w:rsidRPr="00A323B8">
        <w:rPr>
          <w:rFonts w:eastAsia="Times New Roman"/>
        </w:rPr>
        <w:t xml:space="preserve"> </w:t>
      </w:r>
      <w:r w:rsidR="001B5A3B">
        <w:rPr>
          <w:rFonts w:eastAsia="Times New Roman"/>
        </w:rPr>
        <w:t>0</w:t>
      </w:r>
      <w:r w:rsidRPr="00673262">
        <w:rPr>
          <w:rFonts w:eastAsia="Times New Roman"/>
          <w:noProof/>
        </w:rPr>
        <w:t>500000</w:t>
      </w:r>
      <w:r w:rsidRPr="00A323B8">
        <w:t>.</w:t>
      </w:r>
    </w:p>
    <w:p w14:paraId="3468C7F6" w14:textId="77777777" w:rsidR="00795E35" w:rsidRPr="00A323B8" w:rsidRDefault="00795E35" w:rsidP="00C93775">
      <w:pPr>
        <w:pStyle w:val="NoSpacing"/>
        <w:ind w:left="720"/>
        <w:jc w:val="left"/>
      </w:pPr>
    </w:p>
    <w:tbl>
      <w:tblPr>
        <w:tblStyle w:val="TableGridLight"/>
        <w:tblW w:w="7077" w:type="dxa"/>
        <w:tblInd w:w="596" w:type="dxa"/>
        <w:tblLayout w:type="fixed"/>
        <w:tblLook w:val="0000" w:firstRow="0" w:lastRow="0" w:firstColumn="0" w:lastColumn="0" w:noHBand="0" w:noVBand="0"/>
      </w:tblPr>
      <w:tblGrid>
        <w:gridCol w:w="1019"/>
        <w:gridCol w:w="981"/>
        <w:gridCol w:w="1167"/>
        <w:gridCol w:w="1824"/>
        <w:gridCol w:w="2086"/>
      </w:tblGrid>
      <w:tr w:rsidR="00795E35" w:rsidRPr="00A323B8" w14:paraId="17C060FB" w14:textId="77777777" w:rsidTr="00005BF9">
        <w:tc>
          <w:tcPr>
            <w:tcW w:w="1019" w:type="dxa"/>
          </w:tcPr>
          <w:p w14:paraId="32CC086D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Passive/</w:t>
            </w:r>
          </w:p>
          <w:p w14:paraId="586C1231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Scratch</w:t>
            </w:r>
          </w:p>
        </w:tc>
        <w:tc>
          <w:tcPr>
            <w:tcW w:w="981" w:type="dxa"/>
          </w:tcPr>
          <w:p w14:paraId="4502BE6A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Lottery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Code</w:t>
            </w:r>
          </w:p>
        </w:tc>
        <w:tc>
          <w:tcPr>
            <w:tcW w:w="1167" w:type="dxa"/>
          </w:tcPr>
          <w:p w14:paraId="154FAF78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Game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</w:t>
            </w:r>
          </w:p>
        </w:tc>
        <w:tc>
          <w:tcPr>
            <w:tcW w:w="1824" w:type="dxa"/>
          </w:tcPr>
          <w:p w14:paraId="2D0B4298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Start</w:t>
            </w:r>
          </w:p>
          <w:p w14:paraId="24069D4F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Serial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</w:t>
            </w:r>
          </w:p>
        </w:tc>
        <w:tc>
          <w:tcPr>
            <w:tcW w:w="2086" w:type="dxa"/>
          </w:tcPr>
          <w:p w14:paraId="2CCD9C3E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End</w:t>
            </w:r>
          </w:p>
          <w:p w14:paraId="66EFC75E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Serial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</w:t>
            </w:r>
          </w:p>
        </w:tc>
      </w:tr>
      <w:tr w:rsidR="00795E35" w:rsidRPr="00A323B8" w14:paraId="3115A901" w14:textId="77777777" w:rsidTr="00005BF9">
        <w:tc>
          <w:tcPr>
            <w:tcW w:w="1019" w:type="dxa"/>
          </w:tcPr>
          <w:p w14:paraId="4A552C03" w14:textId="77777777" w:rsidR="00795E35" w:rsidRPr="00A323B8" w:rsidRDefault="00795E35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1</w:t>
            </w:r>
          </w:p>
        </w:tc>
        <w:tc>
          <w:tcPr>
            <w:tcW w:w="981" w:type="dxa"/>
          </w:tcPr>
          <w:p w14:paraId="40865D16" w14:textId="77777777" w:rsidR="00795E35" w:rsidRPr="00A323B8" w:rsidRDefault="00795E35" w:rsidP="00C93775">
            <w:pPr>
              <w:pStyle w:val="NoSpacing"/>
              <w:snapToGrid w:val="0"/>
              <w:jc w:val="left"/>
              <w:rPr>
                <w:b/>
                <w:vertAlign w:val="subscript"/>
              </w:rPr>
            </w:pPr>
            <w:r w:rsidRPr="00673262">
              <w:rPr>
                <w:b/>
                <w:noProof/>
              </w:rPr>
              <w:t>300</w:t>
            </w:r>
          </w:p>
        </w:tc>
        <w:tc>
          <w:tcPr>
            <w:tcW w:w="1167" w:type="dxa"/>
          </w:tcPr>
          <w:p w14:paraId="7DADE157" w14:textId="77777777" w:rsidR="00795E35" w:rsidRPr="00A323B8" w:rsidRDefault="00795E35" w:rsidP="00C93775">
            <w:pPr>
              <w:pStyle w:val="NoSpacing"/>
              <w:snapToGrid w:val="0"/>
              <w:jc w:val="left"/>
              <w:rPr>
                <w:b/>
                <w:vertAlign w:val="subscript"/>
              </w:rPr>
            </w:pPr>
            <w:r w:rsidRPr="00673262">
              <w:rPr>
                <w:b/>
                <w:noProof/>
              </w:rPr>
              <w:t>0353</w:t>
            </w:r>
          </w:p>
        </w:tc>
        <w:tc>
          <w:tcPr>
            <w:tcW w:w="1824" w:type="dxa"/>
          </w:tcPr>
          <w:p w14:paraId="12AACA55" w14:textId="77777777" w:rsidR="00795E35" w:rsidRPr="00A323B8" w:rsidRDefault="00795E35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0000001</w:t>
            </w:r>
          </w:p>
        </w:tc>
        <w:tc>
          <w:tcPr>
            <w:tcW w:w="2086" w:type="dxa"/>
          </w:tcPr>
          <w:p w14:paraId="3D20DEF1" w14:textId="77777777" w:rsidR="00795E35" w:rsidRPr="00A323B8" w:rsidRDefault="00795E35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0500000</w:t>
            </w:r>
          </w:p>
        </w:tc>
      </w:tr>
    </w:tbl>
    <w:p w14:paraId="270162F5" w14:textId="77777777" w:rsidR="00795E35" w:rsidRPr="00A323B8" w:rsidRDefault="00795E35" w:rsidP="00C93775">
      <w:pPr>
        <w:pStyle w:val="Heading2"/>
        <w:jc w:val="left"/>
      </w:pPr>
      <w:r w:rsidRPr="00A323B8">
        <w:tab/>
      </w:r>
      <w:bookmarkStart w:id="12" w:name="_Toc240273569"/>
      <w:r w:rsidRPr="00A323B8">
        <w:t>Validation</w:t>
      </w:r>
      <w:bookmarkEnd w:id="12"/>
    </w:p>
    <w:p w14:paraId="7B3E1170" w14:textId="77777777" w:rsidR="00795E35" w:rsidRPr="00A323B8" w:rsidRDefault="00795E35" w:rsidP="00C93775">
      <w:pPr>
        <w:pStyle w:val="Heading3"/>
        <w:jc w:val="left"/>
      </w:pPr>
      <w:r w:rsidRPr="00A323B8">
        <w:t>VIRN</w:t>
      </w:r>
    </w:p>
    <w:p w14:paraId="172FFDFC" w14:textId="77777777" w:rsidR="00795E35" w:rsidRPr="00A323B8" w:rsidRDefault="00795E35" w:rsidP="00C93775">
      <w:pPr>
        <w:pStyle w:val="NoSpacing"/>
        <w:spacing w:after="120"/>
        <w:jc w:val="left"/>
      </w:pPr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>
        <w:rPr>
          <w:noProof/>
        </w:rPr>
        <w:t>500,000</w:t>
      </w:r>
      <w:r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assigned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unique</w:t>
      </w:r>
      <w:r w:rsidRPr="00A323B8">
        <w:rPr>
          <w:rFonts w:eastAsia="Times New Roman"/>
        </w:rPr>
        <w:t xml:space="preserve"> </w:t>
      </w:r>
      <w:r w:rsidRPr="00A323B8">
        <w:t>fifteen</w:t>
      </w:r>
      <w:r w:rsidRPr="00A323B8">
        <w:rPr>
          <w:rFonts w:eastAsia="Times New Roman"/>
        </w:rPr>
        <w:t xml:space="preserve">-digit </w:t>
      </w:r>
      <w:r w:rsidRPr="00A323B8">
        <w:t>validation</w:t>
      </w:r>
      <w:r w:rsidRPr="00A323B8">
        <w:rPr>
          <w:rFonts w:eastAsia="Times New Roman"/>
        </w:rPr>
        <w:t xml:space="preserve"> </w:t>
      </w:r>
      <w:r w:rsidRPr="00A323B8">
        <w:t>number</w:t>
      </w:r>
      <w:r w:rsidRPr="00A323B8">
        <w:rPr>
          <w:rFonts w:eastAsia="Times New Roman"/>
        </w:rPr>
        <w:t xml:space="preserve"> </w:t>
      </w:r>
      <w:r w:rsidRPr="00A323B8">
        <w:t>(VIRN).</w:t>
      </w:r>
      <w:r w:rsidRPr="00A323B8">
        <w:rPr>
          <w:rFonts w:eastAsia="Times New Roman"/>
        </w:rPr>
        <w:t xml:space="preserve"> </w:t>
      </w:r>
      <w:r w:rsidRPr="00A323B8">
        <w:t>Format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VIRN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formatted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 xml:space="preserve">follows: </w:t>
      </w:r>
    </w:p>
    <w:p w14:paraId="272F6F9C" w14:textId="77777777" w:rsidR="00795E35" w:rsidRPr="00A323B8" w:rsidRDefault="00795E35" w:rsidP="00C93775">
      <w:pPr>
        <w:pStyle w:val="NoSpacing"/>
        <w:spacing w:after="120"/>
        <w:jc w:val="left"/>
      </w:pPr>
      <w:r w:rsidRPr="00A323B8">
        <w:lastRenderedPageBreak/>
        <w:t>PXXXGGGGVVVVVVV where P represents the Passive/Scratch, XXX represents the Lottery Code, GGGG represents game number, VVVVVVV represents the unique VIRN. Each ticket will include a bar code (2 of 5 Interleaved symbology)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one</w:t>
      </w:r>
      <w:r w:rsidRPr="00A323B8">
        <w:rPr>
          <w:rFonts w:eastAsia="Times New Roman"/>
        </w:rPr>
        <w:t xml:space="preserve"> </w:t>
      </w:r>
      <w:r w:rsidRPr="00A323B8">
        <w:t>parity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added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barcode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16</w:t>
      </w:r>
      <w:r w:rsidRPr="00A323B8">
        <w:rPr>
          <w:vertAlign w:val="superscript"/>
        </w:rPr>
        <w:t>th</w:t>
      </w:r>
      <w:r w:rsidRPr="00A323B8">
        <w:rPr>
          <w:rFonts w:eastAsia="Times New Roman"/>
        </w:rPr>
        <w:t xml:space="preserve"> </w:t>
      </w:r>
      <w:r w:rsidRPr="00A323B8">
        <w:t>digit.</w:t>
      </w:r>
    </w:p>
    <w:p w14:paraId="61D97CF3" w14:textId="77777777" w:rsidR="00795E35" w:rsidRPr="00A323B8" w:rsidRDefault="00795E35" w:rsidP="00C93775">
      <w:pPr>
        <w:pStyle w:val="NoSpacing"/>
        <w:spacing w:before="120" w:after="120"/>
        <w:jc w:val="left"/>
      </w:pPr>
      <w:r w:rsidRPr="00A323B8">
        <w:t>Parity: remainder of the sum of all the digits of the VIRN divided by 10</w:t>
      </w:r>
    </w:p>
    <w:p w14:paraId="6F9B68D7" w14:textId="77777777" w:rsidR="00795E35" w:rsidRPr="00A323B8" w:rsidRDefault="00795E35" w:rsidP="00C93775">
      <w:pPr>
        <w:pStyle w:val="NoSpacing"/>
        <w:spacing w:after="120"/>
        <w:jc w:val="left"/>
      </w:pPr>
      <w:r w:rsidRPr="00A323B8">
        <w:t xml:space="preserve">e.g: virn no - </w:t>
      </w:r>
      <w:r w:rsidRPr="00A323B8">
        <w:rPr>
          <w:rFonts w:eastAsia="Times New Roman" w:cs="Arial"/>
          <w:lang w:val="en-US"/>
        </w:rPr>
        <w:t>13</w:t>
      </w:r>
      <w:r>
        <w:rPr>
          <w:rFonts w:eastAsia="Times New Roman" w:cs="Arial"/>
          <w:lang w:val="en-US"/>
        </w:rPr>
        <w:t>0</w:t>
      </w:r>
      <w:r w:rsidRPr="00A323B8">
        <w:rPr>
          <w:rFonts w:eastAsia="Times New Roman" w:cs="Arial"/>
          <w:lang w:val="en-US"/>
        </w:rPr>
        <w:t>000022345678</w:t>
      </w:r>
    </w:p>
    <w:p w14:paraId="3811F5E5" w14:textId="77777777" w:rsidR="00795E35" w:rsidRPr="00A323B8" w:rsidRDefault="00795E35" w:rsidP="00C93775">
      <w:pPr>
        <w:pStyle w:val="NoSpacing"/>
        <w:spacing w:after="120"/>
        <w:ind w:left="720"/>
        <w:jc w:val="left"/>
        <w:rPr>
          <w:rFonts w:eastAsia="Times New Roman" w:cs="Arial"/>
          <w:lang w:val="en-US"/>
        </w:rPr>
      </w:pPr>
      <m:oMathPara>
        <m:oMath>
          <m:r>
            <w:rPr>
              <w:rFonts w:ascii="Cambria Math" w:eastAsia="Times New Roman" w:hAnsi="Cambria Math" w:cs="Arial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Arial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lang w:val="en-US"/>
                    </w:rPr>
                    <m:t>1+3+0+0+0+0+0+2+2+3+4+5+6+7+8</m:t>
                  </m:r>
                </m:e>
              </m:d>
            </m:num>
            <m:den>
              <m:r>
                <w:rPr>
                  <w:rFonts w:ascii="Cambria Math" w:eastAsia="Times New Roman" w:hAnsi="Cambria Math" w:cs="Arial"/>
                  <w:lang w:val="en-US"/>
                </w:rPr>
                <m:t>10</m:t>
              </m:r>
            </m:den>
          </m:f>
          <m:r>
            <w:rPr>
              <w:rFonts w:ascii="Cambria Math" w:eastAsia="Times New Roman" w:hAnsi="Cambria Math" w:cs="Arial"/>
              <w:lang w:val="en-US"/>
            </w:rPr>
            <m:t>=4.1</m:t>
          </m:r>
        </m:oMath>
      </m:oMathPara>
    </w:p>
    <w:p w14:paraId="24131A59" w14:textId="77777777" w:rsidR="00795E35" w:rsidRPr="00A323B8" w:rsidRDefault="00795E35" w:rsidP="00C93775">
      <w:pPr>
        <w:pStyle w:val="NoSpacing"/>
        <w:spacing w:before="120"/>
        <w:jc w:val="left"/>
        <w:rPr>
          <w:rFonts w:eastAsia="Times New Roman" w:cs="Arial"/>
          <w:lang w:val="en-US"/>
        </w:rPr>
      </w:pPr>
      <m:oMathPara>
        <m:oMath>
          <m:r>
            <w:rPr>
              <w:rFonts w:ascii="Cambria Math" w:eastAsia="Times New Roman" w:hAnsi="Cambria Math" w:cs="Arial"/>
              <w:lang w:val="en-US"/>
            </w:rPr>
            <m:t>Parity = Remainder = 1</m:t>
          </m:r>
        </m:oMath>
      </m:oMathPara>
    </w:p>
    <w:p w14:paraId="0BE69F1A" w14:textId="77777777" w:rsidR="00795E35" w:rsidRPr="00A323B8" w:rsidRDefault="00795E35" w:rsidP="00C93775">
      <w:pPr>
        <w:pStyle w:val="Heading3"/>
        <w:jc w:val="left"/>
      </w:pPr>
      <w:r w:rsidRPr="00A323B8">
        <w:t>Agent</w:t>
      </w:r>
      <w:r w:rsidRPr="00A323B8">
        <w:rPr>
          <w:rFonts w:eastAsia="Times New Roman"/>
        </w:rPr>
        <w:t xml:space="preserve"> </w:t>
      </w:r>
      <w:r w:rsidRPr="00A323B8">
        <w:t>Validation</w:t>
      </w:r>
    </w:p>
    <w:p w14:paraId="297268F6" w14:textId="77777777" w:rsidR="00795E35" w:rsidRPr="00A323B8" w:rsidRDefault="00795E35" w:rsidP="00C93775">
      <w:pPr>
        <w:pStyle w:val="NoSpacing"/>
        <w:spacing w:after="120"/>
        <w:jc w:val="left"/>
        <w:rPr>
          <w:lang w:val="en-US"/>
        </w:rPr>
      </w:pPr>
      <w:r w:rsidRPr="00A323B8">
        <w:rPr>
          <w:lang w:val="en-US"/>
        </w:rPr>
        <w:t xml:space="preserve">Each ticket receives a three-character Agent Validation Code for prize authentication by agents. The code consists of three distinct letters, printed in three randomly selected positions </w:t>
      </w:r>
      <w:r>
        <w:rPr>
          <w:lang w:val="en-US"/>
        </w:rPr>
        <w:t>from</w:t>
      </w:r>
      <w:r w:rsidRPr="00A323B8">
        <w:rPr>
          <w:lang w:val="en-US"/>
        </w:rPr>
        <w:t xml:space="preserve"> nine</w:t>
      </w:r>
      <w:r>
        <w:rPr>
          <w:lang w:val="en-US"/>
        </w:rPr>
        <w:t xml:space="preserve"> allocated </w:t>
      </w:r>
      <w:r w:rsidRPr="00A323B8">
        <w:rPr>
          <w:lang w:val="en-US"/>
        </w:rPr>
        <w:t>position</w:t>
      </w:r>
      <w:r>
        <w:rPr>
          <w:lang w:val="en-US"/>
        </w:rPr>
        <w:t>s</w:t>
      </w:r>
      <w:r w:rsidRPr="00A323B8">
        <w:rPr>
          <w:lang w:val="en-US"/>
        </w:rPr>
        <w:t xml:space="preserve"> in the player scratch area.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5331"/>
      </w:tblGrid>
      <w:tr w:rsidR="00795E35" w:rsidRPr="00A323B8" w14:paraId="0E7FB0BA" w14:textId="77777777" w:rsidTr="004B21AB">
        <w:tc>
          <w:tcPr>
            <w:tcW w:w="2965" w:type="dxa"/>
          </w:tcPr>
          <w:p w14:paraId="253167E8" w14:textId="77777777" w:rsidR="00795E35" w:rsidRPr="00A323B8" w:rsidRDefault="00795E35" w:rsidP="00C93775">
            <w:pPr>
              <w:pStyle w:val="NoSpacing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Non-winning and </w:t>
            </w:r>
            <w:r w:rsidRPr="00A323B8">
              <w:rPr>
                <w:b/>
                <w:bCs/>
              </w:rPr>
              <w:t>High-Tier Winning Tickets</w:t>
            </w:r>
          </w:p>
        </w:tc>
        <w:tc>
          <w:tcPr>
            <w:tcW w:w="5331" w:type="dxa"/>
          </w:tcPr>
          <w:p w14:paraId="736BEE25" w14:textId="77777777" w:rsidR="00795E35" w:rsidRPr="00A323B8" w:rsidRDefault="00795E35" w:rsidP="00C93775">
            <w:pPr>
              <w:pStyle w:val="NewStyle"/>
            </w:pPr>
            <w:r w:rsidRPr="00A323B8">
              <w:t>Three distinct letters chosen from: W, S, A, D, Z, R</w:t>
            </w:r>
          </w:p>
          <w:p w14:paraId="0E9BEA7F" w14:textId="77777777" w:rsidR="00795E35" w:rsidRPr="00A323B8" w:rsidRDefault="00795E35" w:rsidP="00C93775">
            <w:pPr>
              <w:pStyle w:val="NoSpacing"/>
              <w:jc w:val="left"/>
              <w:rPr>
                <w:b/>
              </w:rPr>
            </w:pPr>
          </w:p>
        </w:tc>
      </w:tr>
      <w:tr w:rsidR="00795E35" w:rsidRPr="00A323B8" w14:paraId="412B9D91" w14:textId="77777777" w:rsidTr="004B21AB">
        <w:tc>
          <w:tcPr>
            <w:tcW w:w="2965" w:type="dxa"/>
          </w:tcPr>
          <w:p w14:paraId="53AB97F3" w14:textId="77777777" w:rsidR="00795E35" w:rsidRPr="00A323B8" w:rsidRDefault="00795E35" w:rsidP="00C93775">
            <w:pPr>
              <w:pStyle w:val="NoSpacing"/>
              <w:jc w:val="left"/>
              <w:rPr>
                <w:b/>
                <w:bCs/>
              </w:rPr>
            </w:pPr>
            <w:r w:rsidRPr="00A323B8">
              <w:rPr>
                <w:b/>
                <w:bCs/>
              </w:rPr>
              <w:t>Low-Tier Winning Tickets</w:t>
            </w:r>
          </w:p>
        </w:tc>
        <w:tc>
          <w:tcPr>
            <w:tcW w:w="5331" w:type="dxa"/>
          </w:tcPr>
          <w:p w14:paraId="78F130F2" w14:textId="77777777" w:rsidR="00795E35" w:rsidRPr="00A323B8" w:rsidRDefault="00795E35" w:rsidP="00C93775">
            <w:pPr>
              <w:pStyle w:val="NoSpacing"/>
              <w:jc w:val="left"/>
            </w:pPr>
            <w:r w:rsidRPr="00A323B8">
              <w:t xml:space="preserve">Two distinct letters chosen from: W, S, A, D, Z, R plus one additional letter based on the prize: </w:t>
            </w:r>
          </w:p>
          <w:p w14:paraId="57EFB4CA" w14:textId="77777777" w:rsidR="00795E35" w:rsidRPr="00A323B8" w:rsidRDefault="00795E35" w:rsidP="00C93775">
            <w:pPr>
              <w:pStyle w:val="NoSpacing"/>
              <w:jc w:val="left"/>
              <w:rPr>
                <w:b/>
              </w:rPr>
            </w:pPr>
          </w:p>
          <w:tbl>
            <w:tblPr>
              <w:tblStyle w:val="TableGridLight"/>
              <w:tblW w:w="3223" w:type="dxa"/>
              <w:tblLayout w:type="fixed"/>
              <w:tblLook w:val="0000" w:firstRow="0" w:lastRow="0" w:firstColumn="0" w:lastColumn="0" w:noHBand="0" w:noVBand="0"/>
            </w:tblPr>
            <w:tblGrid>
              <w:gridCol w:w="1440"/>
              <w:gridCol w:w="1783"/>
            </w:tblGrid>
            <w:tr w:rsidR="00795E35" w:rsidRPr="00A323B8" w14:paraId="7AE5FF82" w14:textId="77777777" w:rsidTr="00D12DD9">
              <w:tc>
                <w:tcPr>
                  <w:tcW w:w="1440" w:type="dxa"/>
                </w:tcPr>
                <w:p w14:paraId="21F79369" w14:textId="77777777" w:rsidR="00795E35" w:rsidRPr="00351AA4" w:rsidRDefault="00795E35" w:rsidP="00C93775">
                  <w:pPr>
                    <w:pStyle w:val="NoSpacing"/>
                    <w:snapToGrid w:val="0"/>
                    <w:jc w:val="left"/>
                    <w:rPr>
                      <w:b/>
                    </w:rPr>
                  </w:pPr>
                  <w:r w:rsidRPr="00351AA4">
                    <w:rPr>
                      <w:b/>
                    </w:rPr>
                    <w:t>Prize</w:t>
                  </w:r>
                </w:p>
              </w:tc>
              <w:tc>
                <w:tcPr>
                  <w:tcW w:w="1783" w:type="dxa"/>
                </w:tcPr>
                <w:p w14:paraId="31DED772" w14:textId="77777777" w:rsidR="00795E35" w:rsidRPr="00351AA4" w:rsidRDefault="00795E35" w:rsidP="00C93775">
                  <w:pPr>
                    <w:pStyle w:val="NoSpacing"/>
                    <w:snapToGrid w:val="0"/>
                    <w:jc w:val="left"/>
                  </w:pPr>
                  <w:r w:rsidRPr="00351AA4">
                    <w:rPr>
                      <w:b/>
                    </w:rPr>
                    <w:t>Agent</w:t>
                  </w:r>
                  <w:r w:rsidRPr="00351AA4">
                    <w:rPr>
                      <w:rFonts w:eastAsia="Times New Roman"/>
                      <w:b/>
                    </w:rPr>
                    <w:t xml:space="preserve"> </w:t>
                  </w:r>
                  <w:r w:rsidRPr="00351AA4">
                    <w:rPr>
                      <w:b/>
                    </w:rPr>
                    <w:t>Code</w:t>
                  </w:r>
                </w:p>
                <w:p w14:paraId="4CFC0203" w14:textId="77777777" w:rsidR="00795E35" w:rsidRPr="00351AA4" w:rsidRDefault="00795E35" w:rsidP="00C93775">
                  <w:pPr>
                    <w:pStyle w:val="NoSpacing"/>
                    <w:jc w:val="left"/>
                  </w:pPr>
                  <w:r w:rsidRPr="00351AA4">
                    <w:rPr>
                      <w:b/>
                    </w:rPr>
                    <w:t>Third</w:t>
                  </w:r>
                  <w:r w:rsidRPr="00351AA4">
                    <w:rPr>
                      <w:rFonts w:eastAsia="Times New Roman"/>
                      <w:b/>
                    </w:rPr>
                    <w:t xml:space="preserve"> </w:t>
                  </w:r>
                  <w:r w:rsidRPr="00351AA4">
                    <w:rPr>
                      <w:b/>
                    </w:rPr>
                    <w:t>Letter</w:t>
                  </w:r>
                </w:p>
              </w:tc>
            </w:tr>
            <w:tr w:rsidR="00795E35" w:rsidRPr="00A323B8" w14:paraId="09BF2A0D" w14:textId="77777777" w:rsidTr="00D12DD9">
              <w:tc>
                <w:tcPr>
                  <w:tcW w:w="1440" w:type="dxa"/>
                </w:tcPr>
                <w:p w14:paraId="648816EF" w14:textId="77777777" w:rsidR="00795E35" w:rsidRPr="00351AA4" w:rsidRDefault="00795E35" w:rsidP="00C93775">
                  <w:pPr>
                    <w:pStyle w:val="NoSpacing"/>
                    <w:snapToGrid w:val="0"/>
                    <w:jc w:val="left"/>
                  </w:pPr>
                  <w:r w:rsidRPr="00351AA4">
                    <w:t xml:space="preserve">Rs. </w:t>
                  </w:r>
                  <w:r w:rsidRPr="00673262">
                    <w:rPr>
                      <w:noProof/>
                    </w:rPr>
                    <w:t>50</w:t>
                  </w:r>
                </w:p>
              </w:tc>
              <w:tc>
                <w:tcPr>
                  <w:tcW w:w="1783" w:type="dxa"/>
                </w:tcPr>
                <w:p w14:paraId="53E4C0A4" w14:textId="77777777" w:rsidR="00795E35" w:rsidRPr="00351AA4" w:rsidRDefault="00795E35" w:rsidP="00C93775">
                  <w:pPr>
                    <w:pStyle w:val="NoSpacing"/>
                    <w:snapToGrid w:val="0"/>
                    <w:jc w:val="left"/>
                  </w:pPr>
                  <w:r w:rsidRPr="00673262">
                    <w:rPr>
                      <w:noProof/>
                    </w:rPr>
                    <w:t>T</w:t>
                  </w:r>
                </w:p>
              </w:tc>
            </w:tr>
          </w:tbl>
          <w:p w14:paraId="05BCD95E" w14:textId="77777777" w:rsidR="00795E35" w:rsidRPr="00A323B8" w:rsidRDefault="00795E35" w:rsidP="00C93775">
            <w:pPr>
              <w:pStyle w:val="NoSpacing"/>
              <w:autoSpaceDN w:val="0"/>
              <w:jc w:val="left"/>
              <w:textAlignment w:val="baseline"/>
              <w:rPr>
                <w:b/>
                <w:lang w:val="en-US"/>
              </w:rPr>
            </w:pPr>
          </w:p>
          <w:p w14:paraId="38EB97CE" w14:textId="77777777" w:rsidR="00795E35" w:rsidRPr="00A323B8" w:rsidRDefault="00795E35" w:rsidP="00C93775">
            <w:pPr>
              <w:pStyle w:val="NoSpacing"/>
              <w:jc w:val="left"/>
              <w:rPr>
                <w:b/>
              </w:rPr>
            </w:pPr>
          </w:p>
        </w:tc>
      </w:tr>
    </w:tbl>
    <w:p w14:paraId="41489473" w14:textId="77777777" w:rsidR="00795E35" w:rsidRPr="00A323B8" w:rsidRDefault="00795E35" w:rsidP="00C93775">
      <w:pPr>
        <w:pStyle w:val="Heading1"/>
        <w:jc w:val="left"/>
      </w:pPr>
      <w:bookmarkStart w:id="13" w:name="_Toc240273570"/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STRUCTURE</w:t>
      </w:r>
      <w:bookmarkEnd w:id="13"/>
    </w:p>
    <w:p w14:paraId="1873D247" w14:textId="77777777" w:rsidR="00795E35" w:rsidRPr="00A323B8" w:rsidRDefault="00795E35" w:rsidP="00C93775">
      <w:pPr>
        <w:pStyle w:val="Heading2"/>
        <w:jc w:val="left"/>
      </w:pPr>
      <w:bookmarkStart w:id="14" w:name="_Toc240273571"/>
      <w:r w:rsidRPr="00A323B8">
        <w:t>Parameters</w:t>
      </w:r>
      <w:bookmarkEnd w:id="14"/>
    </w:p>
    <w:p w14:paraId="2E56A0BF" w14:textId="77777777" w:rsidR="00795E35" w:rsidRDefault="00795E35" w:rsidP="00C93775">
      <w:pPr>
        <w:pStyle w:val="ListParagraph"/>
        <w:jc w:val="left"/>
      </w:pPr>
      <w:r>
        <w:t>Ticket</w:t>
      </w:r>
      <w:r>
        <w:rPr>
          <w:rFonts w:eastAsia="Times New Roman"/>
        </w:rPr>
        <w:t xml:space="preserve"> </w:t>
      </w:r>
      <w:r>
        <w:t>price:</w:t>
      </w:r>
      <w:r>
        <w:tab/>
        <w:t xml:space="preserve">Rs. </w:t>
      </w:r>
      <w:r w:rsidRPr="00673262">
        <w:rPr>
          <w:noProof/>
        </w:rPr>
        <w:t>50</w:t>
      </w:r>
      <w:r>
        <w:t xml:space="preserve"> </w:t>
      </w:r>
    </w:p>
    <w:p w14:paraId="4C6186A5" w14:textId="77777777" w:rsidR="00795E35" w:rsidRDefault="00795E35" w:rsidP="00C93775">
      <w:pPr>
        <w:pStyle w:val="ListParagraph"/>
        <w:jc w:val="left"/>
      </w:pPr>
      <w:r>
        <w:t>Tickets:</w:t>
      </w:r>
      <w:r>
        <w:tab/>
      </w:r>
      <w:r>
        <w:rPr>
          <w:noProof/>
        </w:rPr>
        <w:t>500,000</w:t>
      </w:r>
    </w:p>
    <w:p w14:paraId="547737D0" w14:textId="77777777" w:rsidR="00795E35" w:rsidRPr="007C3FA4" w:rsidRDefault="00795E35" w:rsidP="00C93775">
      <w:pPr>
        <w:pStyle w:val="ListParagraph"/>
        <w:jc w:val="left"/>
        <w:rPr>
          <w:lang w:val="en-US"/>
        </w:rPr>
      </w:pPr>
      <w:r>
        <w:t>Revenue:</w:t>
      </w:r>
      <w:r>
        <w:tab/>
        <w:t xml:space="preserve">Rs. </w:t>
      </w:r>
      <w:r>
        <w:rPr>
          <w:noProof/>
        </w:rPr>
        <w:t>25,000,000</w:t>
      </w:r>
    </w:p>
    <w:p w14:paraId="7CA51886" w14:textId="77777777" w:rsidR="00795E35" w:rsidRDefault="00795E35" w:rsidP="00C93775">
      <w:pPr>
        <w:pStyle w:val="ListParagraph"/>
        <w:jc w:val="left"/>
      </w:pPr>
      <w:r>
        <w:t>Prize</w:t>
      </w:r>
      <w:r>
        <w:rPr>
          <w:rFonts w:eastAsia="Times New Roman"/>
        </w:rPr>
        <w:t xml:space="preserve"> </w:t>
      </w:r>
      <w:r>
        <w:t>payout:</w:t>
      </w:r>
      <w:r>
        <w:tab/>
      </w:r>
      <w:r>
        <w:fldChar w:fldCharType="begin"/>
      </w:r>
      <w:r>
        <w:instrText xml:space="preserve"> = PrizePayout * 100 \# "0.00%" </w:instrText>
      </w:r>
      <w:r>
        <w:fldChar w:fldCharType="separate"/>
      </w:r>
      <w:r>
        <w:rPr>
          <w:noProof/>
        </w:rPr>
        <w:t>53.00%</w:t>
      </w:r>
      <w:r>
        <w:fldChar w:fldCharType="end"/>
      </w:r>
    </w:p>
    <w:p w14:paraId="64AAD772" w14:textId="77777777" w:rsidR="00795E35" w:rsidRDefault="00795E35" w:rsidP="00C93775">
      <w:pPr>
        <w:pStyle w:val="ListParagraph"/>
        <w:jc w:val="left"/>
      </w:pPr>
      <w:r>
        <w:t>Prize</w:t>
      </w:r>
      <w:r>
        <w:rPr>
          <w:rFonts w:eastAsia="Times New Roman"/>
        </w:rPr>
        <w:t xml:space="preserve"> </w:t>
      </w:r>
      <w:r>
        <w:t>pool:</w:t>
      </w:r>
      <w:r>
        <w:tab/>
        <w:t xml:space="preserve">Rs. </w:t>
      </w:r>
      <w:r>
        <w:rPr>
          <w:noProof/>
        </w:rPr>
        <w:t>13,250,000</w:t>
      </w:r>
      <w:r>
        <w:tab/>
      </w:r>
    </w:p>
    <w:p w14:paraId="0918198B" w14:textId="77777777" w:rsidR="00795E35" w:rsidRDefault="00795E35" w:rsidP="00C93775">
      <w:pPr>
        <w:pStyle w:val="ListParagraph"/>
        <w:jc w:val="left"/>
      </w:pPr>
      <w:r>
        <w:t>Guaranteed</w:t>
      </w:r>
      <w:r>
        <w:rPr>
          <w:rFonts w:eastAsia="Times New Roman"/>
        </w:rPr>
        <w:t xml:space="preserve"> </w:t>
      </w:r>
      <w:r>
        <w:t>win</w:t>
      </w:r>
      <w:r>
        <w:rPr>
          <w:rFonts w:eastAsia="Times New Roman"/>
        </w:rPr>
        <w:t xml:space="preserve"> </w:t>
      </w:r>
      <w:r>
        <w:t>ratio:</w:t>
      </w:r>
      <w:r>
        <w:tab/>
        <w:t>1:</w:t>
      </w:r>
      <w:r>
        <w:rPr>
          <w:noProof/>
        </w:rPr>
        <w:t>4.43</w:t>
      </w:r>
    </w:p>
    <w:p w14:paraId="7C9896E6" w14:textId="77777777" w:rsidR="00795E35" w:rsidRPr="00A323B8" w:rsidRDefault="00795E35" w:rsidP="00E859A2">
      <w:pPr>
        <w:pStyle w:val="Heading2"/>
        <w:keepLines/>
        <w:jc w:val="left"/>
      </w:pPr>
      <w:bookmarkStart w:id="15" w:name="_Toc240273572"/>
      <w:r w:rsidRPr="00A323B8">
        <w:lastRenderedPageBreak/>
        <w:t>Prize Structure</w:t>
      </w:r>
      <w:bookmarkEnd w:id="15"/>
    </w:p>
    <w:tbl>
      <w:tblPr>
        <w:tblStyle w:val="TableGridLight"/>
        <w:tblW w:w="8066" w:type="dxa"/>
        <w:tblInd w:w="445" w:type="dxa"/>
        <w:tblLayout w:type="fixed"/>
        <w:tblLook w:val="0000" w:firstRow="0" w:lastRow="0" w:firstColumn="0" w:lastColumn="0" w:noHBand="0" w:noVBand="0"/>
      </w:tblPr>
      <w:tblGrid>
        <w:gridCol w:w="1411"/>
        <w:gridCol w:w="996"/>
        <w:gridCol w:w="1156"/>
        <w:gridCol w:w="1178"/>
        <w:gridCol w:w="1620"/>
        <w:gridCol w:w="1705"/>
      </w:tblGrid>
      <w:tr w:rsidR="00795E35" w:rsidRPr="00A323B8" w14:paraId="38C7D6A9" w14:textId="77777777" w:rsidTr="00C600B5">
        <w:trPr>
          <w:trHeight w:val="896"/>
        </w:trPr>
        <w:tc>
          <w:tcPr>
            <w:tcW w:w="1411" w:type="dxa"/>
          </w:tcPr>
          <w:p w14:paraId="04E1F89C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6C0B204E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Amount</w:t>
            </w:r>
          </w:p>
          <w:p w14:paraId="01E353EA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(Rs)</w:t>
            </w:r>
          </w:p>
        </w:tc>
        <w:tc>
          <w:tcPr>
            <w:tcW w:w="996" w:type="dxa"/>
          </w:tcPr>
          <w:p w14:paraId="0916E9FD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4F1B484F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System</w:t>
            </w:r>
          </w:p>
          <w:p w14:paraId="64B1CE69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Code</w:t>
            </w:r>
          </w:p>
        </w:tc>
        <w:tc>
          <w:tcPr>
            <w:tcW w:w="1156" w:type="dxa"/>
          </w:tcPr>
          <w:p w14:paraId="14488D41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Play</w:t>
            </w:r>
          </w:p>
          <w:p w14:paraId="3E5FBACC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Symbol</w:t>
            </w:r>
          </w:p>
          <w:p w14:paraId="798E092F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Code</w:t>
            </w:r>
          </w:p>
        </w:tc>
        <w:tc>
          <w:tcPr>
            <w:tcW w:w="1178" w:type="dxa"/>
          </w:tcPr>
          <w:p w14:paraId="5903518D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6F5C6344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Tier</w:t>
            </w:r>
          </w:p>
        </w:tc>
        <w:tc>
          <w:tcPr>
            <w:tcW w:w="1620" w:type="dxa"/>
          </w:tcPr>
          <w:p w14:paraId="465907C3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Number</w:t>
            </w:r>
          </w:p>
          <w:p w14:paraId="608B9895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Prizes</w:t>
            </w:r>
          </w:p>
        </w:tc>
        <w:tc>
          <w:tcPr>
            <w:tcW w:w="1705" w:type="dxa"/>
          </w:tcPr>
          <w:p w14:paraId="666976AD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76FAAFEC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Total</w:t>
            </w:r>
          </w:p>
          <w:p w14:paraId="0A3BF237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(Rs)</w:t>
            </w:r>
          </w:p>
        </w:tc>
      </w:tr>
      <w:tr w:rsidR="00795E35" w:rsidRPr="00A323B8" w14:paraId="62A30DFF" w14:textId="77777777" w:rsidTr="00C600B5">
        <w:trPr>
          <w:trHeight w:val="300"/>
        </w:trPr>
        <w:tc>
          <w:tcPr>
            <w:tcW w:w="1411" w:type="dxa"/>
          </w:tcPr>
          <w:p w14:paraId="6582F173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 50</w:t>
            </w:r>
          </w:p>
        </w:tc>
        <w:tc>
          <w:tcPr>
            <w:tcW w:w="996" w:type="dxa"/>
          </w:tcPr>
          <w:p w14:paraId="6B75C3BB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03</w:t>
            </w:r>
          </w:p>
        </w:tc>
        <w:tc>
          <w:tcPr>
            <w:tcW w:w="1156" w:type="dxa"/>
          </w:tcPr>
          <w:p w14:paraId="1FE2DFE9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dd</w:t>
            </w:r>
          </w:p>
        </w:tc>
        <w:tc>
          <w:tcPr>
            <w:tcW w:w="1178" w:type="dxa"/>
          </w:tcPr>
          <w:p w14:paraId="5DB4B49A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Low</w:t>
            </w:r>
          </w:p>
        </w:tc>
        <w:tc>
          <w:tcPr>
            <w:tcW w:w="1620" w:type="dxa"/>
          </w:tcPr>
          <w:p w14:paraId="7881524E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100,000</w:t>
            </w:r>
          </w:p>
        </w:tc>
        <w:tc>
          <w:tcPr>
            <w:tcW w:w="1705" w:type="dxa"/>
          </w:tcPr>
          <w:p w14:paraId="143F7CCA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5,000,000</w:t>
            </w:r>
          </w:p>
        </w:tc>
      </w:tr>
      <w:tr w:rsidR="00795E35" w:rsidRPr="00A323B8" w14:paraId="32BA585F" w14:textId="77777777" w:rsidTr="00C600B5">
        <w:trPr>
          <w:trHeight w:val="300"/>
        </w:trPr>
        <w:tc>
          <w:tcPr>
            <w:tcW w:w="1411" w:type="dxa"/>
          </w:tcPr>
          <w:p w14:paraId="245CEDD1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500</w:t>
            </w:r>
          </w:p>
        </w:tc>
        <w:tc>
          <w:tcPr>
            <w:tcW w:w="996" w:type="dxa"/>
          </w:tcPr>
          <w:p w14:paraId="1C1C4046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07</w:t>
            </w:r>
          </w:p>
        </w:tc>
        <w:tc>
          <w:tcPr>
            <w:tcW w:w="1156" w:type="dxa"/>
          </w:tcPr>
          <w:p w14:paraId="02DA6CA3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hh</w:t>
            </w:r>
          </w:p>
        </w:tc>
        <w:tc>
          <w:tcPr>
            <w:tcW w:w="1178" w:type="dxa"/>
          </w:tcPr>
          <w:p w14:paraId="10866D54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</w:tcPr>
          <w:p w14:paraId="101CE745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12,500</w:t>
            </w:r>
          </w:p>
        </w:tc>
        <w:tc>
          <w:tcPr>
            <w:tcW w:w="1705" w:type="dxa"/>
          </w:tcPr>
          <w:p w14:paraId="3FE0EB94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6,250,000</w:t>
            </w:r>
          </w:p>
        </w:tc>
      </w:tr>
      <w:tr w:rsidR="00795E35" w:rsidRPr="00A323B8" w14:paraId="73C215BA" w14:textId="77777777" w:rsidTr="00C600B5">
        <w:tc>
          <w:tcPr>
            <w:tcW w:w="1411" w:type="dxa"/>
          </w:tcPr>
          <w:p w14:paraId="31DCF28E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1,000</w:t>
            </w:r>
          </w:p>
        </w:tc>
        <w:tc>
          <w:tcPr>
            <w:tcW w:w="996" w:type="dxa"/>
          </w:tcPr>
          <w:p w14:paraId="0451F45A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08</w:t>
            </w:r>
          </w:p>
        </w:tc>
        <w:tc>
          <w:tcPr>
            <w:tcW w:w="1156" w:type="dxa"/>
          </w:tcPr>
          <w:p w14:paraId="5717CE1A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jj</w:t>
            </w:r>
          </w:p>
        </w:tc>
        <w:tc>
          <w:tcPr>
            <w:tcW w:w="1178" w:type="dxa"/>
          </w:tcPr>
          <w:p w14:paraId="474A9822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</w:tcPr>
          <w:p w14:paraId="13BB1E48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110</w:t>
            </w:r>
          </w:p>
        </w:tc>
        <w:tc>
          <w:tcPr>
            <w:tcW w:w="1705" w:type="dxa"/>
          </w:tcPr>
          <w:p w14:paraId="0C85600A" w14:textId="77777777" w:rsidR="00795E35" w:rsidRPr="00A323B8" w:rsidRDefault="00795E35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  <w:r w:rsidRPr="00A323B8">
              <w:t xml:space="preserve"> </w:t>
            </w:r>
            <w:r>
              <w:rPr>
                <w:noProof/>
              </w:rPr>
              <w:t>110,000</w:t>
            </w:r>
          </w:p>
        </w:tc>
      </w:tr>
      <w:tr w:rsidR="00795E35" w:rsidRPr="00A323B8" w14:paraId="58ED216F" w14:textId="77777777" w:rsidTr="00710AB4">
        <w:tc>
          <w:tcPr>
            <w:tcW w:w="1411" w:type="dxa"/>
          </w:tcPr>
          <w:p w14:paraId="77C88650" w14:textId="77777777" w:rsidR="00795E35" w:rsidRPr="00A323B8" w:rsidRDefault="00795E35" w:rsidP="005F0404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5,000</w:t>
            </w:r>
          </w:p>
        </w:tc>
        <w:tc>
          <w:tcPr>
            <w:tcW w:w="996" w:type="dxa"/>
            <w:vAlign w:val="center"/>
          </w:tcPr>
          <w:p w14:paraId="62D5B41B" w14:textId="77777777" w:rsidR="00795E35" w:rsidRPr="00A323B8" w:rsidRDefault="00795E35" w:rsidP="00710AB4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11</w:t>
            </w:r>
          </w:p>
        </w:tc>
        <w:tc>
          <w:tcPr>
            <w:tcW w:w="1156" w:type="dxa"/>
            <w:vAlign w:val="center"/>
          </w:tcPr>
          <w:p w14:paraId="3B6B5231" w14:textId="77777777" w:rsidR="00795E35" w:rsidRPr="00A323B8" w:rsidRDefault="00795E35" w:rsidP="00710AB4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mm</w:t>
            </w:r>
          </w:p>
        </w:tc>
        <w:tc>
          <w:tcPr>
            <w:tcW w:w="1178" w:type="dxa"/>
            <w:vAlign w:val="center"/>
          </w:tcPr>
          <w:p w14:paraId="1F3CE83C" w14:textId="77777777" w:rsidR="00795E35" w:rsidRPr="00A323B8" w:rsidRDefault="00795E35" w:rsidP="00710AB4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  <w:vAlign w:val="center"/>
          </w:tcPr>
          <w:p w14:paraId="7EA615BE" w14:textId="77777777" w:rsidR="00795E35" w:rsidRPr="00A323B8" w:rsidRDefault="00795E35" w:rsidP="00710AB4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126</w:t>
            </w:r>
          </w:p>
        </w:tc>
        <w:tc>
          <w:tcPr>
            <w:tcW w:w="1705" w:type="dxa"/>
            <w:vAlign w:val="center"/>
          </w:tcPr>
          <w:p w14:paraId="449D12F5" w14:textId="77777777" w:rsidR="00795E35" w:rsidRPr="00A323B8" w:rsidRDefault="00795E35" w:rsidP="00710AB4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  <w:r>
              <w:rPr>
                <w:noProof/>
              </w:rPr>
              <w:t>630,000</w:t>
            </w:r>
          </w:p>
        </w:tc>
      </w:tr>
      <w:tr w:rsidR="00795E35" w:rsidRPr="00A323B8" w14:paraId="22153A1A" w14:textId="77777777" w:rsidTr="00C600B5">
        <w:tc>
          <w:tcPr>
            <w:tcW w:w="1411" w:type="dxa"/>
          </w:tcPr>
          <w:p w14:paraId="1C2896C3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10,000</w:t>
            </w:r>
          </w:p>
        </w:tc>
        <w:tc>
          <w:tcPr>
            <w:tcW w:w="996" w:type="dxa"/>
          </w:tcPr>
          <w:p w14:paraId="5C2C7ED8" w14:textId="77777777" w:rsidR="00795E35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12</w:t>
            </w:r>
          </w:p>
        </w:tc>
        <w:tc>
          <w:tcPr>
            <w:tcW w:w="1156" w:type="dxa"/>
          </w:tcPr>
          <w:p w14:paraId="320B13AA" w14:textId="77777777" w:rsidR="00795E35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nn</w:t>
            </w:r>
          </w:p>
        </w:tc>
        <w:tc>
          <w:tcPr>
            <w:tcW w:w="1178" w:type="dxa"/>
          </w:tcPr>
          <w:p w14:paraId="6DFE2983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</w:tcPr>
          <w:p w14:paraId="4A8B6EBD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 w:rsidRPr="00673262">
              <w:rPr>
                <w:noProof/>
              </w:rPr>
              <w:t>42</w:t>
            </w:r>
          </w:p>
        </w:tc>
        <w:tc>
          <w:tcPr>
            <w:tcW w:w="1705" w:type="dxa"/>
          </w:tcPr>
          <w:p w14:paraId="62243514" w14:textId="77777777" w:rsidR="00795E35" w:rsidRPr="00A323B8" w:rsidRDefault="00795E35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  <w:r>
              <w:rPr>
                <w:noProof/>
              </w:rPr>
              <w:t>420,000</w:t>
            </w:r>
          </w:p>
        </w:tc>
      </w:tr>
      <w:tr w:rsidR="00795E35" w:rsidRPr="00A323B8" w14:paraId="3C5F14C9" w14:textId="77777777" w:rsidTr="00C600B5">
        <w:tc>
          <w:tcPr>
            <w:tcW w:w="1411" w:type="dxa"/>
          </w:tcPr>
          <w:p w14:paraId="2362B843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20,000</w:t>
            </w:r>
          </w:p>
        </w:tc>
        <w:tc>
          <w:tcPr>
            <w:tcW w:w="996" w:type="dxa"/>
          </w:tcPr>
          <w:p w14:paraId="1D439A63" w14:textId="77777777" w:rsidR="00795E35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37</w:t>
            </w:r>
          </w:p>
        </w:tc>
        <w:tc>
          <w:tcPr>
            <w:tcW w:w="1156" w:type="dxa"/>
          </w:tcPr>
          <w:p w14:paraId="45869CB5" w14:textId="77777777" w:rsidR="00795E35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ww</w:t>
            </w:r>
          </w:p>
        </w:tc>
        <w:tc>
          <w:tcPr>
            <w:tcW w:w="1178" w:type="dxa"/>
          </w:tcPr>
          <w:p w14:paraId="5836B64D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</w:tcPr>
          <w:p w14:paraId="45FC8D0D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 w:rsidRPr="00673262">
              <w:rPr>
                <w:noProof/>
              </w:rPr>
              <w:t>42</w:t>
            </w:r>
          </w:p>
        </w:tc>
        <w:tc>
          <w:tcPr>
            <w:tcW w:w="1705" w:type="dxa"/>
          </w:tcPr>
          <w:p w14:paraId="04BC06D7" w14:textId="77777777" w:rsidR="00795E35" w:rsidRPr="00A323B8" w:rsidRDefault="00795E35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  <w:r>
              <w:rPr>
                <w:noProof/>
              </w:rPr>
              <w:t>840,000</w:t>
            </w:r>
          </w:p>
        </w:tc>
      </w:tr>
      <w:tr w:rsidR="00795E35" w:rsidRPr="00A323B8" w14:paraId="0A3CC64B" w14:textId="77777777" w:rsidTr="00C600B5">
        <w:tc>
          <w:tcPr>
            <w:tcW w:w="1411" w:type="dxa"/>
          </w:tcPr>
          <w:p w14:paraId="26AD4314" w14:textId="77777777" w:rsidR="00795E35" w:rsidRPr="00A323B8" w:rsidRDefault="00795E35" w:rsidP="004C1238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996" w:type="dxa"/>
          </w:tcPr>
          <w:p w14:paraId="5FF32ADC" w14:textId="77777777" w:rsidR="00795E35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0EC01689" w14:textId="77777777" w:rsidR="00795E35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7A2D4CB9" w14:textId="77777777" w:rsidR="00795E35" w:rsidRPr="00A323B8" w:rsidRDefault="00795E35" w:rsidP="004C1238">
            <w:pPr>
              <w:pStyle w:val="NoSpacing"/>
              <w:keepNext/>
              <w:keepLines/>
              <w:snapToGrid w:val="0"/>
              <w:jc w:val="center"/>
            </w:pPr>
          </w:p>
        </w:tc>
        <w:tc>
          <w:tcPr>
            <w:tcW w:w="1620" w:type="dxa"/>
          </w:tcPr>
          <w:p w14:paraId="36E555EF" w14:textId="77777777" w:rsidR="00795E35" w:rsidRPr="00A323B8" w:rsidRDefault="00795E35" w:rsidP="004C1238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1705" w:type="dxa"/>
          </w:tcPr>
          <w:p w14:paraId="171E8E10" w14:textId="77777777" w:rsidR="00795E35" w:rsidRPr="00A323B8" w:rsidRDefault="00795E35" w:rsidP="004C1238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</w:p>
        </w:tc>
      </w:tr>
      <w:tr w:rsidR="00795E35" w:rsidRPr="00A323B8" w14:paraId="6DCEC3DE" w14:textId="77777777" w:rsidTr="00C600B5">
        <w:tc>
          <w:tcPr>
            <w:tcW w:w="1411" w:type="dxa"/>
          </w:tcPr>
          <w:p w14:paraId="588FF3DA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258ACC69" w14:textId="77777777" w:rsidR="00795E35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58D0A64B" w14:textId="77777777" w:rsidR="00795E35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57887664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2932D0CB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705" w:type="dxa"/>
          </w:tcPr>
          <w:p w14:paraId="1D80B5E5" w14:textId="77777777" w:rsidR="00795E35" w:rsidRPr="00A323B8" w:rsidRDefault="00795E35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left"/>
            </w:pPr>
          </w:p>
        </w:tc>
      </w:tr>
      <w:tr w:rsidR="00795E35" w:rsidRPr="00A323B8" w14:paraId="6ABA7917" w14:textId="77777777" w:rsidTr="00C600B5">
        <w:tc>
          <w:tcPr>
            <w:tcW w:w="1411" w:type="dxa"/>
          </w:tcPr>
          <w:p w14:paraId="303D05E6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301811E9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2673EAD1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48041F3B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612EE2F6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705" w:type="dxa"/>
          </w:tcPr>
          <w:p w14:paraId="5EC5F0F9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</w:tr>
      <w:tr w:rsidR="00795E35" w:rsidRPr="00A323B8" w14:paraId="714488FB" w14:textId="77777777" w:rsidTr="00C600B5">
        <w:tc>
          <w:tcPr>
            <w:tcW w:w="1411" w:type="dxa"/>
          </w:tcPr>
          <w:p w14:paraId="0EC45222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  <w:r w:rsidRPr="00A323B8">
              <w:t>Sub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Total</w:t>
            </w:r>
          </w:p>
        </w:tc>
        <w:tc>
          <w:tcPr>
            <w:tcW w:w="996" w:type="dxa"/>
          </w:tcPr>
          <w:p w14:paraId="1C8F8F9C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4A85226C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70865F66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6E06C7E9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112,820</w:t>
            </w:r>
          </w:p>
        </w:tc>
        <w:tc>
          <w:tcPr>
            <w:tcW w:w="1705" w:type="dxa"/>
          </w:tcPr>
          <w:p w14:paraId="1530193A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13,250,000</w:t>
            </w:r>
          </w:p>
        </w:tc>
      </w:tr>
      <w:tr w:rsidR="00795E35" w:rsidRPr="00A323B8" w14:paraId="56E11183" w14:textId="77777777" w:rsidTr="00C600B5">
        <w:tc>
          <w:tcPr>
            <w:tcW w:w="1411" w:type="dxa"/>
          </w:tcPr>
          <w:p w14:paraId="6D47E6E3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7A718D45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7145852D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13130BF5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5CBE6C2D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1705" w:type="dxa"/>
          </w:tcPr>
          <w:p w14:paraId="1048E0B4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</w:p>
        </w:tc>
      </w:tr>
      <w:tr w:rsidR="00795E35" w:rsidRPr="00A323B8" w14:paraId="182A9EDA" w14:textId="77777777" w:rsidTr="00C600B5">
        <w:tc>
          <w:tcPr>
            <w:tcW w:w="1411" w:type="dxa"/>
          </w:tcPr>
          <w:p w14:paraId="1369AA4E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  <w:r w:rsidRPr="00A323B8">
              <w:t>Non</w:t>
            </w:r>
            <w:r w:rsidRPr="00A323B8">
              <w:rPr>
                <w:rFonts w:eastAsia="Times New Roman"/>
              </w:rPr>
              <w:t>-Win</w:t>
            </w:r>
          </w:p>
        </w:tc>
        <w:tc>
          <w:tcPr>
            <w:tcW w:w="996" w:type="dxa"/>
          </w:tcPr>
          <w:p w14:paraId="57B73266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099</w:t>
            </w:r>
          </w:p>
        </w:tc>
        <w:tc>
          <w:tcPr>
            <w:tcW w:w="1156" w:type="dxa"/>
          </w:tcPr>
          <w:p w14:paraId="2A155882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0FF14AD2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36D01ABA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387,180</w:t>
            </w:r>
          </w:p>
        </w:tc>
        <w:tc>
          <w:tcPr>
            <w:tcW w:w="1705" w:type="dxa"/>
          </w:tcPr>
          <w:p w14:paraId="689E3380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</w:p>
        </w:tc>
      </w:tr>
      <w:tr w:rsidR="00795E35" w:rsidRPr="00A323B8" w14:paraId="20636F69" w14:textId="77777777" w:rsidTr="00C600B5">
        <w:tc>
          <w:tcPr>
            <w:tcW w:w="1411" w:type="dxa"/>
          </w:tcPr>
          <w:p w14:paraId="361CD382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0AEAF28E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7267DA45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152D7B1C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0CD8A656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1705" w:type="dxa"/>
          </w:tcPr>
          <w:p w14:paraId="6E71D774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</w:pPr>
          </w:p>
        </w:tc>
      </w:tr>
      <w:tr w:rsidR="00795E35" w:rsidRPr="00A323B8" w14:paraId="11878F4C" w14:textId="77777777" w:rsidTr="00C600B5">
        <w:tc>
          <w:tcPr>
            <w:tcW w:w="1411" w:type="dxa"/>
          </w:tcPr>
          <w:p w14:paraId="21B5C2C6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Game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Total</w:t>
            </w:r>
          </w:p>
        </w:tc>
        <w:tc>
          <w:tcPr>
            <w:tcW w:w="996" w:type="dxa"/>
          </w:tcPr>
          <w:p w14:paraId="54FDDF2D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2A67927F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626BE11C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5FA7DA3E" w14:textId="77777777" w:rsidR="00795E35" w:rsidRPr="00A323B8" w:rsidRDefault="00795E35" w:rsidP="00E859A2">
            <w:pPr>
              <w:pStyle w:val="NoSpacing"/>
              <w:keepNext/>
              <w:keepLines/>
              <w:snapToGrid w:val="0"/>
              <w:jc w:val="right"/>
              <w:rPr>
                <w:b/>
              </w:rPr>
            </w:pPr>
            <w:r>
              <w:rPr>
                <w:noProof/>
              </w:rPr>
              <w:t>500,000</w:t>
            </w:r>
          </w:p>
        </w:tc>
        <w:tc>
          <w:tcPr>
            <w:tcW w:w="1705" w:type="dxa"/>
          </w:tcPr>
          <w:p w14:paraId="456C6C04" w14:textId="77777777" w:rsidR="00795E35" w:rsidRDefault="00795E35" w:rsidP="00E859A2">
            <w:pPr>
              <w:pStyle w:val="NoSpacing"/>
              <w:keepNext/>
              <w:keepLines/>
              <w:snapToGrid w:val="0"/>
              <w:jc w:val="right"/>
              <w:rPr>
                <w:b/>
              </w:rPr>
            </w:pPr>
            <w:r>
              <w:rPr>
                <w:b/>
                <w:noProof/>
              </w:rPr>
              <w:t>13,250,000</w:t>
            </w:r>
          </w:p>
          <w:p w14:paraId="6B78BA14" w14:textId="77777777" w:rsidR="00795E35" w:rsidRPr="00445170" w:rsidRDefault="00795E35" w:rsidP="00E859A2">
            <w:pPr>
              <w:pStyle w:val="NoSpacing"/>
              <w:keepNext/>
              <w:keepLines/>
              <w:snapToGrid w:val="0"/>
              <w:jc w:val="right"/>
              <w:rPr>
                <w:b/>
              </w:rPr>
            </w:pPr>
          </w:p>
        </w:tc>
      </w:tr>
    </w:tbl>
    <w:p w14:paraId="18911E2B" w14:textId="77777777" w:rsidR="00795E35" w:rsidRPr="00A323B8" w:rsidRDefault="00795E35" w:rsidP="00E859A2">
      <w:pPr>
        <w:pStyle w:val="NoSpacing"/>
        <w:keepNext/>
        <w:keepLines/>
        <w:spacing w:before="120" w:after="120"/>
        <w:jc w:val="left"/>
      </w:pPr>
      <w:r w:rsidRPr="00A323B8">
        <w:t xml:space="preserve"> Net price per book = Rs. </w:t>
      </w:r>
      <w:r>
        <w:rPr>
          <w:noProof/>
        </w:rPr>
        <w:t>1,225.00</w:t>
      </w:r>
    </w:p>
    <w:p w14:paraId="123F1D02" w14:textId="77777777" w:rsidR="00795E35" w:rsidRPr="00A323B8" w:rsidRDefault="00795E35" w:rsidP="00C93775">
      <w:pPr>
        <w:pStyle w:val="NoSpacing"/>
        <w:jc w:val="left"/>
        <w:rPr>
          <w:b/>
          <w:vanish/>
        </w:rPr>
      </w:pPr>
    </w:p>
    <w:p w14:paraId="1A4890D9" w14:textId="77777777" w:rsidR="00795E35" w:rsidRPr="00A323B8" w:rsidRDefault="00795E35" w:rsidP="00C93775">
      <w:pPr>
        <w:pStyle w:val="Standard"/>
        <w:jc w:val="left"/>
        <w:rPr>
          <w:rFonts w:eastAsia="Arial"/>
          <w:b/>
        </w:rPr>
      </w:pPr>
    </w:p>
    <w:p w14:paraId="6CE9945E" w14:textId="77777777" w:rsidR="00795E35" w:rsidRPr="00A323B8" w:rsidRDefault="00795E35" w:rsidP="00C93775">
      <w:pPr>
        <w:pStyle w:val="Standard"/>
        <w:jc w:val="left"/>
        <w:rPr>
          <w:b/>
        </w:rPr>
      </w:pPr>
      <w:r w:rsidRPr="00A323B8">
        <w:rPr>
          <w:rFonts w:eastAsia="Arial"/>
          <w:b/>
        </w:rPr>
        <w:t xml:space="preserve"> Prize</w:t>
      </w:r>
      <w:r w:rsidRPr="00A323B8">
        <w:rPr>
          <w:b/>
        </w:rPr>
        <w:t xml:space="preserve"> Structure Approval</w:t>
      </w:r>
    </w:p>
    <w:p w14:paraId="57EDDB8C" w14:textId="77777777" w:rsidR="00795E35" w:rsidRPr="00A323B8" w:rsidRDefault="00795E35" w:rsidP="00C93775">
      <w:pPr>
        <w:pStyle w:val="Standard"/>
        <w:jc w:val="left"/>
        <w:rPr>
          <w:b/>
        </w:rPr>
      </w:pPr>
    </w:p>
    <w:tbl>
      <w:tblPr>
        <w:tblW w:w="8124" w:type="dxa"/>
        <w:tblInd w:w="53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2"/>
        <w:gridCol w:w="2285"/>
        <w:gridCol w:w="881"/>
        <w:gridCol w:w="3676"/>
      </w:tblGrid>
      <w:tr w:rsidR="00795E35" w:rsidRPr="00A323B8" w14:paraId="33A23C7E" w14:textId="77777777" w:rsidTr="00742EC8">
        <w:tc>
          <w:tcPr>
            <w:tcW w:w="3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C7E5F" w14:textId="77777777" w:rsidR="00795E35" w:rsidRPr="00A323B8" w:rsidRDefault="00795E35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Signature</w:t>
            </w:r>
          </w:p>
        </w:tc>
        <w:tc>
          <w:tcPr>
            <w:tcW w:w="45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58EDAA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5FAB603A" w14:textId="77777777" w:rsidTr="00742EC8"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78E47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NLB</w:t>
            </w:r>
            <w:r w:rsidRPr="00A323B8">
              <w:rPr>
                <w:rFonts w:eastAsia="Times New Roman"/>
              </w:rPr>
              <w:t xml:space="preserve">: </w:t>
            </w:r>
          </w:p>
          <w:p w14:paraId="411A3832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EAC07D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74B96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PSL</w:t>
            </w:r>
            <w:r w:rsidRPr="00A323B8">
              <w:rPr>
                <w:rFonts w:eastAsia="Times New Roman"/>
              </w:rPr>
              <w:t xml:space="preserve">: 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B7A9A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</w:tbl>
    <w:p w14:paraId="4C977BB1" w14:textId="77777777" w:rsidR="00795E35" w:rsidRPr="00A323B8" w:rsidRDefault="00795E35" w:rsidP="00C93775">
      <w:pPr>
        <w:pStyle w:val="Standard"/>
        <w:jc w:val="left"/>
        <w:rPr>
          <w:b/>
        </w:rPr>
      </w:pPr>
    </w:p>
    <w:tbl>
      <w:tblPr>
        <w:tblStyle w:val="GridTable6Colorful"/>
        <w:tblW w:w="8190" w:type="dxa"/>
        <w:tblInd w:w="535" w:type="dxa"/>
        <w:tblLook w:val="04A0" w:firstRow="1" w:lastRow="0" w:firstColumn="1" w:lastColumn="0" w:noHBand="0" w:noVBand="1"/>
      </w:tblPr>
      <w:tblGrid>
        <w:gridCol w:w="2050"/>
        <w:gridCol w:w="3100"/>
        <w:gridCol w:w="3040"/>
      </w:tblGrid>
      <w:tr w:rsidR="00795E35" w:rsidRPr="00A323B8" w14:paraId="0D798793" w14:textId="77777777" w:rsidTr="00785F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  <w:shd w:val="clear" w:color="auto" w:fill="D9D9D9" w:themeFill="background1" w:themeFillShade="D9"/>
            <w:hideMark/>
          </w:tcPr>
          <w:p w14:paraId="6A712158" w14:textId="77777777" w:rsidR="00795E35" w:rsidRPr="00A323B8" w:rsidRDefault="00795E35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Prepared by</w:t>
            </w:r>
          </w:p>
        </w:tc>
        <w:tc>
          <w:tcPr>
            <w:tcW w:w="6140" w:type="dxa"/>
            <w:gridSpan w:val="2"/>
            <w:shd w:val="clear" w:color="auto" w:fill="D9D9D9" w:themeFill="background1" w:themeFillShade="D9"/>
            <w:hideMark/>
          </w:tcPr>
          <w:p w14:paraId="11192A54" w14:textId="77777777" w:rsidR="00795E35" w:rsidRPr="00A323B8" w:rsidRDefault="00795E35" w:rsidP="00C937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Checked by</w:t>
            </w:r>
          </w:p>
        </w:tc>
      </w:tr>
      <w:tr w:rsidR="00795E35" w:rsidRPr="00A323B8" w14:paraId="16AEEB9A" w14:textId="77777777" w:rsidTr="00785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  <w:hideMark/>
          </w:tcPr>
          <w:p w14:paraId="0A52C894" w14:textId="77777777" w:rsidR="00795E35" w:rsidRPr="00A323B8" w:rsidRDefault="00795E35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</w:p>
        </w:tc>
        <w:tc>
          <w:tcPr>
            <w:tcW w:w="6140" w:type="dxa"/>
            <w:gridSpan w:val="2"/>
            <w:hideMark/>
          </w:tcPr>
          <w:p w14:paraId="24E595C2" w14:textId="77777777" w:rsidR="00795E35" w:rsidRPr="00A323B8" w:rsidRDefault="00795E35" w:rsidP="00C93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795E35" w:rsidRPr="00A323B8" w14:paraId="577F30C7" w14:textId="77777777" w:rsidTr="00785FE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14:paraId="4F91284B" w14:textId="77777777" w:rsidR="00795E35" w:rsidRPr="00A323B8" w:rsidRDefault="00795E35" w:rsidP="00C93775">
            <w:pPr>
              <w:rPr>
                <w:rFonts w:eastAsia="Times New Roman" w:cs="Times New Roman"/>
                <w:b w:val="0"/>
                <w:bCs w:val="0"/>
                <w:kern w:val="0"/>
                <w:lang w:eastAsia="en-US" w:bidi="ar-SA"/>
              </w:rPr>
            </w:pPr>
          </w:p>
        </w:tc>
        <w:tc>
          <w:tcPr>
            <w:tcW w:w="3100" w:type="dxa"/>
            <w:tcBorders>
              <w:right w:val="single" w:sz="4" w:space="0" w:color="auto"/>
            </w:tcBorders>
          </w:tcPr>
          <w:p w14:paraId="0EC3ABAD" w14:textId="77777777" w:rsidR="00795E35" w:rsidRPr="00A323B8" w:rsidRDefault="00795E35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040" w:type="dxa"/>
            <w:tcBorders>
              <w:left w:val="single" w:sz="4" w:space="0" w:color="auto"/>
            </w:tcBorders>
          </w:tcPr>
          <w:p w14:paraId="039DCAF1" w14:textId="77777777" w:rsidR="00795E35" w:rsidRPr="00A323B8" w:rsidRDefault="00795E35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457F2918" w14:textId="77777777" w:rsidR="00795E35" w:rsidRPr="00A323B8" w:rsidRDefault="00795E35" w:rsidP="00C93775">
      <w:pPr>
        <w:pStyle w:val="NoSpacing"/>
        <w:jc w:val="left"/>
        <w:rPr>
          <w:b/>
        </w:rPr>
      </w:pPr>
    </w:p>
    <w:p w14:paraId="3A585FA7" w14:textId="77777777" w:rsidR="00795E35" w:rsidRPr="00A323B8" w:rsidRDefault="00795E35" w:rsidP="00C93775">
      <w:pPr>
        <w:pStyle w:val="Heading2"/>
        <w:jc w:val="left"/>
      </w:pPr>
      <w:bookmarkStart w:id="16" w:name="_Toc240273573"/>
      <w:r w:rsidRPr="00A323B8">
        <w:t>Guaranteed Low End Prize Structure (GLEPS)</w:t>
      </w:r>
      <w:bookmarkEnd w:id="16"/>
    </w:p>
    <w:p w14:paraId="6B5A4CA7" w14:textId="77777777" w:rsidR="00795E35" w:rsidRPr="00A323B8" w:rsidRDefault="00795E35" w:rsidP="00C93775">
      <w:pPr>
        <w:spacing w:after="120"/>
      </w:pP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GLEPS</w:t>
      </w:r>
      <w:r w:rsidRPr="00A323B8">
        <w:rPr>
          <w:rFonts w:eastAsia="Times New Roman"/>
        </w:rPr>
        <w:t xml:space="preserve"> </w:t>
      </w: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value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>
        <w:rPr>
          <w:noProof/>
        </w:rPr>
        <w:t>40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 xml:space="preserve">be: </w:t>
      </w:r>
    </w:p>
    <w:tbl>
      <w:tblPr>
        <w:tblStyle w:val="TableGridLight"/>
        <w:tblW w:w="7836" w:type="dxa"/>
        <w:tblInd w:w="596" w:type="dxa"/>
        <w:tblLayout w:type="fixed"/>
        <w:tblLook w:val="0000" w:firstRow="0" w:lastRow="0" w:firstColumn="0" w:lastColumn="0" w:noHBand="0" w:noVBand="0"/>
      </w:tblPr>
      <w:tblGrid>
        <w:gridCol w:w="2116"/>
        <w:gridCol w:w="2250"/>
        <w:gridCol w:w="3470"/>
      </w:tblGrid>
      <w:tr w:rsidR="00795E35" w:rsidRPr="00A323B8" w14:paraId="0D0EC32F" w14:textId="77777777" w:rsidTr="00885D63">
        <w:tc>
          <w:tcPr>
            <w:tcW w:w="2116" w:type="dxa"/>
          </w:tcPr>
          <w:p w14:paraId="023B8B59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Amount</w:t>
            </w:r>
            <w:r w:rsidRPr="00A323B8">
              <w:rPr>
                <w:rFonts w:eastAsia="Times New Roman"/>
                <w:b/>
              </w:rPr>
              <w:t xml:space="preserve"> (</w:t>
            </w:r>
            <w:r w:rsidRPr="00A323B8">
              <w:rPr>
                <w:b/>
              </w:rPr>
              <w:t>Rs)</w:t>
            </w:r>
          </w:p>
        </w:tc>
        <w:tc>
          <w:tcPr>
            <w:tcW w:w="2250" w:type="dxa"/>
          </w:tcPr>
          <w:p w14:paraId="415D7F5E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Number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of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Prizes</w:t>
            </w:r>
          </w:p>
        </w:tc>
        <w:tc>
          <w:tcPr>
            <w:tcW w:w="3470" w:type="dxa"/>
          </w:tcPr>
          <w:p w14:paraId="3AEC0F2B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Value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per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Book</w:t>
            </w:r>
            <w:r w:rsidRPr="00A323B8">
              <w:rPr>
                <w:rFonts w:eastAsia="Times New Roman"/>
                <w:b/>
              </w:rPr>
              <w:t xml:space="preserve"> (</w:t>
            </w:r>
            <w:r w:rsidRPr="00A323B8">
              <w:rPr>
                <w:b/>
              </w:rPr>
              <w:t>Rs)</w:t>
            </w:r>
          </w:p>
        </w:tc>
      </w:tr>
      <w:tr w:rsidR="00795E35" w:rsidRPr="00A323B8" w14:paraId="73544747" w14:textId="77777777" w:rsidTr="00885D63">
        <w:trPr>
          <w:trHeight w:val="239"/>
        </w:trPr>
        <w:tc>
          <w:tcPr>
            <w:tcW w:w="2116" w:type="dxa"/>
          </w:tcPr>
          <w:p w14:paraId="0A629E65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673262">
              <w:rPr>
                <w:noProof/>
              </w:rPr>
              <w:t>50</w:t>
            </w:r>
          </w:p>
        </w:tc>
        <w:tc>
          <w:tcPr>
            <w:tcW w:w="2250" w:type="dxa"/>
          </w:tcPr>
          <w:p w14:paraId="046344A3" w14:textId="77777777" w:rsidR="00795E35" w:rsidRPr="00A323B8" w:rsidRDefault="00795E35" w:rsidP="00635E86">
            <w:pPr>
              <w:pStyle w:val="NoSpacing"/>
              <w:snapToGrid w:val="0"/>
              <w:jc w:val="center"/>
            </w:pPr>
            <w:r w:rsidRPr="00673262">
              <w:rPr>
                <w:noProof/>
              </w:rPr>
              <w:t>8</w:t>
            </w:r>
          </w:p>
        </w:tc>
        <w:tc>
          <w:tcPr>
            <w:tcW w:w="3470" w:type="dxa"/>
          </w:tcPr>
          <w:p w14:paraId="6F4CE0AD" w14:textId="77777777" w:rsidR="00795E35" w:rsidRPr="00A323B8" w:rsidRDefault="00795E35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 xml:space="preserve"> 400.00</w:t>
            </w:r>
          </w:p>
        </w:tc>
      </w:tr>
      <w:tr w:rsidR="00795E35" w:rsidRPr="00A323B8" w14:paraId="09C5CB34" w14:textId="77777777" w:rsidTr="00885D63">
        <w:tc>
          <w:tcPr>
            <w:tcW w:w="2116" w:type="dxa"/>
          </w:tcPr>
          <w:p w14:paraId="033F6782" w14:textId="77777777" w:rsidR="00795E35" w:rsidRPr="00A323B8" w:rsidRDefault="00795E35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Total</w:t>
            </w:r>
          </w:p>
        </w:tc>
        <w:tc>
          <w:tcPr>
            <w:tcW w:w="2250" w:type="dxa"/>
          </w:tcPr>
          <w:p w14:paraId="32728B51" w14:textId="77777777" w:rsidR="00795E35" w:rsidRPr="00A323B8" w:rsidRDefault="00795E35" w:rsidP="00635E86">
            <w:pPr>
              <w:pStyle w:val="NoSpacing"/>
              <w:snapToGrid w:val="0"/>
              <w:jc w:val="center"/>
              <w:rPr>
                <w:b/>
              </w:rPr>
            </w:pPr>
            <w:r w:rsidRPr="00673262">
              <w:rPr>
                <w:b/>
                <w:noProof/>
              </w:rPr>
              <w:t>8</w:t>
            </w:r>
          </w:p>
        </w:tc>
        <w:tc>
          <w:tcPr>
            <w:tcW w:w="3470" w:type="dxa"/>
          </w:tcPr>
          <w:p w14:paraId="6F5778E5" w14:textId="77777777" w:rsidR="00795E35" w:rsidRPr="00A323B8" w:rsidRDefault="00795E35" w:rsidP="0012746A">
            <w:pPr>
              <w:pStyle w:val="NoSpacing"/>
              <w:snapToGrid w:val="0"/>
              <w:jc w:val="right"/>
              <w:rPr>
                <w:b/>
              </w:rPr>
            </w:pPr>
            <w:r>
              <w:rPr>
                <w:b/>
                <w:bCs/>
                <w:noProof/>
              </w:rPr>
              <w:t xml:space="preserve"> 400.00</w:t>
            </w:r>
          </w:p>
        </w:tc>
      </w:tr>
    </w:tbl>
    <w:p w14:paraId="04112D7C" w14:textId="77777777" w:rsidR="00795E35" w:rsidRPr="00A323B8" w:rsidRDefault="00795E35" w:rsidP="00C93775">
      <w:pPr>
        <w:pStyle w:val="NoSpacing"/>
        <w:jc w:val="left"/>
        <w:rPr>
          <w:rFonts w:eastAsia="Times New Roman"/>
        </w:rPr>
      </w:pPr>
    </w:p>
    <w:p w14:paraId="220AAC3D" w14:textId="77777777" w:rsidR="00795E35" w:rsidRPr="00A323B8" w:rsidRDefault="00795E35" w:rsidP="00C93775">
      <w:pPr>
        <w:pStyle w:val="NoSpacing"/>
        <w:spacing w:after="120"/>
        <w:jc w:val="left"/>
      </w:pP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Summary</w:t>
      </w:r>
    </w:p>
    <w:tbl>
      <w:tblPr>
        <w:tblStyle w:val="TableGridLight"/>
        <w:tblW w:w="5735" w:type="dxa"/>
        <w:tblInd w:w="596" w:type="dxa"/>
        <w:tblLayout w:type="fixed"/>
        <w:tblLook w:val="0000" w:firstRow="0" w:lastRow="0" w:firstColumn="0" w:lastColumn="0" w:noHBand="0" w:noVBand="0"/>
      </w:tblPr>
      <w:tblGrid>
        <w:gridCol w:w="1649"/>
        <w:gridCol w:w="1260"/>
        <w:gridCol w:w="2826"/>
      </w:tblGrid>
      <w:tr w:rsidR="00795E35" w:rsidRPr="00A323B8" w14:paraId="699764DC" w14:textId="77777777" w:rsidTr="00444C5A">
        <w:tc>
          <w:tcPr>
            <w:tcW w:w="1649" w:type="dxa"/>
          </w:tcPr>
          <w:p w14:paraId="0E7E70DC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Level</w:t>
            </w:r>
          </w:p>
        </w:tc>
        <w:tc>
          <w:tcPr>
            <w:tcW w:w="1260" w:type="dxa"/>
          </w:tcPr>
          <w:p w14:paraId="23BC7374" w14:textId="77777777" w:rsidR="00795E35" w:rsidRPr="00A323B8" w:rsidRDefault="00795E35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Winners</w:t>
            </w:r>
          </w:p>
        </w:tc>
        <w:tc>
          <w:tcPr>
            <w:tcW w:w="2826" w:type="dxa"/>
          </w:tcPr>
          <w:p w14:paraId="0FA5E037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Total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Amount</w:t>
            </w:r>
            <w:r w:rsidRPr="00A323B8">
              <w:rPr>
                <w:rFonts w:eastAsia="Times New Roman"/>
                <w:b/>
              </w:rPr>
              <w:t xml:space="preserve"> </w:t>
            </w:r>
            <w:r>
              <w:rPr>
                <w:rFonts w:eastAsia="Times New Roman"/>
                <w:b/>
              </w:rPr>
              <w:t>(</w:t>
            </w:r>
            <w:r w:rsidRPr="00A323B8">
              <w:rPr>
                <w:b/>
              </w:rPr>
              <w:t>Rs</w:t>
            </w:r>
            <w:r>
              <w:rPr>
                <w:b/>
              </w:rPr>
              <w:t>)</w:t>
            </w:r>
          </w:p>
        </w:tc>
      </w:tr>
      <w:tr w:rsidR="00795E35" w:rsidRPr="00A323B8" w14:paraId="4C7DC6C9" w14:textId="77777777" w:rsidTr="00444C5A">
        <w:tc>
          <w:tcPr>
            <w:tcW w:w="1649" w:type="dxa"/>
          </w:tcPr>
          <w:p w14:paraId="700545AE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Low</w:t>
            </w:r>
          </w:p>
        </w:tc>
        <w:tc>
          <w:tcPr>
            <w:tcW w:w="1260" w:type="dxa"/>
          </w:tcPr>
          <w:p w14:paraId="154F046C" w14:textId="77777777" w:rsidR="00795E35" w:rsidRPr="00A323B8" w:rsidRDefault="00795E35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100,000</w:t>
            </w:r>
          </w:p>
        </w:tc>
        <w:tc>
          <w:tcPr>
            <w:tcW w:w="2826" w:type="dxa"/>
          </w:tcPr>
          <w:p w14:paraId="13695F68" w14:textId="77777777" w:rsidR="00795E35" w:rsidRPr="00A323B8" w:rsidRDefault="00795E35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5,000,000.00</w:t>
            </w:r>
          </w:p>
        </w:tc>
      </w:tr>
      <w:tr w:rsidR="00795E35" w:rsidRPr="00A323B8" w14:paraId="259934A6" w14:textId="77777777" w:rsidTr="00444C5A">
        <w:tc>
          <w:tcPr>
            <w:tcW w:w="1649" w:type="dxa"/>
          </w:tcPr>
          <w:p w14:paraId="103FFB18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High</w:t>
            </w:r>
          </w:p>
        </w:tc>
        <w:tc>
          <w:tcPr>
            <w:tcW w:w="1260" w:type="dxa"/>
          </w:tcPr>
          <w:p w14:paraId="019074AE" w14:textId="77777777" w:rsidR="00795E35" w:rsidRPr="00A323B8" w:rsidRDefault="00795E35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12,820</w:t>
            </w:r>
          </w:p>
        </w:tc>
        <w:tc>
          <w:tcPr>
            <w:tcW w:w="2826" w:type="dxa"/>
          </w:tcPr>
          <w:p w14:paraId="1DD8EA17" w14:textId="77777777" w:rsidR="00795E35" w:rsidRPr="00A323B8" w:rsidRDefault="00795E35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8,250,000.00</w:t>
            </w:r>
          </w:p>
        </w:tc>
      </w:tr>
      <w:tr w:rsidR="00795E35" w:rsidRPr="00A323B8" w14:paraId="76368550" w14:textId="77777777" w:rsidTr="00444C5A">
        <w:tc>
          <w:tcPr>
            <w:tcW w:w="1649" w:type="dxa"/>
          </w:tcPr>
          <w:p w14:paraId="01857D71" w14:textId="77777777" w:rsidR="00795E35" w:rsidRPr="00A323B8" w:rsidRDefault="00795E35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Total</w:t>
            </w:r>
          </w:p>
        </w:tc>
        <w:tc>
          <w:tcPr>
            <w:tcW w:w="1260" w:type="dxa"/>
          </w:tcPr>
          <w:p w14:paraId="792A0B90" w14:textId="77777777" w:rsidR="00795E35" w:rsidRPr="00A323B8" w:rsidRDefault="00795E35" w:rsidP="0012746A">
            <w:pPr>
              <w:pStyle w:val="NoSpacing"/>
              <w:snapToGrid w:val="0"/>
              <w:jc w:val="right"/>
              <w:rPr>
                <w:b/>
              </w:rPr>
            </w:pPr>
            <w:r>
              <w:rPr>
                <w:b/>
                <w:bCs/>
                <w:noProof/>
              </w:rPr>
              <w:t>112,820</w:t>
            </w:r>
          </w:p>
        </w:tc>
        <w:tc>
          <w:tcPr>
            <w:tcW w:w="2826" w:type="dxa"/>
          </w:tcPr>
          <w:p w14:paraId="5D0A7BA6" w14:textId="77777777" w:rsidR="00795E35" w:rsidRPr="00A323B8" w:rsidRDefault="00795E35" w:rsidP="0012746A">
            <w:pPr>
              <w:pStyle w:val="NoSpacing"/>
              <w:snapToGrid w:val="0"/>
              <w:jc w:val="right"/>
              <w:rPr>
                <w:b/>
              </w:rPr>
            </w:pPr>
            <w:r>
              <w:rPr>
                <w:b/>
                <w:bCs/>
                <w:noProof/>
              </w:rPr>
              <w:t>13,250,000.00</w:t>
            </w:r>
          </w:p>
        </w:tc>
      </w:tr>
    </w:tbl>
    <w:p w14:paraId="24A5517D" w14:textId="77777777" w:rsidR="00795E35" w:rsidRPr="00A323B8" w:rsidRDefault="00795E35" w:rsidP="00C93775">
      <w:pPr>
        <w:pStyle w:val="NoSpacing"/>
        <w:jc w:val="left"/>
      </w:pPr>
    </w:p>
    <w:p w14:paraId="7533F2F6" w14:textId="77777777" w:rsidR="00795E35" w:rsidRPr="00A323B8" w:rsidRDefault="00795E35" w:rsidP="00C93775">
      <w:pPr>
        <w:pStyle w:val="Heading1"/>
        <w:jc w:val="left"/>
      </w:pPr>
      <w:r w:rsidRPr="00A323B8">
        <w:rPr>
          <w:rFonts w:eastAsia="Times New Roman"/>
        </w:rPr>
        <w:lastRenderedPageBreak/>
        <w:tab/>
      </w:r>
      <w:bookmarkStart w:id="17" w:name="_Toc240273574"/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RESTRICTIONS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PLAY</w:t>
      </w:r>
      <w:r w:rsidRPr="00A323B8">
        <w:rPr>
          <w:rFonts w:eastAsia="Times New Roman"/>
        </w:rPr>
        <w:t xml:space="preserve"> </w:t>
      </w:r>
      <w:r w:rsidRPr="00A323B8">
        <w:t>REQUIREMENTS</w:t>
      </w:r>
      <w:bookmarkEnd w:id="17"/>
    </w:p>
    <w:p w14:paraId="64FCBD4D" w14:textId="77777777" w:rsidR="00795E35" w:rsidRPr="00D71414" w:rsidRDefault="00795E35" w:rsidP="00D71414">
      <w:pPr>
        <w:pStyle w:val="Heading2"/>
        <w:jc w:val="left"/>
      </w:pPr>
      <w:bookmarkStart w:id="18" w:name="_Toc240273575"/>
      <w:r w:rsidRPr="00A323B8">
        <w:t>Restrictions</w:t>
      </w:r>
      <w:bookmarkEnd w:id="18"/>
    </w:p>
    <w:p w14:paraId="4EF72F94" w14:textId="77777777" w:rsidR="00795E35" w:rsidRPr="00673262" w:rsidRDefault="00795E35" w:rsidP="005B47BD">
      <w:pPr>
        <w:pStyle w:val="NoSpacing"/>
        <w:jc w:val="left"/>
        <w:rPr>
          <w:noProof/>
        </w:rPr>
      </w:pPr>
      <w:r w:rsidRPr="00673262">
        <w:rPr>
          <w:noProof/>
        </w:rPr>
        <w:t>A slot of 12,000 Tickets (300 books) should contain the following prizes. There will be 41 boxes with this prize allocation.</w:t>
      </w:r>
    </w:p>
    <w:p w14:paraId="7BE91D39" w14:textId="77777777" w:rsidR="00795E35" w:rsidRPr="00673262" w:rsidRDefault="00795E35" w:rsidP="005B47BD">
      <w:pPr>
        <w:pStyle w:val="NoSpacing"/>
        <w:jc w:val="left"/>
        <w:rPr>
          <w:noProof/>
        </w:rPr>
      </w:pPr>
      <w:r w:rsidRPr="00673262">
        <w:rPr>
          <w:noProof/>
        </w:rPr>
        <w:t>• Rs. 500 – 300 winner(s)</w:t>
      </w:r>
    </w:p>
    <w:p w14:paraId="39131974" w14:textId="77777777" w:rsidR="00795E35" w:rsidRPr="00673262" w:rsidRDefault="00795E35" w:rsidP="005B47BD">
      <w:pPr>
        <w:pStyle w:val="NoSpacing"/>
        <w:jc w:val="left"/>
        <w:rPr>
          <w:noProof/>
        </w:rPr>
      </w:pPr>
      <w:r w:rsidRPr="00673262">
        <w:rPr>
          <w:noProof/>
        </w:rPr>
        <w:t>• Rs. 1,000 – at least 2 winner(s)</w:t>
      </w:r>
    </w:p>
    <w:p w14:paraId="2CC459D3" w14:textId="16D55E64" w:rsidR="00795E35" w:rsidRPr="00673262" w:rsidRDefault="00795E35" w:rsidP="005B47BD">
      <w:pPr>
        <w:pStyle w:val="NoSpacing"/>
        <w:jc w:val="left"/>
        <w:rPr>
          <w:noProof/>
        </w:rPr>
      </w:pPr>
      <w:r w:rsidRPr="00673262">
        <w:rPr>
          <w:noProof/>
        </w:rPr>
        <w:t xml:space="preserve">• Rs. 5,000 – </w:t>
      </w:r>
      <w:r w:rsidR="00886EB4">
        <w:rPr>
          <w:noProof/>
        </w:rPr>
        <w:t xml:space="preserve">at least </w:t>
      </w:r>
      <w:r w:rsidRPr="00673262">
        <w:rPr>
          <w:noProof/>
        </w:rPr>
        <w:t>3 winner(s)</w:t>
      </w:r>
    </w:p>
    <w:p w14:paraId="03B6AF99" w14:textId="77777777" w:rsidR="00795E35" w:rsidRPr="00673262" w:rsidRDefault="00795E35" w:rsidP="005B47BD">
      <w:pPr>
        <w:pStyle w:val="NoSpacing"/>
        <w:jc w:val="left"/>
        <w:rPr>
          <w:noProof/>
        </w:rPr>
      </w:pPr>
      <w:r w:rsidRPr="00673262">
        <w:rPr>
          <w:noProof/>
        </w:rPr>
        <w:t>• Rs. 10,000 – 1 winner(s)</w:t>
      </w:r>
    </w:p>
    <w:p w14:paraId="127B400D" w14:textId="77777777" w:rsidR="00795E35" w:rsidRDefault="00795E35" w:rsidP="005B47BD">
      <w:pPr>
        <w:pStyle w:val="NoSpacing"/>
        <w:jc w:val="left"/>
        <w:rPr>
          <w:noProof/>
        </w:rPr>
      </w:pPr>
      <w:r w:rsidRPr="00673262">
        <w:rPr>
          <w:noProof/>
        </w:rPr>
        <w:t>• Rs. 20,000 – 1 winner(s)</w:t>
      </w:r>
    </w:p>
    <w:p w14:paraId="704E97C8" w14:textId="77777777" w:rsidR="00795E35" w:rsidRPr="00673262" w:rsidRDefault="00795E35" w:rsidP="005B47BD">
      <w:pPr>
        <w:pStyle w:val="NoSpacing"/>
        <w:jc w:val="left"/>
        <w:rPr>
          <w:noProof/>
        </w:rPr>
      </w:pPr>
    </w:p>
    <w:p w14:paraId="1D54E06E" w14:textId="77777777" w:rsidR="00795E35" w:rsidRPr="00673262" w:rsidRDefault="00795E35" w:rsidP="005B47BD">
      <w:pPr>
        <w:pStyle w:val="NoSpacing"/>
        <w:jc w:val="left"/>
        <w:rPr>
          <w:noProof/>
        </w:rPr>
      </w:pPr>
      <w:r w:rsidRPr="00673262">
        <w:rPr>
          <w:noProof/>
        </w:rPr>
        <w:t>The last box containing 8,000 Tickets (200 books) should have:</w:t>
      </w:r>
    </w:p>
    <w:p w14:paraId="5C32AE28" w14:textId="77777777" w:rsidR="00795E35" w:rsidRPr="00673262" w:rsidRDefault="00795E35" w:rsidP="005B47BD">
      <w:pPr>
        <w:pStyle w:val="NoSpacing"/>
        <w:jc w:val="left"/>
        <w:rPr>
          <w:noProof/>
        </w:rPr>
      </w:pPr>
      <w:r w:rsidRPr="00673262">
        <w:rPr>
          <w:noProof/>
        </w:rPr>
        <w:t>• Rs. 500 – 200 winner(s)</w:t>
      </w:r>
    </w:p>
    <w:p w14:paraId="1F501857" w14:textId="77777777" w:rsidR="00795E35" w:rsidRPr="00673262" w:rsidRDefault="00795E35" w:rsidP="005B47BD">
      <w:pPr>
        <w:pStyle w:val="NoSpacing"/>
        <w:jc w:val="left"/>
        <w:rPr>
          <w:noProof/>
        </w:rPr>
      </w:pPr>
      <w:r w:rsidRPr="00673262">
        <w:rPr>
          <w:noProof/>
        </w:rPr>
        <w:t>• Rs. 1,000 – at least 1 winner(s)</w:t>
      </w:r>
    </w:p>
    <w:p w14:paraId="5EC272FB" w14:textId="444CD74A" w:rsidR="00795E35" w:rsidRPr="00673262" w:rsidRDefault="00795E35" w:rsidP="005B47BD">
      <w:pPr>
        <w:pStyle w:val="NoSpacing"/>
        <w:jc w:val="left"/>
        <w:rPr>
          <w:noProof/>
        </w:rPr>
      </w:pPr>
      <w:r w:rsidRPr="00673262">
        <w:rPr>
          <w:noProof/>
        </w:rPr>
        <w:t xml:space="preserve">• Rs. 5,000 – </w:t>
      </w:r>
      <w:r w:rsidR="00886EB4">
        <w:rPr>
          <w:noProof/>
        </w:rPr>
        <w:t xml:space="preserve">at least </w:t>
      </w:r>
      <w:r w:rsidR="005236EA">
        <w:rPr>
          <w:noProof/>
        </w:rPr>
        <w:t>2</w:t>
      </w:r>
      <w:r w:rsidRPr="00673262">
        <w:rPr>
          <w:noProof/>
        </w:rPr>
        <w:t xml:space="preserve"> winner(s)</w:t>
      </w:r>
    </w:p>
    <w:p w14:paraId="64C1FBEC" w14:textId="77777777" w:rsidR="00795E35" w:rsidRPr="00673262" w:rsidRDefault="00795E35" w:rsidP="005B47BD">
      <w:pPr>
        <w:pStyle w:val="NoSpacing"/>
        <w:jc w:val="left"/>
        <w:rPr>
          <w:noProof/>
        </w:rPr>
      </w:pPr>
      <w:r w:rsidRPr="00673262">
        <w:rPr>
          <w:noProof/>
        </w:rPr>
        <w:t>• Rs. 10,000 – 1 winner(s)</w:t>
      </w:r>
    </w:p>
    <w:p w14:paraId="00EA666D" w14:textId="4A12340B" w:rsidR="00795E35" w:rsidRDefault="00795E35" w:rsidP="00C93775">
      <w:pPr>
        <w:pStyle w:val="NoSpacing"/>
        <w:keepLines/>
        <w:jc w:val="left"/>
      </w:pPr>
      <w:r w:rsidRPr="00673262">
        <w:rPr>
          <w:noProof/>
        </w:rPr>
        <w:t>• Rs. 20,000 – 1 winner(s</w:t>
      </w:r>
      <w:r w:rsidR="00F2276D">
        <w:rPr>
          <w:noProof/>
        </w:rPr>
        <w:t>)</w:t>
      </w:r>
    </w:p>
    <w:p w14:paraId="3B682755" w14:textId="77777777" w:rsidR="00795E35" w:rsidRDefault="00795E35" w:rsidP="00C93775">
      <w:pPr>
        <w:pStyle w:val="NoSpacing"/>
        <w:keepLines/>
        <w:jc w:val="left"/>
      </w:pPr>
    </w:p>
    <w:p w14:paraId="25B9C983" w14:textId="77777777" w:rsidR="00795E35" w:rsidRPr="009E1D8B" w:rsidRDefault="00795E35" w:rsidP="00C93775">
      <w:pPr>
        <w:pStyle w:val="NoSpacing"/>
        <w:keepLines/>
        <w:jc w:val="left"/>
      </w:pPr>
      <w:r w:rsidRPr="00673262">
        <w:rPr>
          <w:noProof/>
        </w:rPr>
        <w:t>Each book should contain one prize of Rs. 500.</w:t>
      </w:r>
    </w:p>
    <w:p w14:paraId="63747F87" w14:textId="7D21C194" w:rsidR="00795E35" w:rsidRPr="009E1D8B" w:rsidRDefault="00795E35" w:rsidP="00C93775">
      <w:pPr>
        <w:pStyle w:val="NoSpacing"/>
        <w:keepLines/>
        <w:jc w:val="left"/>
      </w:pPr>
      <w:r w:rsidRPr="00673262">
        <w:rPr>
          <w:noProof/>
        </w:rPr>
        <w:t>Each book should not contain more than one prize of Rs. 1,000, Rs. 5,000, Rs. 10,000 and Rs. 2</w:t>
      </w:r>
      <w:r w:rsidR="00F2276D">
        <w:rPr>
          <w:noProof/>
        </w:rPr>
        <w:t>0</w:t>
      </w:r>
      <w:r w:rsidRPr="00673262">
        <w:rPr>
          <w:noProof/>
        </w:rPr>
        <w:t>,000</w:t>
      </w:r>
      <w:r>
        <w:t>.</w:t>
      </w:r>
    </w:p>
    <w:p w14:paraId="074D4F30" w14:textId="77777777" w:rsidR="00795E35" w:rsidRDefault="00795E35" w:rsidP="00D12DD9">
      <w:pPr>
        <w:pStyle w:val="NoSpacing"/>
        <w:keepLines/>
        <w:jc w:val="left"/>
      </w:pPr>
      <w:r w:rsidRPr="00673262">
        <w:rPr>
          <w:noProof/>
        </w:rPr>
        <w:t>Each book should contain at least one NON-GLEPS prize.</w:t>
      </w:r>
    </w:p>
    <w:p w14:paraId="3BE3A28E" w14:textId="77777777" w:rsidR="00795E35" w:rsidRDefault="00795E35" w:rsidP="00D12DD9">
      <w:pPr>
        <w:pStyle w:val="NoSpacing"/>
        <w:keepLines/>
        <w:jc w:val="left"/>
      </w:pPr>
      <w:r w:rsidRPr="00673262">
        <w:rPr>
          <w:noProof/>
        </w:rPr>
        <w:t>No consecutive tickets with same play patterns.</w:t>
      </w:r>
    </w:p>
    <w:p w14:paraId="26DFEB51" w14:textId="77777777" w:rsidR="00795E35" w:rsidRDefault="00795E35" w:rsidP="00D12DD9">
      <w:pPr>
        <w:pStyle w:val="NoSpacing"/>
        <w:keepLines/>
        <w:jc w:val="left"/>
      </w:pPr>
      <w:r w:rsidRPr="00673262">
        <w:rPr>
          <w:noProof/>
        </w:rPr>
        <w:t>No consecutive tickets with same winning symbols in any rotation.</w:t>
      </w:r>
    </w:p>
    <w:p w14:paraId="77535212" w14:textId="77777777" w:rsidR="00795E35" w:rsidRPr="00A323B8" w:rsidRDefault="00795E35" w:rsidP="00D12DD9">
      <w:pPr>
        <w:pStyle w:val="NoSpacing"/>
        <w:keepLines/>
        <w:jc w:val="left"/>
        <w:rPr>
          <w:rFonts w:eastAsia="Times New Roman"/>
        </w:rPr>
      </w:pPr>
      <w:r w:rsidRPr="00673262">
        <w:rPr>
          <w:noProof/>
        </w:rPr>
        <w:t>No logical relationship between play patterns and VIRN.</w:t>
      </w:r>
    </w:p>
    <w:p w14:paraId="52807FF6" w14:textId="77777777" w:rsidR="00795E35" w:rsidRPr="0068352F" w:rsidRDefault="00795E35" w:rsidP="00D12DD9">
      <w:pPr>
        <w:pStyle w:val="NoSpacing"/>
        <w:keepLines/>
        <w:jc w:val="left"/>
      </w:pPr>
      <w:r w:rsidRPr="00673262">
        <w:rPr>
          <w:noProof/>
        </w:rPr>
        <w:t>No more than three consecutive tickets with same prize value.</w:t>
      </w:r>
    </w:p>
    <w:p w14:paraId="26B9F149" w14:textId="77777777" w:rsidR="00795E35" w:rsidRPr="00A323B8" w:rsidRDefault="00795E35" w:rsidP="00C93775">
      <w:pPr>
        <w:pStyle w:val="NoSpacing"/>
        <w:keepLines/>
        <w:jc w:val="left"/>
      </w:pPr>
      <w:r w:rsidRPr="00673262">
        <w:rPr>
          <w:noProof/>
        </w:rPr>
        <w:t>Any multiples of 5 tickets starting from ticket number 001 in a book should contain at least one winner.</w:t>
      </w:r>
    </w:p>
    <w:p w14:paraId="466A4D18" w14:textId="77777777" w:rsidR="00795E35" w:rsidRPr="00A323B8" w:rsidRDefault="00795E35" w:rsidP="00C93775">
      <w:pPr>
        <w:pStyle w:val="Heading2"/>
        <w:jc w:val="left"/>
      </w:pPr>
      <w:bookmarkStart w:id="19" w:name="_Toc240273576"/>
      <w:r w:rsidRPr="00A323B8">
        <w:t>Play Requirement</w:t>
      </w:r>
      <w:bookmarkEnd w:id="19"/>
    </w:p>
    <w:p w14:paraId="771C67CF" w14:textId="77777777" w:rsidR="00795E35" w:rsidRPr="00A323B8" w:rsidRDefault="00795E35" w:rsidP="00C93775">
      <w:r w:rsidRPr="00A323B8">
        <w:t>Not</w:t>
      </w:r>
      <w:r w:rsidRPr="00A323B8">
        <w:rPr>
          <w:rFonts w:eastAsia="Times New Roman"/>
        </w:rPr>
        <w:t xml:space="preserve"> </w:t>
      </w:r>
      <w:r w:rsidRPr="00A323B8">
        <w:t>applicable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game.</w:t>
      </w:r>
    </w:p>
    <w:p w14:paraId="17C76517" w14:textId="77777777" w:rsidR="00795E35" w:rsidRPr="00A323B8" w:rsidRDefault="00795E35" w:rsidP="00C93775">
      <w:pPr>
        <w:pStyle w:val="Heading1"/>
        <w:jc w:val="left"/>
      </w:pPr>
      <w:bookmarkStart w:id="20" w:name="_Toc240273577"/>
      <w:r w:rsidRPr="00A323B8">
        <w:t>SUPPORT</w:t>
      </w:r>
      <w:r w:rsidRPr="00A323B8">
        <w:rPr>
          <w:rFonts w:eastAsia="Times New Roman"/>
        </w:rPr>
        <w:t xml:space="preserve"> </w:t>
      </w:r>
      <w:r w:rsidRPr="00A323B8">
        <w:t>MATERIAL</w:t>
      </w:r>
      <w:bookmarkEnd w:id="20"/>
    </w:p>
    <w:p w14:paraId="577DE49E" w14:textId="77777777" w:rsidR="00795E35" w:rsidRPr="00A323B8" w:rsidRDefault="00795E35" w:rsidP="00C93775">
      <w:pPr>
        <w:pStyle w:val="Heading2"/>
        <w:jc w:val="left"/>
      </w:pPr>
      <w:r w:rsidRPr="00A323B8">
        <w:t xml:space="preserve"> </w:t>
      </w:r>
      <w:bookmarkStart w:id="21" w:name="_Toc240273578"/>
      <w:r w:rsidRPr="00A323B8">
        <w:t>Samples Tickets</w:t>
      </w:r>
      <w:bookmarkEnd w:id="21"/>
    </w:p>
    <w:p w14:paraId="13B86342" w14:textId="77777777" w:rsidR="00795E35" w:rsidRPr="00A323B8" w:rsidRDefault="00795E35" w:rsidP="00C93775"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supply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1,000</w:t>
      </w:r>
      <w:r w:rsidRPr="00A323B8">
        <w:rPr>
          <w:rFonts w:eastAsia="Times New Roman"/>
        </w:rPr>
        <w:t xml:space="preserve"> </w:t>
      </w:r>
      <w:r w:rsidRPr="00A323B8">
        <w:t>losing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word</w:t>
      </w:r>
      <w:r w:rsidRPr="00A323B8">
        <w:rPr>
          <w:rFonts w:eastAsia="Times New Roman"/>
        </w:rPr>
        <w:t xml:space="preserve"> “</w:t>
      </w:r>
      <w:r w:rsidRPr="00A323B8">
        <w:rPr>
          <w:b/>
          <w:bCs/>
        </w:rPr>
        <w:t>SAMPLE</w:t>
      </w:r>
      <w:r w:rsidRPr="00A323B8">
        <w:rPr>
          <w:rFonts w:eastAsia="Times New Roman"/>
        </w:rPr>
        <w:t xml:space="preserve">” </w:t>
      </w:r>
      <w:r w:rsidRPr="00A323B8">
        <w:t>printed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back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samples.</w:t>
      </w:r>
    </w:p>
    <w:p w14:paraId="23C496FF" w14:textId="77777777" w:rsidR="00795E35" w:rsidRPr="00A323B8" w:rsidRDefault="00795E35" w:rsidP="00C93775">
      <w:pPr>
        <w:pStyle w:val="Heading2"/>
        <w:jc w:val="left"/>
      </w:pPr>
      <w:bookmarkStart w:id="22" w:name="_Toc240273579"/>
      <w:r w:rsidRPr="00A323B8">
        <w:t>Validation File</w:t>
      </w:r>
      <w:bookmarkEnd w:id="22"/>
    </w:p>
    <w:p w14:paraId="47E17B12" w14:textId="77777777" w:rsidR="00795E35" w:rsidRPr="00A323B8" w:rsidRDefault="00795E35" w:rsidP="00C93775"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winning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verification</w:t>
      </w:r>
      <w:r>
        <w:t>,</w:t>
      </w:r>
      <w:r w:rsidRPr="00A323B8">
        <w:rPr>
          <w:rFonts w:eastAsia="Times New Roman"/>
        </w:rPr>
        <w:t xml:space="preserve"> </w:t>
      </w:r>
      <w:r w:rsidRPr="00A323B8">
        <w:t>an</w:t>
      </w:r>
      <w:r w:rsidRPr="00A323B8">
        <w:rPr>
          <w:rFonts w:eastAsia="Times New Roman"/>
        </w:rPr>
        <w:t xml:space="preserve"> </w:t>
      </w:r>
      <w:r w:rsidRPr="00A323B8">
        <w:t>encrypted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password</w:t>
      </w:r>
      <w:r w:rsidRPr="00A323B8">
        <w:rPr>
          <w:rFonts w:eastAsia="Times New Roman"/>
        </w:rPr>
        <w:t xml:space="preserve"> </w:t>
      </w:r>
      <w:r w:rsidRPr="00A323B8">
        <w:t>protected</w:t>
      </w:r>
      <w:r w:rsidRPr="00A323B8">
        <w:rPr>
          <w:rFonts w:eastAsia="Times New Roman"/>
        </w:rPr>
        <w:t xml:space="preserve"> </w:t>
      </w:r>
      <w:r w:rsidRPr="00A323B8">
        <w:t>dbf</w:t>
      </w:r>
      <w:r w:rsidRPr="00A323B8">
        <w:rPr>
          <w:rFonts w:eastAsia="Times New Roman"/>
        </w:rPr>
        <w:t xml:space="preserve"> </w:t>
      </w:r>
      <w:r w:rsidRPr="00A323B8">
        <w:t>file</w:t>
      </w:r>
      <w:r w:rsidRPr="00A323B8">
        <w:rPr>
          <w:rFonts w:eastAsia="Times New Roman"/>
        </w:rPr>
        <w:t xml:space="preserve"> </w:t>
      </w:r>
      <w:r w:rsidRPr="00A323B8">
        <w:t>containing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winning</w:t>
      </w:r>
      <w:r w:rsidRPr="00A323B8">
        <w:rPr>
          <w:rFonts w:eastAsia="Times New Roman"/>
        </w:rPr>
        <w:t xml:space="preserve"> </w:t>
      </w:r>
      <w:r w:rsidRPr="00A323B8">
        <w:t>VIRNs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supplied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CD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file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record</w:t>
      </w:r>
      <w:r w:rsidRPr="00A323B8">
        <w:rPr>
          <w:rFonts w:eastAsia="Times New Roman"/>
        </w:rPr>
        <w:t xml:space="preserve"> </w:t>
      </w:r>
      <w:r w:rsidRPr="00A323B8">
        <w:t>format</w:t>
      </w:r>
      <w:r w:rsidRPr="00A323B8">
        <w:rPr>
          <w:rFonts w:eastAsia="Times New Roman"/>
        </w:rPr>
        <w:t xml:space="preserve"> </w:t>
      </w:r>
      <w:r w:rsidRPr="00A323B8">
        <w:t>specified</w:t>
      </w:r>
      <w:r w:rsidRPr="00A323B8">
        <w:rPr>
          <w:rFonts w:eastAsia="Times New Roman"/>
        </w:rPr>
        <w:t xml:space="preserve"> </w:t>
      </w:r>
      <w:r w:rsidRPr="00A323B8">
        <w:t>below.</w:t>
      </w:r>
    </w:p>
    <w:p w14:paraId="303B317D" w14:textId="77777777" w:rsidR="00795E35" w:rsidRPr="00A323B8" w:rsidRDefault="00795E35" w:rsidP="00C93775">
      <w:pPr>
        <w:spacing w:after="120"/>
      </w:pPr>
      <w:r w:rsidRPr="00A323B8">
        <w:rPr>
          <w:b/>
        </w:rPr>
        <w:t>Please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 xml:space="preserve">note: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data</w:t>
      </w:r>
      <w:r w:rsidRPr="00A323B8">
        <w:rPr>
          <w:rFonts w:eastAsia="Times New Roman"/>
        </w:rPr>
        <w:t xml:space="preserve"> </w:t>
      </w:r>
      <w:r w:rsidRPr="00A323B8">
        <w:t>requirement</w:t>
      </w:r>
      <w:r w:rsidRPr="00A323B8">
        <w:rPr>
          <w:rFonts w:eastAsia="Times New Roman"/>
        </w:rPr>
        <w:t xml:space="preserve"> </w:t>
      </w:r>
      <w:r w:rsidRPr="00A323B8">
        <w:t>can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varied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meet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technical</w:t>
      </w:r>
      <w:r w:rsidRPr="00A323B8">
        <w:rPr>
          <w:rFonts w:eastAsia="Times New Roman"/>
        </w:rPr>
        <w:t xml:space="preserve"> </w:t>
      </w:r>
      <w:r w:rsidRPr="00A323B8">
        <w:t>specifications.</w:t>
      </w:r>
    </w:p>
    <w:p w14:paraId="69E65AFB" w14:textId="77777777" w:rsidR="00795E35" w:rsidRPr="00A323B8" w:rsidRDefault="00795E35" w:rsidP="00D71414">
      <w:pPr>
        <w:pStyle w:val="NoSpacing"/>
        <w:keepNext/>
        <w:keepLines/>
        <w:spacing w:after="120"/>
        <w:ind w:right="720"/>
        <w:jc w:val="left"/>
      </w:pPr>
      <w:r w:rsidRPr="00A323B8">
        <w:rPr>
          <w:b/>
        </w:rPr>
        <w:lastRenderedPageBreak/>
        <w:t>High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Tier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and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Low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Tier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Validation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Data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File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(Data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File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Type: Dbase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III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&amp;</w:t>
      </w:r>
      <w:r w:rsidRPr="00A323B8">
        <w:rPr>
          <w:rFonts w:eastAsia="Times New Roman"/>
          <w:b/>
        </w:rPr>
        <w:t>.</w:t>
      </w:r>
      <w:r w:rsidRPr="00A323B8">
        <w:rPr>
          <w:b/>
        </w:rPr>
        <w:t>dbf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Format)</w:t>
      </w:r>
    </w:p>
    <w:p w14:paraId="453D2F77" w14:textId="77777777" w:rsidR="00795E35" w:rsidRPr="00A323B8" w:rsidRDefault="00795E35" w:rsidP="00D71414">
      <w:pPr>
        <w:pStyle w:val="NoSpacing"/>
        <w:keepNext/>
        <w:keepLines/>
        <w:jc w:val="left"/>
      </w:pPr>
      <w:r w:rsidRPr="00A323B8">
        <w:rPr>
          <w:b/>
        </w:rPr>
        <w:t xml:space="preserve"> Record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 xml:space="preserve">Layout: </w:t>
      </w:r>
    </w:p>
    <w:tbl>
      <w:tblPr>
        <w:tblW w:w="8640" w:type="dxa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0"/>
        <w:gridCol w:w="1013"/>
        <w:gridCol w:w="1056"/>
        <w:gridCol w:w="1160"/>
        <w:gridCol w:w="1387"/>
        <w:gridCol w:w="2134"/>
      </w:tblGrid>
      <w:tr w:rsidR="00795E35" w:rsidRPr="00A323B8" w14:paraId="4069D3D0" w14:textId="77777777" w:rsidTr="00795E35"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2D1BA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Field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Name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4C32F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Width</w:t>
            </w:r>
          </w:p>
          <w:p w14:paraId="2C00AA28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(Max)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C9055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Decimal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9D184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Field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Type</w:t>
            </w:r>
          </w:p>
        </w:tc>
        <w:tc>
          <w:tcPr>
            <w:tcW w:w="3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7771E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Sample: -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Data</w:t>
            </w:r>
            <w:r w:rsidRPr="00A323B8">
              <w:rPr>
                <w:rFonts w:eastAsia="Times New Roman"/>
                <w:b/>
              </w:rPr>
              <w:t>,</w:t>
            </w:r>
          </w:p>
          <w:p w14:paraId="17E17C4A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Values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&amp;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Description</w:t>
            </w:r>
          </w:p>
        </w:tc>
      </w:tr>
      <w:tr w:rsidR="00795E35" w:rsidRPr="00A323B8" w14:paraId="2CD5776F" w14:textId="77777777" w:rsidTr="00795E35">
        <w:tc>
          <w:tcPr>
            <w:tcW w:w="18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F9D7E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BARCODE</w:t>
            </w:r>
          </w:p>
          <w:p w14:paraId="2179B6D4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0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7A481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15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EB944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0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6155C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Character</w:t>
            </w:r>
          </w:p>
          <w:p w14:paraId="495E31FA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02F91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Type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DAF29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Format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(9)</w:t>
            </w:r>
          </w:p>
        </w:tc>
      </w:tr>
      <w:tr w:rsidR="00795E35" w:rsidRPr="00A323B8" w14:paraId="643C2031" w14:textId="77777777" w:rsidTr="00795E35"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53B85D" w14:textId="77777777" w:rsidR="00795E35" w:rsidRPr="00A323B8" w:rsidRDefault="00795E35" w:rsidP="00D71414">
            <w:pPr>
              <w:keepNext/>
              <w:rPr>
                <w:rFonts w:cs="Mangal"/>
              </w:rPr>
            </w:pPr>
          </w:p>
        </w:tc>
        <w:tc>
          <w:tcPr>
            <w:tcW w:w="10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495DC" w14:textId="77777777" w:rsidR="00795E35" w:rsidRPr="00A323B8" w:rsidRDefault="00795E35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5FD19" w14:textId="77777777" w:rsidR="00795E35" w:rsidRPr="00A323B8" w:rsidRDefault="00795E35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BA2BD" w14:textId="77777777" w:rsidR="00795E35" w:rsidRPr="00A323B8" w:rsidRDefault="00795E35" w:rsidP="00D71414">
            <w:pPr>
              <w:keepNext/>
              <w:rPr>
                <w:rFonts w:cs="Mangal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F13D6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Lottery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Code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8D727" w14:textId="77777777" w:rsidR="00795E35" w:rsidRDefault="00795E35" w:rsidP="00D71414">
            <w:pPr>
              <w:pStyle w:val="NoSpacing"/>
              <w:keepNext/>
              <w:keepLines/>
              <w:snapToGrid w:val="0"/>
              <w:jc w:val="left"/>
              <w:rPr>
                <w:rFonts w:eastAsia="Times New Roman"/>
              </w:rPr>
            </w:pPr>
            <w:r w:rsidRPr="00673262">
              <w:rPr>
                <w:noProof/>
              </w:rPr>
              <w:t>300</w:t>
            </w:r>
          </w:p>
          <w:p w14:paraId="7082C7E9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>
              <w:rPr>
                <w:rFonts w:eastAsia="Times New Roman"/>
              </w:rPr>
              <w:t>(</w:t>
            </w:r>
            <w:r w:rsidRPr="00A323B8">
              <w:t>Format</w:t>
            </w:r>
            <w:r w:rsidRPr="00A323B8">
              <w:rPr>
                <w:rFonts w:eastAsia="Times New Roman"/>
              </w:rPr>
              <w:t xml:space="preserve"> </w:t>
            </w:r>
            <w:r>
              <w:t xml:space="preserve">- </w:t>
            </w:r>
            <w:r w:rsidRPr="00A323B8">
              <w:t>999)</w:t>
            </w:r>
          </w:p>
        </w:tc>
      </w:tr>
      <w:tr w:rsidR="00795E35" w:rsidRPr="00A323B8" w14:paraId="6AD52E0E" w14:textId="77777777" w:rsidTr="00795E35"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BDD07" w14:textId="77777777" w:rsidR="00795E35" w:rsidRPr="00A323B8" w:rsidRDefault="00795E35" w:rsidP="00D71414">
            <w:pPr>
              <w:keepNext/>
              <w:rPr>
                <w:rFonts w:cs="Mangal"/>
              </w:rPr>
            </w:pPr>
          </w:p>
        </w:tc>
        <w:tc>
          <w:tcPr>
            <w:tcW w:w="10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B3E97" w14:textId="77777777" w:rsidR="00795E35" w:rsidRPr="00A323B8" w:rsidRDefault="00795E35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D1A2D" w14:textId="77777777" w:rsidR="00795E35" w:rsidRPr="00A323B8" w:rsidRDefault="00795E35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1D25E" w14:textId="77777777" w:rsidR="00795E35" w:rsidRPr="00A323B8" w:rsidRDefault="00795E35" w:rsidP="00D71414">
            <w:pPr>
              <w:keepNext/>
              <w:rPr>
                <w:rFonts w:cs="Mangal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02575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Game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No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9D404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673262">
              <w:rPr>
                <w:noProof/>
              </w:rPr>
              <w:t>0353</w:t>
            </w:r>
          </w:p>
          <w:p w14:paraId="1BB7877B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(Format</w:t>
            </w:r>
            <w:r w:rsidRPr="00A323B8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- </w:t>
            </w:r>
            <w:r w:rsidRPr="00A323B8">
              <w:t>9999)</w:t>
            </w:r>
          </w:p>
        </w:tc>
      </w:tr>
      <w:tr w:rsidR="00795E35" w:rsidRPr="00A323B8" w14:paraId="216529A9" w14:textId="77777777" w:rsidTr="00795E35"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4CE05" w14:textId="77777777" w:rsidR="00795E35" w:rsidRPr="00A323B8" w:rsidRDefault="00795E35" w:rsidP="00D71414">
            <w:pPr>
              <w:keepNext/>
              <w:rPr>
                <w:rFonts w:cs="Mangal"/>
              </w:rPr>
            </w:pPr>
          </w:p>
        </w:tc>
        <w:tc>
          <w:tcPr>
            <w:tcW w:w="10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03DE7" w14:textId="77777777" w:rsidR="00795E35" w:rsidRPr="00A323B8" w:rsidRDefault="00795E35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3A793" w14:textId="77777777" w:rsidR="00795E35" w:rsidRPr="00A323B8" w:rsidRDefault="00795E35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09861" w14:textId="77777777" w:rsidR="00795E35" w:rsidRPr="00A323B8" w:rsidRDefault="00795E35" w:rsidP="00D71414">
            <w:pPr>
              <w:keepNext/>
              <w:rPr>
                <w:rFonts w:cs="Mangal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22A33E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VIRN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No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D71D7" w14:textId="77777777" w:rsidR="00795E35" w:rsidRPr="00AF53EB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F53EB">
              <w:t>VIRN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No</w:t>
            </w:r>
            <w:r w:rsidRPr="00AF53EB">
              <w:rPr>
                <w:rFonts w:eastAsia="Times New Roman"/>
              </w:rPr>
              <w:t xml:space="preserve"> – </w:t>
            </w:r>
            <w:r w:rsidRPr="00AF53EB">
              <w:t>Unique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seven</w:t>
            </w:r>
            <w:r w:rsidRPr="00AF53EB">
              <w:rPr>
                <w:rFonts w:eastAsia="Times New Roman"/>
              </w:rPr>
              <w:t xml:space="preserve">-digit </w:t>
            </w:r>
            <w:r w:rsidRPr="00AF53EB">
              <w:t>random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validation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number.</w:t>
            </w:r>
          </w:p>
        </w:tc>
      </w:tr>
      <w:tr w:rsidR="00795E35" w:rsidRPr="00A323B8" w14:paraId="7489FD42" w14:textId="77777777" w:rsidTr="00795E35"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0918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PCODE</w:t>
            </w:r>
          </w:p>
        </w:tc>
        <w:tc>
          <w:tcPr>
            <w:tcW w:w="1013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5A940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2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AB353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0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E3E09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Numeric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B2A9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Prize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Code</w:t>
            </w:r>
          </w:p>
        </w:tc>
        <w:tc>
          <w:tcPr>
            <w:tcW w:w="2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903F7" w14:textId="77777777" w:rsidR="00795E35" w:rsidRPr="00B15FE9" w:rsidRDefault="00795E35" w:rsidP="00D71414">
            <w:pPr>
              <w:pStyle w:val="NoSpacing"/>
              <w:keepNext/>
              <w:keepLines/>
              <w:snapToGrid w:val="0"/>
              <w:jc w:val="left"/>
              <w:rPr>
                <w:highlight w:val="yellow"/>
              </w:rPr>
            </w:pPr>
            <w:r w:rsidRPr="00673262">
              <w:rPr>
                <w:noProof/>
              </w:rPr>
              <w:t>Either 03, 07, 08, 11, 12 or 37</w:t>
            </w:r>
          </w:p>
        </w:tc>
      </w:tr>
      <w:tr w:rsidR="00795E35" w:rsidRPr="00A323B8" w14:paraId="09AA7406" w14:textId="77777777" w:rsidTr="00795E35"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5C7B5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PAMOUNT</w:t>
            </w:r>
          </w:p>
          <w:p w14:paraId="7A8B58F8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013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129CA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18</w:t>
            </w:r>
          </w:p>
          <w:p w14:paraId="2F0D026D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2D37C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2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80540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Numeric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E53D9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Amount</w:t>
            </w:r>
          </w:p>
        </w:tc>
        <w:tc>
          <w:tcPr>
            <w:tcW w:w="2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37F61" w14:textId="77777777" w:rsidR="00795E35" w:rsidRPr="00AF53EB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673262">
              <w:rPr>
                <w:noProof/>
              </w:rPr>
              <w:t>Either Rs. 50, Rs. 500, Rs. 1,000, Rs. 5,000, Rs. 10,000 or Rs. 20,000</w:t>
            </w:r>
          </w:p>
        </w:tc>
      </w:tr>
      <w:tr w:rsidR="00795E35" w:rsidRPr="00A323B8" w14:paraId="5BD7DEC8" w14:textId="77777777" w:rsidTr="00795E35">
        <w:trPr>
          <w:cantSplit/>
        </w:trPr>
        <w:tc>
          <w:tcPr>
            <w:tcW w:w="18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1BE1A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DESCRIPTION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6E6ED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5F920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3112D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Character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6A8F1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Prize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Description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BE4DD" w14:textId="77777777" w:rsidR="00795E35" w:rsidRPr="00B15FE9" w:rsidRDefault="00795E35" w:rsidP="00D71414">
            <w:pPr>
              <w:pStyle w:val="NoSpacing"/>
              <w:keepNext/>
              <w:keepLines/>
              <w:snapToGrid w:val="0"/>
              <w:jc w:val="left"/>
              <w:rPr>
                <w:highlight w:val="yellow"/>
              </w:rPr>
            </w:pPr>
            <w:r w:rsidRPr="00673262">
              <w:rPr>
                <w:noProof/>
              </w:rPr>
              <w:t>Either Fifty Rupees, Five Hundred Rupees, One Thousand Rupees, Five Thousand Rupees, Ten Thousand Rupees or Twenty Thousand Rupees</w:t>
            </w:r>
          </w:p>
        </w:tc>
      </w:tr>
      <w:tr w:rsidR="00795E35" w:rsidRPr="00A323B8" w14:paraId="55197F94" w14:textId="77777777" w:rsidTr="00795E35"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A7919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TYPE</w:t>
            </w:r>
          </w:p>
        </w:tc>
        <w:tc>
          <w:tcPr>
            <w:tcW w:w="1013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470C5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73AB7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44FC6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Numeric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456235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Type</w:t>
            </w:r>
          </w:p>
        </w:tc>
        <w:tc>
          <w:tcPr>
            <w:tcW w:w="2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547B9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=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Low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Tier,</w:t>
            </w:r>
          </w:p>
          <w:p w14:paraId="302D4E16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2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=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High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Tier,</w:t>
            </w:r>
          </w:p>
        </w:tc>
      </w:tr>
      <w:tr w:rsidR="00795E35" w:rsidRPr="00A323B8" w14:paraId="62CDD708" w14:textId="77777777" w:rsidTr="00795E35"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02595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WINNUMBERS</w:t>
            </w:r>
          </w:p>
        </w:tc>
        <w:tc>
          <w:tcPr>
            <w:tcW w:w="1013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EB6A6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100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1B8E7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F2B0C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Character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31685" w14:textId="77777777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Winning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Numbers</w:t>
            </w:r>
          </w:p>
        </w:tc>
        <w:tc>
          <w:tcPr>
            <w:tcW w:w="2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3B7C5" w14:textId="663F7A66" w:rsidR="00795E35" w:rsidRPr="00A323B8" w:rsidRDefault="00795E35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Eg: “</w:t>
            </w:r>
            <w:r w:rsidRPr="00673262">
              <w:rPr>
                <w:noProof/>
              </w:rPr>
              <w:t>Drum and Drum</w:t>
            </w:r>
            <w:r w:rsidRPr="00A323B8">
              <w:t>”</w:t>
            </w:r>
            <w:r>
              <w:t xml:space="preserve"> or</w:t>
            </w:r>
            <w:r w:rsidRPr="00A323B8">
              <w:t xml:space="preserve"> “</w:t>
            </w:r>
            <w:r w:rsidRPr="00673262">
              <w:rPr>
                <w:noProof/>
              </w:rPr>
              <w:t>Guitar and Drum</w:t>
            </w:r>
            <w:r w:rsidRPr="00A323B8">
              <w:t>”</w:t>
            </w:r>
          </w:p>
        </w:tc>
      </w:tr>
    </w:tbl>
    <w:p w14:paraId="0DBF3F47" w14:textId="77777777" w:rsidR="00795E35" w:rsidRPr="00A323B8" w:rsidRDefault="00795E35" w:rsidP="00C93775">
      <w:pPr>
        <w:pStyle w:val="NoSpacing"/>
        <w:jc w:val="left"/>
      </w:pPr>
    </w:p>
    <w:p w14:paraId="7CEB3372" w14:textId="77777777" w:rsidR="00795E35" w:rsidRPr="00A323B8" w:rsidRDefault="00795E35" w:rsidP="00C93775">
      <w:r w:rsidRPr="00A323B8">
        <w:t>If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complete</w:t>
      </w:r>
      <w:r w:rsidRPr="00A323B8">
        <w:rPr>
          <w:rFonts w:eastAsia="Times New Roman"/>
        </w:rPr>
        <w:t xml:space="preserve"> </w:t>
      </w:r>
      <w:r w:rsidRPr="00A323B8">
        <w:t>reconstruction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required</w:t>
      </w:r>
      <w:r>
        <w:t>,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service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PSL.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request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reconstruction</w:t>
      </w:r>
      <w:r w:rsidRPr="00A323B8">
        <w:rPr>
          <w:rFonts w:eastAsia="Times New Roman"/>
        </w:rPr>
        <w:t xml:space="preserve"> </w:t>
      </w:r>
      <w:r w:rsidRPr="00A323B8">
        <w:t>must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directed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writing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General</w:t>
      </w:r>
      <w:r w:rsidRPr="00A323B8">
        <w:rPr>
          <w:rFonts w:eastAsia="Times New Roman"/>
        </w:rPr>
        <w:t xml:space="preserve"> </w:t>
      </w:r>
      <w:r w:rsidRPr="00A323B8">
        <w:t>Manager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an</w:t>
      </w:r>
      <w:r w:rsidRPr="00A323B8">
        <w:rPr>
          <w:rFonts w:eastAsia="Times New Roman"/>
        </w:rPr>
        <w:t xml:space="preserve"> </w:t>
      </w:r>
      <w:r w:rsidRPr="00A323B8">
        <w:t>authorised</w:t>
      </w:r>
      <w:r w:rsidRPr="00A323B8">
        <w:rPr>
          <w:rFonts w:eastAsia="Times New Roman"/>
        </w:rPr>
        <w:t xml:space="preserve"> </w:t>
      </w:r>
      <w:r w:rsidRPr="00A323B8">
        <w:t>officer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NLB.</w:t>
      </w:r>
    </w:p>
    <w:p w14:paraId="6621A681" w14:textId="77777777" w:rsidR="00795E35" w:rsidRPr="00A323B8" w:rsidRDefault="00795E35" w:rsidP="00C93775">
      <w:pPr>
        <w:pStyle w:val="Heading2"/>
        <w:jc w:val="left"/>
      </w:pPr>
      <w:bookmarkStart w:id="23" w:name="_Toc240273580"/>
      <w:r w:rsidRPr="00A323B8">
        <w:t>Audit Report</w:t>
      </w:r>
      <w:bookmarkEnd w:id="23"/>
    </w:p>
    <w:p w14:paraId="33FD9A13" w14:textId="77777777" w:rsidR="00795E35" w:rsidRPr="00A323B8" w:rsidRDefault="00795E35" w:rsidP="00C93775">
      <w:r w:rsidRPr="00A323B8">
        <w:t>An</w:t>
      </w:r>
      <w:r w:rsidRPr="00A323B8">
        <w:rPr>
          <w:rFonts w:eastAsia="Times New Roman"/>
        </w:rPr>
        <w:t xml:space="preserve"> </w:t>
      </w:r>
      <w:r w:rsidRPr="00A323B8">
        <w:t>independent</w:t>
      </w:r>
      <w:r w:rsidRPr="00A323B8">
        <w:rPr>
          <w:rFonts w:eastAsia="Times New Roman"/>
        </w:rPr>
        <w:t xml:space="preserve"> </w:t>
      </w:r>
      <w:r w:rsidRPr="00A323B8">
        <w:t>electronic</w:t>
      </w:r>
      <w:r w:rsidRPr="00A323B8">
        <w:rPr>
          <w:rFonts w:eastAsia="Times New Roman"/>
        </w:rPr>
        <w:t xml:space="preserve"> </w:t>
      </w:r>
      <w:r w:rsidRPr="00A323B8">
        <w:t>audit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conducted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report</w:t>
      </w:r>
      <w:r w:rsidRPr="00A323B8">
        <w:rPr>
          <w:rFonts w:eastAsia="Times New Roman"/>
        </w:rPr>
        <w:t xml:space="preserve"> </w:t>
      </w:r>
      <w:r w:rsidRPr="00A323B8">
        <w:t>issued.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report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confirm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correctness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game/data</w:t>
      </w:r>
      <w:r w:rsidRPr="00A323B8">
        <w:rPr>
          <w:rFonts w:eastAsia="Times New Roman"/>
        </w:rPr>
        <w:t xml:space="preserve"> </w:t>
      </w:r>
      <w:r w:rsidRPr="00A323B8">
        <w:t>used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print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tickets.</w:t>
      </w:r>
    </w:p>
    <w:p w14:paraId="230CA45E" w14:textId="77777777" w:rsidR="00795E35" w:rsidRPr="00A323B8" w:rsidRDefault="00795E35" w:rsidP="00C93775">
      <w:pPr>
        <w:pStyle w:val="Heading1"/>
        <w:jc w:val="left"/>
      </w:pPr>
      <w:bookmarkStart w:id="24" w:name="_Toc240273581"/>
      <w:r w:rsidRPr="00A323B8">
        <w:t>PACKAGING</w:t>
      </w:r>
      <w:bookmarkEnd w:id="24"/>
    </w:p>
    <w:p w14:paraId="370A7F58" w14:textId="77777777" w:rsidR="00795E35" w:rsidRPr="00A323B8" w:rsidRDefault="00795E35" w:rsidP="00C93775">
      <w:pPr>
        <w:pStyle w:val="Heading2"/>
        <w:jc w:val="left"/>
      </w:pPr>
      <w:bookmarkStart w:id="25" w:name="_Toc240273582"/>
      <w:r w:rsidRPr="00A323B8">
        <w:t>Books</w:t>
      </w:r>
      <w:bookmarkEnd w:id="25"/>
    </w:p>
    <w:p w14:paraId="28C41A9A" w14:textId="77777777" w:rsidR="00795E35" w:rsidRPr="00A323B8" w:rsidRDefault="00795E35" w:rsidP="00C93775"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contain</w:t>
      </w:r>
      <w:r w:rsidRPr="00A323B8">
        <w:rPr>
          <w:rFonts w:eastAsia="Times New Roman"/>
        </w:rPr>
        <w:t xml:space="preserve"> </w:t>
      </w:r>
      <w:r>
        <w:rPr>
          <w:noProof/>
        </w:rPr>
        <w:t>40</w:t>
      </w:r>
      <w:r w:rsidRPr="00A323B8">
        <w:rPr>
          <w:rFonts w:eastAsia="Times New Roman"/>
        </w:rPr>
        <w:t xml:space="preserve"> </w:t>
      </w:r>
      <w:r w:rsidRPr="00A323B8">
        <w:t>tickets;</w:t>
      </w:r>
      <w:r w:rsidRPr="00A323B8">
        <w:rPr>
          <w:rFonts w:eastAsia="Times New Roman"/>
        </w:rPr>
        <w:t xml:space="preserve"> </w:t>
      </w:r>
      <w:r w:rsidRPr="00A323B8">
        <w:t>books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shrink</w:t>
      </w:r>
      <w:r w:rsidRPr="00A323B8">
        <w:rPr>
          <w:rFonts w:eastAsia="Times New Roman"/>
        </w:rPr>
        <w:t xml:space="preserve"> </w:t>
      </w:r>
      <w:r w:rsidRPr="00A323B8">
        <w:t>wrapped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clear</w:t>
      </w:r>
      <w:r w:rsidRPr="00A323B8">
        <w:rPr>
          <w:rFonts w:eastAsia="Times New Roman"/>
        </w:rPr>
        <w:t xml:space="preserve"> </w:t>
      </w:r>
      <w:r w:rsidRPr="00A323B8">
        <w:t>film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labelled</w:t>
      </w:r>
      <w:r w:rsidRPr="00A323B8">
        <w:rPr>
          <w:rFonts w:eastAsia="Times New Roman"/>
        </w:rPr>
        <w:t xml:space="preserve"> </w:t>
      </w:r>
      <w:r w:rsidRPr="00A323B8">
        <w:t>according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instructions.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label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include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bar</w:t>
      </w:r>
      <w:r w:rsidRPr="00A323B8">
        <w:rPr>
          <w:rFonts w:eastAsia="Times New Roman"/>
        </w:rPr>
        <w:t xml:space="preserve"> </w:t>
      </w:r>
      <w:r w:rsidRPr="00A323B8">
        <w:t>code</w:t>
      </w:r>
      <w:r w:rsidRPr="00A323B8">
        <w:rPr>
          <w:rFonts w:eastAsia="Times New Roman"/>
        </w:rPr>
        <w:t xml:space="preserve"> </w:t>
      </w:r>
      <w:r w:rsidRPr="00A323B8">
        <w:t>(2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5</w:t>
      </w:r>
      <w:r w:rsidRPr="00A323B8">
        <w:rPr>
          <w:rFonts w:eastAsia="Times New Roman"/>
        </w:rPr>
        <w:t xml:space="preserve"> </w:t>
      </w:r>
      <w:r w:rsidRPr="00A323B8">
        <w:t>Interleaved</w:t>
      </w:r>
      <w:r w:rsidRPr="00A323B8">
        <w:rPr>
          <w:rFonts w:eastAsia="Times New Roman"/>
        </w:rPr>
        <w:t xml:space="preserve"> </w:t>
      </w:r>
      <w:r w:rsidRPr="00A323B8">
        <w:t>symbology),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one</w:t>
      </w:r>
      <w:r w:rsidRPr="00A323B8">
        <w:rPr>
          <w:rFonts w:eastAsia="Times New Roman"/>
        </w:rPr>
        <w:t xml:space="preserve"> </w:t>
      </w:r>
      <w:r w:rsidRPr="00A323B8">
        <w:t>parity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added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barcode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16</w:t>
      </w:r>
      <w:r w:rsidRPr="00A323B8">
        <w:rPr>
          <w:vertAlign w:val="superscript"/>
        </w:rPr>
        <w:t>th</w:t>
      </w:r>
      <w:r w:rsidRPr="00A323B8">
        <w:rPr>
          <w:rFonts w:eastAsia="Times New Roman"/>
        </w:rPr>
        <w:t xml:space="preserve"> </w:t>
      </w:r>
      <w:r w:rsidRPr="00A323B8">
        <w:t>digit.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barcode</w:t>
      </w:r>
      <w:r w:rsidRPr="00A323B8">
        <w:rPr>
          <w:rFonts w:eastAsia="Times New Roman"/>
        </w:rPr>
        <w:t xml:space="preserve"> </w:t>
      </w:r>
      <w:r w:rsidRPr="00A323B8">
        <w:t>can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used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inventory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distribution</w:t>
      </w:r>
      <w:r w:rsidRPr="00A323B8">
        <w:rPr>
          <w:rFonts w:eastAsia="Times New Roman"/>
        </w:rPr>
        <w:t xml:space="preserve"> </w:t>
      </w:r>
      <w:r w:rsidRPr="00A323B8">
        <w:t>control.</w:t>
      </w:r>
    </w:p>
    <w:p w14:paraId="063D524D" w14:textId="77777777" w:rsidR="00795E35" w:rsidRPr="00A323B8" w:rsidRDefault="00795E35" w:rsidP="00C93775">
      <w:pPr>
        <w:pStyle w:val="Heading2"/>
        <w:jc w:val="left"/>
      </w:pPr>
      <w:bookmarkStart w:id="26" w:name="_Toc240273583"/>
      <w:r w:rsidRPr="00A323B8">
        <w:lastRenderedPageBreak/>
        <w:t>Cartons</w:t>
      </w:r>
      <w:bookmarkEnd w:id="26"/>
    </w:p>
    <w:p w14:paraId="798B0AF8" w14:textId="77777777" w:rsidR="00795E35" w:rsidRDefault="00795E35" w:rsidP="00C93775">
      <w:r>
        <w:rPr>
          <w:noProof/>
        </w:rPr>
        <w:t>First 41 cartons will contain 12,000 tickets (300 books) and the last carton contains 8,000 tickets (200 books)</w:t>
      </w:r>
      <w:r>
        <w:t>.</w:t>
      </w:r>
    </w:p>
    <w:p w14:paraId="6630B25E" w14:textId="77777777" w:rsidR="00795E35" w:rsidRPr="00A323B8" w:rsidRDefault="00795E35" w:rsidP="00C93775">
      <w:r w:rsidRPr="00A323B8">
        <w:t>Cartons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sealed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tape,</w:t>
      </w:r>
      <w:r w:rsidRPr="00A323B8">
        <w:rPr>
          <w:rFonts w:eastAsia="Times New Roman"/>
        </w:rPr>
        <w:t xml:space="preserve"> </w:t>
      </w:r>
      <w:r w:rsidRPr="00A323B8">
        <w:t>strap</w:t>
      </w:r>
      <w:r w:rsidRPr="00A323B8">
        <w:rPr>
          <w:rFonts w:eastAsia="Times New Roman"/>
        </w:rPr>
        <w:t xml:space="preserve"> </w:t>
      </w:r>
      <w:r w:rsidRPr="00A323B8">
        <w:t>sealed</w:t>
      </w:r>
      <w:r w:rsidRPr="00A323B8">
        <w:rPr>
          <w:rFonts w:eastAsia="Times New Roman"/>
        </w:rPr>
        <w:t xml:space="preserve"> </w:t>
      </w:r>
      <w:r w:rsidRPr="00A323B8">
        <w:t>twice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labelled</w:t>
      </w:r>
      <w:r w:rsidRPr="00A323B8">
        <w:rPr>
          <w:rFonts w:eastAsia="Times New Roman"/>
        </w:rPr>
        <w:t xml:space="preserve"> </w:t>
      </w:r>
      <w:r w:rsidRPr="00A323B8">
        <w:t>according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instructions.</w:t>
      </w:r>
    </w:p>
    <w:p w14:paraId="7537BE1A" w14:textId="77777777" w:rsidR="00795E35" w:rsidRPr="00A323B8" w:rsidRDefault="00795E35" w:rsidP="00C93775">
      <w:r w:rsidRPr="00A323B8">
        <w:t>Please</w:t>
      </w:r>
      <w:r w:rsidRPr="00A323B8">
        <w:rPr>
          <w:rFonts w:eastAsia="Times New Roman"/>
        </w:rPr>
        <w:t xml:space="preserve"> </w:t>
      </w:r>
      <w:r w:rsidRPr="00A323B8">
        <w:t>note: Since</w:t>
      </w:r>
      <w:r w:rsidRPr="00A323B8">
        <w:rPr>
          <w:rFonts w:eastAsia="Times New Roman"/>
        </w:rPr>
        <w:t xml:space="preserve"> </w:t>
      </w:r>
      <w:r w:rsidRPr="00A323B8">
        <w:t>there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no</w:t>
      </w:r>
      <w:r w:rsidRPr="00A323B8">
        <w:rPr>
          <w:rFonts w:eastAsia="Times New Roman"/>
        </w:rPr>
        <w:t xml:space="preserve"> </w:t>
      </w:r>
      <w:r w:rsidRPr="00A323B8">
        <w:t>missing</w:t>
      </w:r>
      <w:r w:rsidRPr="00A323B8">
        <w:rPr>
          <w:rFonts w:eastAsia="Times New Roman"/>
        </w:rPr>
        <w:t xml:space="preserve"> </w:t>
      </w:r>
      <w:r w:rsidRPr="00A323B8">
        <w:t>books</w:t>
      </w:r>
      <w:r w:rsidRPr="00A323B8">
        <w:rPr>
          <w:rFonts w:eastAsia="Times New Roman"/>
        </w:rPr>
        <w:t xml:space="preserve"> </w:t>
      </w:r>
      <w:r w:rsidRPr="00A323B8">
        <w:t>there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no</w:t>
      </w:r>
      <w:r w:rsidRPr="00A323B8">
        <w:rPr>
          <w:rFonts w:eastAsia="Times New Roman"/>
        </w:rPr>
        <w:t xml:space="preserve"> </w:t>
      </w:r>
      <w:r w:rsidRPr="00A323B8">
        <w:t>need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carton</w:t>
      </w:r>
      <w:r w:rsidRPr="00A323B8">
        <w:rPr>
          <w:rFonts w:eastAsia="Times New Roman"/>
        </w:rPr>
        <w:t xml:space="preserve"> </w:t>
      </w:r>
      <w:r w:rsidRPr="00A323B8">
        <w:t>content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printed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label</w:t>
      </w:r>
      <w:r w:rsidRPr="00A323B8">
        <w:rPr>
          <w:rFonts w:eastAsia="Times New Roman"/>
        </w:rPr>
        <w:t xml:space="preserve"> </w:t>
      </w:r>
      <w:r w:rsidRPr="00A323B8">
        <w:t>other</w:t>
      </w:r>
      <w:r w:rsidRPr="00A323B8">
        <w:rPr>
          <w:rFonts w:eastAsia="Times New Roman"/>
        </w:rPr>
        <w:t xml:space="preserve"> </w:t>
      </w:r>
      <w:r w:rsidRPr="00A323B8">
        <w:t>than</w:t>
      </w:r>
      <w:r w:rsidRPr="00A323B8">
        <w:rPr>
          <w:rFonts w:eastAsia="Times New Roman"/>
        </w:rPr>
        <w:t xml:space="preserve"> </w:t>
      </w:r>
      <w:r w:rsidRPr="00A323B8">
        <w:t>start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end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number.</w:t>
      </w:r>
    </w:p>
    <w:p w14:paraId="7684D23E" w14:textId="77777777" w:rsidR="00795E35" w:rsidRPr="00A323B8" w:rsidRDefault="00795E35" w:rsidP="00C93775">
      <w:pPr>
        <w:pStyle w:val="Heading2"/>
        <w:jc w:val="left"/>
      </w:pPr>
      <w:r w:rsidRPr="00A323B8">
        <w:tab/>
      </w:r>
      <w:bookmarkStart w:id="27" w:name="_Toc240273584"/>
      <w:r w:rsidRPr="00A323B8">
        <w:t>Packing Manifest</w:t>
      </w:r>
      <w:bookmarkEnd w:id="27"/>
    </w:p>
    <w:p w14:paraId="60829CD1" w14:textId="77777777" w:rsidR="00795E35" w:rsidRPr="00A323B8" w:rsidRDefault="00795E35" w:rsidP="00C93775">
      <w:pPr>
        <w:rPr>
          <w:rFonts w:eastAsia="Times New Roman"/>
        </w:rPr>
      </w:pP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computer</w:t>
      </w:r>
      <w:r w:rsidRPr="00A323B8">
        <w:rPr>
          <w:rFonts w:eastAsia="Times New Roman"/>
        </w:rPr>
        <w:t xml:space="preserve">-generated </w:t>
      </w:r>
      <w:r w:rsidRPr="00A323B8">
        <w:t>manifest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carton</w:t>
      </w:r>
      <w:r w:rsidRPr="00A323B8">
        <w:rPr>
          <w:rFonts w:eastAsia="Times New Roman"/>
        </w:rPr>
        <w:t xml:space="preserve"> </w:t>
      </w:r>
      <w:r w:rsidRPr="00A323B8">
        <w:t>contents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generated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sent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same</w:t>
      </w:r>
      <w:r w:rsidRPr="00A323B8">
        <w:rPr>
          <w:rFonts w:eastAsia="Times New Roman"/>
        </w:rPr>
        <w:t xml:space="preserve"> </w:t>
      </w:r>
      <w:r w:rsidRPr="00A323B8">
        <w:t>time as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delivered.</w:t>
      </w:r>
      <w:r w:rsidRPr="00A323B8">
        <w:rPr>
          <w:rFonts w:eastAsia="Times New Roman"/>
        </w:rPr>
        <w:t xml:space="preserve"> </w:t>
      </w:r>
      <w:r w:rsidRPr="00A323B8">
        <w:t>Carton</w:t>
      </w:r>
      <w:r w:rsidRPr="00A323B8">
        <w:rPr>
          <w:rFonts w:eastAsia="Times New Roman"/>
        </w:rPr>
        <w:t xml:space="preserve"> </w:t>
      </w:r>
      <w:r w:rsidRPr="00A323B8">
        <w:t>content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varied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accordance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requirements.</w:t>
      </w:r>
    </w:p>
    <w:p w14:paraId="0DC6E75A" w14:textId="77777777" w:rsidR="00795E35" w:rsidRPr="00A323B8" w:rsidRDefault="00795E35" w:rsidP="00C93775">
      <w:pPr>
        <w:pStyle w:val="Heading1"/>
        <w:jc w:val="left"/>
      </w:pPr>
      <w:bookmarkStart w:id="28" w:name="_Toc240273585"/>
      <w:r w:rsidRPr="00A323B8">
        <w:t>SCHEDULE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DELIVERABLES</w:t>
      </w:r>
      <w:bookmarkEnd w:id="28"/>
    </w:p>
    <w:p w14:paraId="22A630FA" w14:textId="77777777" w:rsidR="00795E35" w:rsidRPr="00A323B8" w:rsidRDefault="00795E35" w:rsidP="00C93775">
      <w:pPr>
        <w:pStyle w:val="Heading2"/>
        <w:jc w:val="left"/>
      </w:pPr>
      <w:bookmarkStart w:id="29" w:name="_Toc240273586"/>
      <w:r w:rsidRPr="00A323B8">
        <w:t>Proposed Schedule</w:t>
      </w:r>
      <w:bookmarkEnd w:id="29"/>
    </w:p>
    <w:p w14:paraId="5CB1B305" w14:textId="77777777" w:rsidR="00795E35" w:rsidRPr="00A323B8" w:rsidRDefault="00795E35" w:rsidP="00C93775"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following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illustrate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possible</w:t>
      </w:r>
      <w:r w:rsidRPr="00A323B8">
        <w:rPr>
          <w:rFonts w:eastAsia="Times New Roman"/>
        </w:rPr>
        <w:t xml:space="preserve"> </w:t>
      </w:r>
      <w:r w:rsidRPr="00A323B8">
        <w:t>indicative</w:t>
      </w:r>
      <w:r w:rsidRPr="00A323B8">
        <w:rPr>
          <w:rFonts w:eastAsia="Times New Roman"/>
        </w:rPr>
        <w:t xml:space="preserve"> manufacturing </w:t>
      </w:r>
      <w:r w:rsidRPr="00A323B8">
        <w:t>schedule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despatch</w:t>
      </w:r>
      <w:r w:rsidRPr="00A323B8">
        <w:rPr>
          <w:rFonts w:eastAsia="Times New Roman"/>
        </w:rPr>
        <w:t xml:space="preserve"> </w:t>
      </w:r>
      <w:r w:rsidRPr="00A323B8">
        <w:t>scenario.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start</w:t>
      </w:r>
      <w:r w:rsidRPr="00A323B8">
        <w:rPr>
          <w:rFonts w:eastAsia="Times New Roman"/>
        </w:rPr>
        <w:t xml:space="preserve"> </w:t>
      </w:r>
      <w:r w:rsidRPr="00A323B8">
        <w:t>date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dependent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approval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Specification,</w:t>
      </w:r>
      <w:r w:rsidRPr="00A323B8">
        <w:rPr>
          <w:rFonts w:eastAsia="Times New Roman"/>
        </w:rPr>
        <w:t xml:space="preserve"> </w:t>
      </w:r>
      <w:r w:rsidRPr="00A323B8">
        <w:t>supply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finished</w:t>
      </w:r>
      <w:r w:rsidRPr="00A323B8">
        <w:rPr>
          <w:rFonts w:eastAsia="Times New Roman"/>
        </w:rPr>
        <w:t xml:space="preserve"> </w:t>
      </w:r>
      <w:r w:rsidRPr="00A323B8">
        <w:t>artwork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layered</w:t>
      </w:r>
      <w:r w:rsidRPr="00A323B8">
        <w:rPr>
          <w:rFonts w:eastAsia="Times New Roman"/>
        </w:rPr>
        <w:t xml:space="preserve"> </w:t>
      </w:r>
      <w:r w:rsidRPr="00A323B8">
        <w:t>Illustrator</w:t>
      </w:r>
      <w:r w:rsidRPr="00A323B8">
        <w:rPr>
          <w:rFonts w:eastAsia="Times New Roman"/>
        </w:rPr>
        <w:t xml:space="preserve"> </w:t>
      </w:r>
      <w:r w:rsidRPr="00A323B8">
        <w:t>file</w:t>
      </w:r>
      <w:r w:rsidRPr="00A323B8">
        <w:rPr>
          <w:rFonts w:eastAsia="Times New Roman"/>
        </w:rPr>
        <w:t xml:space="preserve"> </w:t>
      </w:r>
      <w:r w:rsidRPr="00A323B8">
        <w:t>format.</w:t>
      </w:r>
    </w:p>
    <w:p w14:paraId="282DBC9B" w14:textId="77777777" w:rsidR="00795E35" w:rsidRPr="00A323B8" w:rsidRDefault="00795E35" w:rsidP="00C93775">
      <w:pPr>
        <w:pStyle w:val="NoSpacing"/>
        <w:ind w:left="720"/>
        <w:jc w:val="left"/>
      </w:pPr>
    </w:p>
    <w:tbl>
      <w:tblPr>
        <w:tblW w:w="7203" w:type="dxa"/>
        <w:tblInd w:w="62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8"/>
        <w:gridCol w:w="2195"/>
      </w:tblGrid>
      <w:tr w:rsidR="00795E35" w:rsidRPr="00A323B8" w14:paraId="5D3D7AA9" w14:textId="77777777" w:rsidTr="002118F9">
        <w:trPr>
          <w:cantSplit/>
          <w:tblHeader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94E76" w14:textId="77777777" w:rsidR="00795E35" w:rsidRPr="00A323B8" w:rsidRDefault="00795E35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Activity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401FF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Target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Date</w:t>
            </w:r>
          </w:p>
        </w:tc>
      </w:tr>
      <w:tr w:rsidR="00795E35" w:rsidRPr="00A323B8" w14:paraId="5DECD2AB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79C3C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Finalise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and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Authorise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Game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Specification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1606B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666BF458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AD63E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Supply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Artwork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(PSL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to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complete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some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revision)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9E67B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3D3E36CF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9B0F4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Approve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Artwork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(Colours)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66A70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1735459B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9813D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Receipt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and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Acceptance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of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PO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FB310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4AE2B219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C0826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Approval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of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Digital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Proof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18686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4A5B6CAB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D746BD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Production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Start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Deadline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1C2CF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62DDDDEB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4C46C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Data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Generation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and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Internal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Audit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03715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588582B0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77089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Independent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Audit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34BF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2FBE6D02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38B28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Commence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Printing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E429D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00A7D30C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8B5C0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Commence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Packing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1604A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0F3D98F7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836DF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Commence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Despatch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Tickets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DD5BD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5208EE1F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20562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Despatch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VIRN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Data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56FA5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</w:tbl>
    <w:p w14:paraId="3BA40BA8" w14:textId="77777777" w:rsidR="00795E35" w:rsidRPr="00A323B8" w:rsidRDefault="00795E35" w:rsidP="00C93775">
      <w:pPr>
        <w:pStyle w:val="NoSpacing"/>
        <w:jc w:val="left"/>
      </w:pPr>
    </w:p>
    <w:p w14:paraId="1F5FF131" w14:textId="77777777" w:rsidR="00795E35" w:rsidRPr="00A323B8" w:rsidRDefault="00795E35" w:rsidP="00C93775">
      <w:pPr>
        <w:pStyle w:val="NoSpacing"/>
        <w:jc w:val="left"/>
      </w:pP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>schedule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depend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supply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approval</w:t>
      </w:r>
      <w:r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art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specification.</w:t>
      </w:r>
    </w:p>
    <w:p w14:paraId="3EB4B161" w14:textId="77777777" w:rsidR="00795E35" w:rsidRPr="00A323B8" w:rsidRDefault="00795E35" w:rsidP="00C93775">
      <w:pPr>
        <w:pStyle w:val="Heading1"/>
        <w:jc w:val="left"/>
      </w:pPr>
      <w:bookmarkStart w:id="30" w:name="_Toc240273587"/>
      <w:r w:rsidRPr="00A323B8">
        <w:t>DELIVERY</w:t>
      </w:r>
      <w:bookmarkEnd w:id="30"/>
    </w:p>
    <w:p w14:paraId="3505A224" w14:textId="77777777" w:rsidR="00795E35" w:rsidRPr="00A323B8" w:rsidRDefault="00795E35" w:rsidP="00C93775">
      <w:pPr>
        <w:pStyle w:val="Heading2"/>
        <w:jc w:val="left"/>
      </w:pPr>
      <w:bookmarkStart w:id="31" w:name="_Toc240273588"/>
      <w:r w:rsidRPr="00A323B8">
        <w:t>Local Delivery</w:t>
      </w:r>
      <w:bookmarkEnd w:id="31"/>
    </w:p>
    <w:p w14:paraId="342A18FE" w14:textId="77777777" w:rsidR="00795E35" w:rsidRPr="00A323B8" w:rsidRDefault="00795E35" w:rsidP="00C93775">
      <w:r w:rsidRPr="00A323B8">
        <w:t>Pallets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completed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delivered</w:t>
      </w:r>
      <w:r w:rsidRPr="00A323B8">
        <w:rPr>
          <w:rFonts w:eastAsia="Times New Roman"/>
        </w:rPr>
        <w:t xml:space="preserve"> </w:t>
      </w:r>
      <w:r w:rsidRPr="00A323B8">
        <w:t>from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facility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Kelaniya</w:t>
      </w:r>
      <w:r w:rsidRPr="00A323B8">
        <w:rPr>
          <w:rFonts w:eastAsia="Times New Roman"/>
        </w:rPr>
        <w:t xml:space="preserve"> </w:t>
      </w:r>
      <w:r w:rsidRPr="00A323B8">
        <w:t>using</w:t>
      </w:r>
      <w:r w:rsidRPr="00A323B8">
        <w:rPr>
          <w:rFonts w:eastAsia="Times New Roman"/>
        </w:rPr>
        <w:t xml:space="preserve"> </w:t>
      </w:r>
      <w:r w:rsidRPr="00A323B8">
        <w:t>own</w:t>
      </w:r>
      <w:r w:rsidRPr="00A323B8">
        <w:rPr>
          <w:rFonts w:eastAsia="Times New Roman"/>
        </w:rPr>
        <w:t xml:space="preserve"> </w:t>
      </w:r>
      <w:r w:rsidRPr="00A323B8">
        <w:t>secured</w:t>
      </w:r>
      <w:r w:rsidRPr="00A323B8">
        <w:rPr>
          <w:rFonts w:eastAsia="Times New Roman"/>
        </w:rPr>
        <w:t xml:space="preserve"> </w:t>
      </w:r>
      <w:r w:rsidRPr="00A323B8">
        <w:t>vehicle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personnel.</w:t>
      </w:r>
    </w:p>
    <w:p w14:paraId="4E0DA0EA" w14:textId="77777777" w:rsidR="00795E35" w:rsidRPr="00A323B8" w:rsidRDefault="00795E35" w:rsidP="00C93775">
      <w:pPr>
        <w:pStyle w:val="Heading2"/>
        <w:jc w:val="left"/>
      </w:pPr>
      <w:bookmarkStart w:id="32" w:name="_Toc240273589"/>
      <w:r w:rsidRPr="00A323B8">
        <w:lastRenderedPageBreak/>
        <w:t>Delivery Address</w:t>
      </w:r>
      <w:bookmarkEnd w:id="32"/>
    </w:p>
    <w:p w14:paraId="7BE30646" w14:textId="77777777" w:rsidR="00795E35" w:rsidRPr="00A323B8" w:rsidRDefault="00795E35" w:rsidP="00D12DD9">
      <w:pPr>
        <w:pStyle w:val="NoSpacing"/>
        <w:keepNext/>
        <w:keepLines/>
        <w:ind w:left="720"/>
        <w:jc w:val="left"/>
      </w:pPr>
      <w:r w:rsidRPr="00A323B8">
        <w:t>National</w:t>
      </w:r>
      <w:r w:rsidRPr="00A323B8">
        <w:rPr>
          <w:rFonts w:eastAsia="Times New Roman"/>
        </w:rPr>
        <w:t xml:space="preserve"> </w:t>
      </w:r>
      <w:r w:rsidRPr="00A323B8">
        <w:t>Lotteries</w:t>
      </w:r>
      <w:r w:rsidRPr="00A323B8">
        <w:rPr>
          <w:rFonts w:eastAsia="Times New Roman"/>
        </w:rPr>
        <w:t xml:space="preserve"> </w:t>
      </w:r>
      <w:r w:rsidRPr="00A323B8">
        <w:t>Board</w:t>
      </w:r>
    </w:p>
    <w:p w14:paraId="4F74A064" w14:textId="77777777" w:rsidR="00795E35" w:rsidRPr="00A323B8" w:rsidRDefault="00795E35" w:rsidP="00D12DD9">
      <w:pPr>
        <w:pStyle w:val="NoSpacing"/>
        <w:keepNext/>
        <w:keepLines/>
        <w:ind w:left="720"/>
        <w:jc w:val="left"/>
      </w:pPr>
      <w:r w:rsidRPr="00A323B8">
        <w:t>No.32,</w:t>
      </w:r>
    </w:p>
    <w:p w14:paraId="483A0AFF" w14:textId="77777777" w:rsidR="00795E35" w:rsidRPr="00A323B8" w:rsidRDefault="00795E35" w:rsidP="00D12DD9">
      <w:pPr>
        <w:pStyle w:val="NoSpacing"/>
        <w:keepNext/>
        <w:keepLines/>
        <w:ind w:left="720"/>
        <w:jc w:val="left"/>
      </w:pPr>
      <w:r w:rsidRPr="00A323B8">
        <w:t>Deshamanya N.W.J. Mudalige Mawatha,</w:t>
      </w:r>
    </w:p>
    <w:p w14:paraId="75C4BD56" w14:textId="77777777" w:rsidR="00795E35" w:rsidRPr="00A323B8" w:rsidRDefault="00795E35" w:rsidP="00D12DD9">
      <w:pPr>
        <w:pStyle w:val="NoSpacing"/>
        <w:keepNext/>
        <w:keepLines/>
        <w:ind w:left="720"/>
        <w:jc w:val="left"/>
      </w:pPr>
      <w:r w:rsidRPr="00A323B8">
        <w:t>Colombo 01.</w:t>
      </w:r>
    </w:p>
    <w:p w14:paraId="17A0913E" w14:textId="77777777" w:rsidR="00795E35" w:rsidRPr="00A323B8" w:rsidRDefault="00795E35" w:rsidP="00C93775">
      <w:pPr>
        <w:pStyle w:val="Heading1"/>
        <w:jc w:val="left"/>
      </w:pPr>
      <w:bookmarkStart w:id="33" w:name="_Toc240273590"/>
      <w:r w:rsidRPr="00A323B8">
        <w:t>PAYMENT</w:t>
      </w:r>
      <w:r w:rsidRPr="00A323B8">
        <w:rPr>
          <w:rFonts w:eastAsia="Times New Roman"/>
        </w:rPr>
        <w:t xml:space="preserve"> </w:t>
      </w:r>
      <w:r w:rsidRPr="00A323B8">
        <w:t>TERMS</w:t>
      </w:r>
      <w:bookmarkEnd w:id="33"/>
    </w:p>
    <w:p w14:paraId="05F0BAE3" w14:textId="77777777" w:rsidR="00795E35" w:rsidRPr="00A323B8" w:rsidRDefault="00795E35" w:rsidP="00C93775">
      <w:pPr>
        <w:pStyle w:val="Heading2"/>
        <w:jc w:val="left"/>
      </w:pPr>
      <w:bookmarkStart w:id="34" w:name="_Toc240273591"/>
      <w:r w:rsidRPr="00A323B8">
        <w:t>Payment</w:t>
      </w:r>
      <w:bookmarkEnd w:id="34"/>
    </w:p>
    <w:p w14:paraId="7F3E5540" w14:textId="77777777" w:rsidR="00795E35" w:rsidRPr="00A323B8" w:rsidRDefault="00795E35" w:rsidP="00C93775">
      <w:r>
        <w:t>Payments shall be made promptly by the Purchaser, but in no case later than twenty-eight (28) days after submission of an invoice or request for payment by the Supplier, and after the Purchaser has accepted it.</w:t>
      </w:r>
    </w:p>
    <w:p w14:paraId="155980B3" w14:textId="77777777" w:rsidR="00795E35" w:rsidRPr="00A323B8" w:rsidRDefault="00795E35" w:rsidP="00C93775">
      <w:pPr>
        <w:pStyle w:val="Heading2"/>
        <w:jc w:val="left"/>
      </w:pPr>
      <w:bookmarkStart w:id="35" w:name="_Toc240273592"/>
      <w:r w:rsidRPr="00A323B8">
        <w:t>Invoices</w:t>
      </w:r>
      <w:bookmarkEnd w:id="35"/>
    </w:p>
    <w:p w14:paraId="25AAFDAA" w14:textId="77777777" w:rsidR="00795E35" w:rsidRPr="00A323B8" w:rsidRDefault="00795E35" w:rsidP="00C93775">
      <w:pPr>
        <w:keepNext/>
      </w:pPr>
      <w:r w:rsidRPr="00A323B8">
        <w:t>Commercial</w:t>
      </w:r>
      <w:r w:rsidRPr="00A323B8">
        <w:rPr>
          <w:rFonts w:eastAsia="Times New Roman"/>
        </w:rPr>
        <w:t xml:space="preserve"> </w:t>
      </w:r>
      <w:r w:rsidRPr="00A323B8">
        <w:t>tax</w:t>
      </w:r>
      <w:r w:rsidRPr="00A323B8">
        <w:rPr>
          <w:rFonts w:eastAsia="Times New Roman"/>
        </w:rPr>
        <w:t xml:space="preserve"> </w:t>
      </w:r>
      <w:r w:rsidRPr="00A323B8">
        <w:t>invoices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presented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payment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same</w:t>
      </w:r>
      <w:r w:rsidRPr="00A323B8">
        <w:rPr>
          <w:rFonts w:eastAsia="Times New Roman"/>
        </w:rPr>
        <w:t xml:space="preserve"> </w:t>
      </w:r>
      <w:r w:rsidRPr="00A323B8">
        <w:t>time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delivery.</w:t>
      </w:r>
    </w:p>
    <w:p w14:paraId="2BD223CC" w14:textId="77777777" w:rsidR="00795E35" w:rsidRPr="00A323B8" w:rsidRDefault="00795E35" w:rsidP="00C93775">
      <w:pPr>
        <w:keepNext/>
      </w:pPr>
      <w:r w:rsidRPr="00A323B8">
        <w:t>Bank:</w:t>
      </w:r>
      <w:r>
        <w:tab/>
      </w:r>
      <w:r w:rsidRPr="00A323B8">
        <w:t>National Development Bank PLC.</w:t>
      </w:r>
    </w:p>
    <w:p w14:paraId="37B41610" w14:textId="77777777" w:rsidR="00795E35" w:rsidRPr="00A323B8" w:rsidRDefault="00795E35" w:rsidP="00C93775">
      <w:pPr>
        <w:keepNext/>
        <w:ind w:left="709"/>
      </w:pPr>
      <w:r w:rsidRPr="00A323B8">
        <w:t>103A Dharmapala Mawatha,</w:t>
      </w:r>
    </w:p>
    <w:p w14:paraId="12BF2C32" w14:textId="77777777" w:rsidR="00795E35" w:rsidRPr="00A323B8" w:rsidRDefault="00795E35" w:rsidP="00C93775">
      <w:pPr>
        <w:keepNext/>
        <w:ind w:left="709"/>
      </w:pPr>
      <w:r w:rsidRPr="00A323B8">
        <w:t>Colombo 07</w:t>
      </w:r>
    </w:p>
    <w:p w14:paraId="4B0F3F79" w14:textId="77777777" w:rsidR="00795E35" w:rsidRPr="00A323B8" w:rsidRDefault="00795E35" w:rsidP="00C93775">
      <w:pPr>
        <w:keepNext/>
        <w:ind w:left="709"/>
      </w:pPr>
      <w:r w:rsidRPr="00A323B8">
        <w:t>Sri Lanka</w:t>
      </w:r>
    </w:p>
    <w:p w14:paraId="2302DF79" w14:textId="77777777" w:rsidR="00795E35" w:rsidRPr="00A323B8" w:rsidRDefault="00795E35" w:rsidP="00C93775">
      <w:pPr>
        <w:keepNext/>
        <w:ind w:left="709"/>
      </w:pPr>
      <w:r w:rsidRPr="00A323B8">
        <w:t>Swift Code: NDBS LKLX</w:t>
      </w:r>
    </w:p>
    <w:p w14:paraId="4043E89E" w14:textId="77777777" w:rsidR="00795E35" w:rsidRPr="00A323B8" w:rsidRDefault="00795E35" w:rsidP="00C93775">
      <w:pPr>
        <w:keepNext/>
        <w:ind w:left="709"/>
      </w:pPr>
      <w:r w:rsidRPr="00A323B8">
        <w:t>Account Name: Printcare Secure Limited</w:t>
      </w:r>
    </w:p>
    <w:p w14:paraId="083FD011" w14:textId="77777777" w:rsidR="00795E35" w:rsidRPr="00A323B8" w:rsidRDefault="00795E35" w:rsidP="00C93775">
      <w:pPr>
        <w:keepNext/>
        <w:ind w:left="709"/>
      </w:pPr>
      <w:r w:rsidRPr="00A323B8">
        <w:t>Account No: 106480002768</w:t>
      </w:r>
    </w:p>
    <w:p w14:paraId="131DC76A" w14:textId="77777777" w:rsidR="00795E35" w:rsidRPr="00A323B8" w:rsidRDefault="00795E35" w:rsidP="00C93775">
      <w:pPr>
        <w:pStyle w:val="Heading1"/>
        <w:jc w:val="left"/>
      </w:pPr>
      <w:bookmarkStart w:id="36" w:name="_Toc240273593"/>
      <w:r w:rsidRPr="00A323B8">
        <w:t>AUTHORISATION TO PROCEED</w:t>
      </w:r>
      <w:bookmarkEnd w:id="36"/>
    </w:p>
    <w:p w14:paraId="7877D990" w14:textId="77777777" w:rsidR="00795E35" w:rsidRPr="00A323B8" w:rsidRDefault="00795E35" w:rsidP="00C93775">
      <w:pPr>
        <w:pStyle w:val="Heading2"/>
        <w:jc w:val="left"/>
      </w:pPr>
      <w:bookmarkStart w:id="37" w:name="_Toc240273594"/>
      <w:r w:rsidRPr="00A323B8">
        <w:t>Authorisation</w:t>
      </w:r>
      <w:bookmarkEnd w:id="37"/>
    </w:p>
    <w:p w14:paraId="28E26206" w14:textId="77777777" w:rsidR="00795E35" w:rsidRPr="00A323B8" w:rsidRDefault="00795E35" w:rsidP="00C93775">
      <w:r w:rsidRPr="00A323B8">
        <w:t xml:space="preserve">National Lotteries Board authorise Printcare Secure Limited to manufacture and deliver of </w:t>
      </w:r>
      <w:r>
        <w:rPr>
          <w:noProof/>
        </w:rPr>
        <w:t>500,000</w:t>
      </w:r>
      <w:r w:rsidRPr="00A323B8">
        <w:t xml:space="preserve"> </w:t>
      </w:r>
      <w:r>
        <w:rPr>
          <w:noProof/>
        </w:rPr>
        <w:t>MIX RHYTHM</w:t>
      </w:r>
      <w:r w:rsidRPr="00A323B8">
        <w:t xml:space="preserve"> instant scratch tickets. This authority is based on the understanding that the tickets will be manufactured and delivered in accordance with this game specification.</w:t>
      </w:r>
    </w:p>
    <w:p w14:paraId="0FD74BA3" w14:textId="77777777" w:rsidR="00795E35" w:rsidRPr="00A323B8" w:rsidRDefault="00795E35" w:rsidP="00C93775">
      <w:pPr>
        <w:pStyle w:val="Heading2"/>
        <w:jc w:val="left"/>
      </w:pPr>
      <w:bookmarkStart w:id="38" w:name="_Toc240273595"/>
      <w:r w:rsidRPr="00A323B8">
        <w:t>Pricing</w:t>
      </w:r>
      <w:bookmarkEnd w:id="38"/>
    </w:p>
    <w:p w14:paraId="517D5C51" w14:textId="2F21B226" w:rsidR="00795E35" w:rsidRPr="00A323B8" w:rsidRDefault="00795E35" w:rsidP="00C93775">
      <w:pPr>
        <w:pStyle w:val="NoSpacing"/>
        <w:jc w:val="left"/>
      </w:pPr>
      <w:r w:rsidRPr="00A323B8">
        <w:t>Delivered price per ticket: L</w:t>
      </w:r>
      <w:r>
        <w:t>KR 2.55.</w:t>
      </w:r>
    </w:p>
    <w:p w14:paraId="514B80CB" w14:textId="77777777" w:rsidR="00795E35" w:rsidRDefault="00795E35" w:rsidP="009E1D8B">
      <w:pPr>
        <w:pStyle w:val="NoSpacing"/>
        <w:spacing w:after="120"/>
        <w:jc w:val="left"/>
      </w:pPr>
      <w:r w:rsidRPr="00B15FE9">
        <w:fldChar w:fldCharType="begin"/>
      </w:r>
      <w:r w:rsidRPr="00B15FE9">
        <w:instrText xml:space="preserve"> = </w:instrText>
      </w:r>
      <w:r w:rsidRPr="00673262">
        <w:rPr>
          <w:noProof/>
        </w:rPr>
        <w:instrText>0.0218</w:instrText>
      </w:r>
      <w:r w:rsidRPr="00B15FE9">
        <w:instrText xml:space="preserve"> * 100 \# "0.00%" </w:instrText>
      </w:r>
      <w:r w:rsidRPr="00B15FE9">
        <w:fldChar w:fldCharType="separate"/>
      </w:r>
      <w:r>
        <w:rPr>
          <w:noProof/>
        </w:rPr>
        <w:t>2.18</w:t>
      </w:r>
      <w:r w:rsidRPr="00B15FE9">
        <w:rPr>
          <w:noProof/>
        </w:rPr>
        <w:t>%</w:t>
      </w:r>
      <w:r w:rsidRPr="00B15FE9">
        <w:fldChar w:fldCharType="end"/>
      </w:r>
      <w:r w:rsidRPr="00B15FE9">
        <w:t xml:space="preserve"> SSCL</w:t>
      </w:r>
      <w:r>
        <w:t xml:space="preserve"> and </w:t>
      </w:r>
      <w:r w:rsidRPr="00B15FE9">
        <w:rPr>
          <w:rFonts w:eastAsia="Times New Roman"/>
        </w:rPr>
        <w:fldChar w:fldCharType="begin"/>
      </w:r>
      <w:r w:rsidRPr="00B15FE9">
        <w:rPr>
          <w:rFonts w:eastAsia="Times New Roman"/>
        </w:rPr>
        <w:instrText xml:space="preserve"> = </w:instrText>
      </w:r>
      <w:r w:rsidRPr="00673262">
        <w:rPr>
          <w:rFonts w:eastAsia="Times New Roman"/>
          <w:noProof/>
        </w:rPr>
        <w:instrText>0.17999999999999999</w:instrText>
      </w:r>
      <w:r w:rsidRPr="00B15FE9">
        <w:rPr>
          <w:rFonts w:eastAsia="Times New Roman"/>
        </w:rPr>
        <w:instrText xml:space="preserve">* 100 \# "0%" </w:instrText>
      </w:r>
      <w:r w:rsidRPr="00B15FE9">
        <w:rPr>
          <w:rFonts w:eastAsia="Times New Roman"/>
        </w:rPr>
        <w:fldChar w:fldCharType="separate"/>
      </w:r>
      <w:r>
        <w:rPr>
          <w:rFonts w:eastAsia="Times New Roman"/>
          <w:noProof/>
        </w:rPr>
        <w:t>18</w:t>
      </w:r>
      <w:r w:rsidRPr="00B15FE9">
        <w:rPr>
          <w:rFonts w:eastAsia="Times New Roman"/>
          <w:noProof/>
        </w:rPr>
        <w:t>%</w:t>
      </w:r>
      <w:r w:rsidRPr="00B15FE9">
        <w:rPr>
          <w:rFonts w:eastAsia="Times New Roman"/>
        </w:rPr>
        <w:fldChar w:fldCharType="end"/>
      </w:r>
      <w:r>
        <w:rPr>
          <w:rFonts w:eastAsia="Times New Roman"/>
        </w:rPr>
        <w:t xml:space="preserve"> </w:t>
      </w:r>
      <w:r w:rsidRPr="00B15FE9">
        <w:t>VAT</w:t>
      </w:r>
      <w:r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charged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above</w:t>
      </w:r>
      <w:r w:rsidRPr="00A323B8">
        <w:rPr>
          <w:rFonts w:eastAsia="Times New Roman"/>
        </w:rPr>
        <w:t xml:space="preserve"> </w:t>
      </w:r>
      <w:r w:rsidRPr="00A323B8">
        <w:t>price.</w:t>
      </w:r>
    </w:p>
    <w:p w14:paraId="5898BEC4" w14:textId="4F4F9EAB" w:rsidR="00795E35" w:rsidRPr="00A323B8" w:rsidRDefault="00795E35" w:rsidP="009E1D8B">
      <w:pPr>
        <w:pStyle w:val="NoSpacing"/>
        <w:jc w:val="left"/>
      </w:pPr>
      <w:r w:rsidRPr="009E1D8B">
        <w:rPr>
          <w:lang w:val="en-US"/>
        </w:rPr>
        <w:t>*Please note that the above price of Rs.</w:t>
      </w:r>
      <w:r>
        <w:rPr>
          <w:lang w:val="en-US"/>
        </w:rPr>
        <w:t xml:space="preserve"> 2.55 </w:t>
      </w:r>
      <w:r w:rsidRPr="009E1D8B">
        <w:rPr>
          <w:lang w:val="en-US"/>
        </w:rPr>
        <w:t>is a special rate offered exclusively for this one-time order, which comprises 2.5 million tickets under five distinct games.</w:t>
      </w:r>
    </w:p>
    <w:p w14:paraId="76DB48EE" w14:textId="77777777" w:rsidR="00795E35" w:rsidRPr="00A323B8" w:rsidRDefault="00795E35" w:rsidP="00C93775">
      <w:pPr>
        <w:pStyle w:val="Heading2"/>
        <w:jc w:val="left"/>
      </w:pPr>
      <w:bookmarkStart w:id="39" w:name="_Toc240273596"/>
      <w:r w:rsidRPr="00A323B8">
        <w:t>Signature</w:t>
      </w:r>
      <w:bookmarkEnd w:id="39"/>
    </w:p>
    <w:tbl>
      <w:tblPr>
        <w:tblW w:w="8595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4795"/>
      </w:tblGrid>
      <w:tr w:rsidR="00795E35" w:rsidRPr="00A323B8" w14:paraId="1F262953" w14:textId="77777777" w:rsidTr="00785FEC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9C999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National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Lotteries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Board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7C53B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7101B01D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C142C" w14:textId="77777777" w:rsidR="00795E35" w:rsidRPr="00A323B8" w:rsidRDefault="00795E35" w:rsidP="00C93775">
            <w:r w:rsidRPr="00A323B8">
              <w:t>Signature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E863E" w14:textId="77777777" w:rsidR="00795E35" w:rsidRDefault="00795E35" w:rsidP="00C93775">
            <w:pPr>
              <w:pStyle w:val="NoSpacing"/>
              <w:snapToGrid w:val="0"/>
              <w:jc w:val="left"/>
            </w:pPr>
          </w:p>
          <w:p w14:paraId="7320E371" w14:textId="77777777" w:rsidR="00795E35" w:rsidRDefault="00795E35" w:rsidP="00C93775">
            <w:pPr>
              <w:pStyle w:val="NoSpacing"/>
              <w:snapToGrid w:val="0"/>
              <w:jc w:val="left"/>
            </w:pPr>
          </w:p>
          <w:p w14:paraId="4FC26DF8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2722F7EB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E2D63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Name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01BB0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22AA61DE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DC911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Title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74AB8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  <w:tr w:rsidR="00795E35" w:rsidRPr="00A323B8" w14:paraId="59CD1AF7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94036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  <w:r w:rsidRPr="00A323B8">
              <w:t>Date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14B28" w14:textId="77777777" w:rsidR="00795E35" w:rsidRPr="00A323B8" w:rsidRDefault="00795E35" w:rsidP="00C93775">
            <w:pPr>
              <w:pStyle w:val="NoSpacing"/>
              <w:snapToGrid w:val="0"/>
              <w:jc w:val="left"/>
            </w:pPr>
          </w:p>
        </w:tc>
      </w:tr>
    </w:tbl>
    <w:p w14:paraId="2C9062FA" w14:textId="77777777" w:rsidR="00795E35" w:rsidRPr="00A323B8" w:rsidRDefault="00795E35" w:rsidP="00C93775">
      <w:pPr>
        <w:pStyle w:val="NoSpacing"/>
        <w:jc w:val="left"/>
        <w:rPr>
          <w:b/>
        </w:rPr>
      </w:pPr>
    </w:p>
    <w:p w14:paraId="3A31E437" w14:textId="77777777" w:rsidR="00795E35" w:rsidRPr="00A323B8" w:rsidRDefault="00795E35" w:rsidP="00C93775">
      <w:pPr>
        <w:pStyle w:val="Heading1"/>
        <w:jc w:val="left"/>
      </w:pPr>
      <w:bookmarkStart w:id="40" w:name="_Toc240273597"/>
      <w:r w:rsidRPr="00A323B8">
        <w:t>ACCEPTANCE</w:t>
      </w:r>
      <w:bookmarkEnd w:id="40"/>
    </w:p>
    <w:p w14:paraId="270CF231" w14:textId="77777777" w:rsidR="00795E35" w:rsidRPr="00A323B8" w:rsidRDefault="00795E35" w:rsidP="00C93775">
      <w:pPr>
        <w:pStyle w:val="Heading2"/>
        <w:jc w:val="left"/>
      </w:pPr>
      <w:bookmarkStart w:id="41" w:name="_Toc240273598"/>
      <w:r w:rsidRPr="00A323B8">
        <w:t>Acceptance</w:t>
      </w:r>
      <w:bookmarkEnd w:id="41"/>
    </w:p>
    <w:p w14:paraId="36B3FDF8" w14:textId="77777777" w:rsidR="00795E35" w:rsidRPr="00A323B8" w:rsidRDefault="00795E35" w:rsidP="00C93775">
      <w:pPr>
        <w:pStyle w:val="NoSpacing"/>
        <w:jc w:val="left"/>
      </w:pPr>
      <w:r w:rsidRPr="00A323B8">
        <w:t>Authorisation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proceed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manufacture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>
        <w:rPr>
          <w:noProof/>
        </w:rPr>
        <w:t>500,000</w:t>
      </w:r>
      <w:r w:rsidRPr="00A323B8">
        <w:rPr>
          <w:rFonts w:eastAsia="Times New Roman"/>
        </w:rPr>
        <w:t xml:space="preserve"> </w:t>
      </w:r>
      <w:r w:rsidRPr="00673262">
        <w:rPr>
          <w:rFonts w:eastAsia="Times New Roman"/>
          <w:noProof/>
        </w:rPr>
        <w:t>MIX RHYTHM</w:t>
      </w:r>
      <w:r w:rsidRPr="00A323B8">
        <w:rPr>
          <w:rFonts w:eastAsia="Times New Roman"/>
        </w:rPr>
        <w:t xml:space="preserve"> </w:t>
      </w:r>
      <w:r w:rsidRPr="00A323B8">
        <w:t>instant</w:t>
      </w:r>
      <w:r w:rsidRPr="00A323B8">
        <w:rPr>
          <w:rFonts w:eastAsia="Times New Roman"/>
        </w:rPr>
        <w:t xml:space="preserve"> </w:t>
      </w:r>
      <w:r w:rsidRPr="00A323B8">
        <w:t>scratch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accordance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accepted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Printcare</w:t>
      </w:r>
      <w:r w:rsidRPr="00A323B8">
        <w:rPr>
          <w:rFonts w:eastAsia="Times New Roman"/>
        </w:rPr>
        <w:t xml:space="preserve"> </w:t>
      </w:r>
      <w:r w:rsidRPr="00A323B8">
        <w:t>Secure</w:t>
      </w:r>
      <w:r w:rsidRPr="00A323B8">
        <w:rPr>
          <w:rFonts w:eastAsia="Times New Roman"/>
        </w:rPr>
        <w:t xml:space="preserve"> </w:t>
      </w:r>
      <w:r w:rsidRPr="00A323B8">
        <w:t>Limited.</w:t>
      </w:r>
    </w:p>
    <w:p w14:paraId="3222E777" w14:textId="77777777" w:rsidR="00795E35" w:rsidRPr="00A323B8" w:rsidRDefault="00795E35" w:rsidP="00C93775">
      <w:pPr>
        <w:pStyle w:val="Heading2"/>
        <w:keepLines/>
        <w:jc w:val="left"/>
      </w:pPr>
      <w:bookmarkStart w:id="42" w:name="_Toc240273599"/>
      <w:r w:rsidRPr="00B73E0E">
        <w:t>Signature</w:t>
      </w:r>
      <w:bookmarkEnd w:id="42"/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3"/>
        <w:gridCol w:w="4623"/>
      </w:tblGrid>
      <w:tr w:rsidR="00795E35" w:rsidRPr="00A323B8" w14:paraId="2630B578" w14:textId="77777777" w:rsidTr="00B73E0E">
        <w:trPr>
          <w:cantSplit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687F1" w14:textId="77777777" w:rsidR="00795E35" w:rsidRPr="00A323B8" w:rsidRDefault="00795E35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Printcare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Secure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Limited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9D581" w14:textId="77777777" w:rsidR="00795E35" w:rsidRPr="00A323B8" w:rsidRDefault="00795E35" w:rsidP="00C93775">
            <w:pPr>
              <w:pStyle w:val="NoSpacing"/>
              <w:keepNext/>
              <w:keepLines/>
              <w:snapToGrid w:val="0"/>
              <w:jc w:val="left"/>
            </w:pPr>
          </w:p>
        </w:tc>
      </w:tr>
      <w:tr w:rsidR="00795E35" w:rsidRPr="00A323B8" w14:paraId="087EDC05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E8A98" w14:textId="77777777" w:rsidR="00795E35" w:rsidRPr="00A323B8" w:rsidRDefault="00795E35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Signature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7C66F" w14:textId="77777777" w:rsidR="00795E35" w:rsidRDefault="00795E35" w:rsidP="00C93775">
            <w:pPr>
              <w:pStyle w:val="NoSpacing"/>
              <w:keepNext/>
              <w:keepLines/>
              <w:snapToGrid w:val="0"/>
              <w:jc w:val="left"/>
            </w:pPr>
          </w:p>
          <w:p w14:paraId="3954424D" w14:textId="77777777" w:rsidR="00795E35" w:rsidRDefault="00795E35" w:rsidP="00C93775">
            <w:pPr>
              <w:pStyle w:val="NoSpacing"/>
              <w:keepNext/>
              <w:keepLines/>
              <w:snapToGrid w:val="0"/>
              <w:jc w:val="left"/>
            </w:pPr>
          </w:p>
          <w:p w14:paraId="708063BA" w14:textId="77777777" w:rsidR="00795E35" w:rsidRPr="00A323B8" w:rsidRDefault="00795E35" w:rsidP="00C93775">
            <w:pPr>
              <w:pStyle w:val="NoSpacing"/>
              <w:keepNext/>
              <w:keepLines/>
              <w:snapToGrid w:val="0"/>
              <w:jc w:val="left"/>
            </w:pPr>
          </w:p>
        </w:tc>
      </w:tr>
      <w:tr w:rsidR="00795E35" w:rsidRPr="00A323B8" w14:paraId="3AC8758D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B72A1" w14:textId="77777777" w:rsidR="00795E35" w:rsidRPr="00A323B8" w:rsidRDefault="00795E35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Name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9308D" w14:textId="77777777" w:rsidR="00795E35" w:rsidRPr="00A323B8" w:rsidRDefault="00795E35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David J. Krishnapillai</w:t>
            </w:r>
          </w:p>
        </w:tc>
      </w:tr>
      <w:tr w:rsidR="00795E35" w:rsidRPr="00A323B8" w14:paraId="5BA7AF4C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28461" w14:textId="77777777" w:rsidR="00795E35" w:rsidRPr="00A323B8" w:rsidRDefault="00795E35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Title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D5520" w14:textId="77777777" w:rsidR="00795E35" w:rsidRPr="00A323B8" w:rsidRDefault="00795E35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Director</w:t>
            </w:r>
          </w:p>
        </w:tc>
      </w:tr>
      <w:tr w:rsidR="00795E35" w:rsidRPr="00A323B8" w14:paraId="6F0B926E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CEE6B" w14:textId="77777777" w:rsidR="00795E35" w:rsidRPr="00A323B8" w:rsidRDefault="00795E35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Date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369B8" w14:textId="23BDD33C" w:rsidR="00795E35" w:rsidRPr="00A323B8" w:rsidRDefault="00F302E5" w:rsidP="00C93775">
            <w:pPr>
              <w:pStyle w:val="NoSpacing"/>
              <w:keepNext/>
              <w:keepLines/>
              <w:snapToGrid w:val="0"/>
              <w:jc w:val="left"/>
            </w:pPr>
            <w:r>
              <w:rPr>
                <w:rFonts w:eastAsia="Times New Roman"/>
                <w:noProof/>
              </w:rPr>
              <w:t>September 14</w:t>
            </w:r>
            <w:r w:rsidR="00795E35">
              <w:rPr>
                <w:rFonts w:eastAsia="Times New Roman"/>
                <w:noProof/>
              </w:rPr>
              <w:t>, 2026</w:t>
            </w:r>
          </w:p>
        </w:tc>
      </w:tr>
    </w:tbl>
    <w:p w14:paraId="29FD76F4" w14:textId="77777777" w:rsidR="00795E35" w:rsidRPr="00A323B8" w:rsidRDefault="00795E35" w:rsidP="00C93775">
      <w:pPr>
        <w:pStyle w:val="NoSpacing"/>
        <w:jc w:val="left"/>
      </w:pPr>
    </w:p>
    <w:p w14:paraId="7BC9452E" w14:textId="77777777" w:rsidR="00795E35" w:rsidRPr="00A323B8" w:rsidRDefault="00795E35" w:rsidP="00C93775">
      <w:pPr>
        <w:pStyle w:val="Heading1"/>
        <w:jc w:val="left"/>
      </w:pPr>
      <w:bookmarkStart w:id="43" w:name="_Toc240273600"/>
      <w:r w:rsidRPr="00A323B8">
        <w:t>CONFIDENTIALITY</w:t>
      </w:r>
      <w:bookmarkEnd w:id="43"/>
    </w:p>
    <w:p w14:paraId="736FEE0B" w14:textId="77777777" w:rsidR="00795E35" w:rsidRPr="00A323B8" w:rsidRDefault="00795E35" w:rsidP="00C93775">
      <w:pPr>
        <w:pStyle w:val="Heading2"/>
        <w:jc w:val="left"/>
      </w:pPr>
      <w:bookmarkStart w:id="44" w:name="_Toc240273601"/>
      <w:r w:rsidRPr="00A323B8">
        <w:t>Documentation</w:t>
      </w:r>
      <w:bookmarkEnd w:id="44"/>
    </w:p>
    <w:p w14:paraId="280C1169" w14:textId="77777777" w:rsidR="00795E35" w:rsidRPr="00A323B8" w:rsidRDefault="00795E35" w:rsidP="00C93775"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prepared</w:t>
      </w:r>
      <w:r w:rsidRPr="00A323B8">
        <w:rPr>
          <w:rFonts w:eastAsia="Times New Roman"/>
        </w:rPr>
        <w:t xml:space="preserve"> </w:t>
      </w:r>
      <w:r w:rsidRPr="00A323B8">
        <w:t>solely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use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their</w:t>
      </w:r>
      <w:r w:rsidRPr="00A323B8">
        <w:rPr>
          <w:rFonts w:eastAsia="Times New Roman"/>
        </w:rPr>
        <w:t xml:space="preserve"> </w:t>
      </w:r>
      <w:r w:rsidRPr="00A323B8">
        <w:t>respective</w:t>
      </w:r>
      <w:r w:rsidRPr="00A323B8">
        <w:rPr>
          <w:rFonts w:eastAsia="Times New Roman"/>
        </w:rPr>
        <w:t xml:space="preserve"> </w:t>
      </w:r>
      <w:r w:rsidRPr="00A323B8">
        <w:t>employees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contractors.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details</w:t>
      </w:r>
      <w:r w:rsidRPr="00A323B8">
        <w:rPr>
          <w:rFonts w:eastAsia="Times New Roman"/>
        </w:rPr>
        <w:t xml:space="preserve"> </w:t>
      </w:r>
      <w:r w:rsidRPr="00A323B8">
        <w:t>contained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document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remain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property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always kept confidential.</w:t>
      </w:r>
      <w:r w:rsidRPr="00A323B8">
        <w:rPr>
          <w:rFonts w:eastAsia="Times New Roman"/>
        </w:rPr>
        <w:t xml:space="preserve"> </w:t>
      </w:r>
      <w:r w:rsidRPr="00A323B8">
        <w:t>It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prepared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good</w:t>
      </w:r>
      <w:r w:rsidRPr="00A323B8">
        <w:rPr>
          <w:rFonts w:eastAsia="Times New Roman"/>
        </w:rPr>
        <w:t xml:space="preserve"> </w:t>
      </w:r>
      <w:r w:rsidRPr="00A323B8">
        <w:t>faith</w:t>
      </w:r>
      <w:r w:rsidRPr="00A323B8">
        <w:rPr>
          <w:rFonts w:eastAsia="Times New Roman"/>
        </w:rPr>
        <w:t xml:space="preserve"> </w:t>
      </w:r>
      <w:r w:rsidRPr="00A323B8">
        <w:t>using</w:t>
      </w:r>
      <w:r w:rsidRPr="00A323B8">
        <w:rPr>
          <w:rFonts w:eastAsia="Times New Roman"/>
        </w:rPr>
        <w:t xml:space="preserve"> </w:t>
      </w:r>
      <w:r w:rsidRPr="00A323B8">
        <w:t>information</w:t>
      </w:r>
      <w:r w:rsidRPr="00A323B8">
        <w:rPr>
          <w:rFonts w:eastAsia="Times New Roman"/>
        </w:rPr>
        <w:t xml:space="preserve"> </w:t>
      </w:r>
      <w:r w:rsidRPr="00A323B8">
        <w:t>supplied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NLB.</w:t>
      </w:r>
      <w:r w:rsidRPr="00A323B8">
        <w:rPr>
          <w:rFonts w:eastAsia="Times New Roman"/>
        </w:rPr>
        <w:t xml:space="preserve"> </w:t>
      </w:r>
      <w:r w:rsidRPr="00A323B8">
        <w:t>If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authorisation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errors</w:t>
      </w:r>
      <w:r w:rsidRPr="00A323B8">
        <w:rPr>
          <w:rFonts w:eastAsia="Times New Roman"/>
        </w:rPr>
        <w:t xml:space="preserve"> </w:t>
      </w:r>
      <w:r w:rsidRPr="00A323B8">
        <w:t>or</w:t>
      </w:r>
      <w:r w:rsidRPr="00A323B8">
        <w:rPr>
          <w:rFonts w:eastAsia="Times New Roman"/>
        </w:rPr>
        <w:t xml:space="preserve"> </w:t>
      </w:r>
      <w:r w:rsidRPr="00A323B8">
        <w:t>omissions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detected,</w:t>
      </w:r>
      <w:r w:rsidRPr="00A323B8">
        <w:rPr>
          <w:rFonts w:eastAsia="Times New Roman"/>
        </w:rPr>
        <w:t xml:space="preserve"> </w:t>
      </w:r>
      <w:r w:rsidRPr="00A323B8">
        <w:t>they</w:t>
      </w:r>
      <w:r w:rsidRPr="00A323B8">
        <w:rPr>
          <w:rFonts w:eastAsia="Times New Roman"/>
        </w:rPr>
        <w:t xml:space="preserve"> </w:t>
      </w:r>
      <w:r w:rsidRPr="00A323B8">
        <w:t>must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communicated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writing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prior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Start</w:t>
      </w:r>
      <w:r w:rsidRPr="00A323B8">
        <w:rPr>
          <w:rFonts w:eastAsia="Times New Roman"/>
        </w:rPr>
        <w:t xml:space="preserve"> </w:t>
      </w:r>
      <w:r w:rsidRPr="00A323B8">
        <w:t>Deadline</w:t>
      </w:r>
      <w:r w:rsidRPr="00A323B8">
        <w:rPr>
          <w:rFonts w:eastAsia="Times New Roman"/>
        </w:rPr>
        <w:t xml:space="preserve"> </w:t>
      </w:r>
      <w:r w:rsidRPr="00A323B8">
        <w:t>(Refer</w:t>
      </w:r>
      <w:r w:rsidRPr="00A323B8">
        <w:rPr>
          <w:rFonts w:eastAsia="Times New Roman"/>
        </w:rPr>
        <w:t xml:space="preserve"> </w:t>
      </w:r>
      <w:r w:rsidRPr="00A323B8">
        <w:t>8.0).</w:t>
      </w:r>
    </w:p>
    <w:p w14:paraId="7204B4E5" w14:textId="77777777" w:rsidR="00795E35" w:rsidRPr="00A323B8" w:rsidRDefault="00795E35" w:rsidP="00C93775">
      <w:pPr>
        <w:pStyle w:val="Heading1"/>
        <w:jc w:val="left"/>
      </w:pPr>
      <w:bookmarkStart w:id="45" w:name="_Toc240273602"/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SECURITY</w:t>
      </w:r>
      <w:bookmarkEnd w:id="45"/>
    </w:p>
    <w:p w14:paraId="399CA788" w14:textId="77777777" w:rsidR="00795E35" w:rsidRPr="00A323B8" w:rsidRDefault="00795E35" w:rsidP="00C93775">
      <w:pPr>
        <w:pStyle w:val="Heading2"/>
        <w:jc w:val="left"/>
      </w:pPr>
      <w:bookmarkStart w:id="46" w:name="_Toc240273603"/>
      <w:r w:rsidRPr="00A323B8">
        <w:t>Production Control</w:t>
      </w:r>
      <w:bookmarkEnd w:id="46"/>
    </w:p>
    <w:p w14:paraId="49D3ED70" w14:textId="77777777" w:rsidR="00795E35" w:rsidRPr="00A323B8" w:rsidRDefault="00795E35" w:rsidP="00C93775"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Quality</w:t>
      </w:r>
      <w:r w:rsidRPr="00A323B8">
        <w:rPr>
          <w:rFonts w:eastAsia="Times New Roman"/>
        </w:rPr>
        <w:t xml:space="preserve"> </w:t>
      </w:r>
      <w:r w:rsidRPr="00A323B8">
        <w:t>Management</w:t>
      </w:r>
      <w:r w:rsidRPr="00A323B8">
        <w:rPr>
          <w:rFonts w:eastAsia="Times New Roman"/>
        </w:rPr>
        <w:t xml:space="preserve"> </w:t>
      </w:r>
      <w:r w:rsidRPr="00A323B8">
        <w:t>records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available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time</w:t>
      </w:r>
      <w:r w:rsidRPr="00A323B8">
        <w:rPr>
          <w:rFonts w:eastAsia="Times New Roman"/>
        </w:rPr>
        <w:t xml:space="preserve"> </w:t>
      </w:r>
      <w:r w:rsidRPr="00A323B8">
        <w:t>during</w:t>
      </w:r>
      <w:r w:rsidRPr="00A323B8">
        <w:rPr>
          <w:rFonts w:eastAsia="Times New Roman"/>
        </w:rPr>
        <w:t xml:space="preserve"> </w:t>
      </w:r>
      <w:r w:rsidRPr="00A323B8">
        <w:t>or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game.</w:t>
      </w:r>
    </w:p>
    <w:p w14:paraId="6248C424" w14:textId="77777777" w:rsidR="00795E35" w:rsidRPr="00A323B8" w:rsidRDefault="00795E35" w:rsidP="00C93775"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waste</w:t>
      </w:r>
      <w:r w:rsidRPr="00A323B8">
        <w:rPr>
          <w:rFonts w:eastAsia="Times New Roman"/>
        </w:rPr>
        <w:t xml:space="preserve"> </w:t>
      </w:r>
      <w:r w:rsidRPr="00A323B8">
        <w:t>including</w:t>
      </w:r>
      <w:r w:rsidRPr="00A323B8">
        <w:rPr>
          <w:rFonts w:eastAsia="Times New Roman"/>
        </w:rPr>
        <w:t xml:space="preserve"> </w:t>
      </w:r>
      <w:r w:rsidRPr="00A323B8">
        <w:t>rejected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stored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designated</w:t>
      </w:r>
      <w:r w:rsidRPr="00A323B8">
        <w:rPr>
          <w:rFonts w:eastAsia="Times New Roman"/>
        </w:rPr>
        <w:t xml:space="preserve"> </w:t>
      </w:r>
      <w:r w:rsidRPr="00A323B8">
        <w:t>security</w:t>
      </w:r>
      <w:r w:rsidRPr="00A323B8">
        <w:rPr>
          <w:rFonts w:eastAsia="Times New Roman"/>
        </w:rPr>
        <w:t xml:space="preserve"> </w:t>
      </w:r>
      <w:r w:rsidRPr="00A323B8">
        <w:t>area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shredded in a</w:t>
      </w:r>
      <w:r w:rsidRPr="00A323B8">
        <w:rPr>
          <w:rFonts w:eastAsia="Times New Roman"/>
        </w:rPr>
        <w:t xml:space="preserve"> </w:t>
      </w:r>
      <w:r w:rsidRPr="00A323B8">
        <w:t>special</w:t>
      </w:r>
      <w:r w:rsidRPr="00A323B8">
        <w:rPr>
          <w:rFonts w:eastAsia="Times New Roman"/>
        </w:rPr>
        <w:t xml:space="preserve"> </w:t>
      </w:r>
      <w:r w:rsidRPr="00A323B8">
        <w:t>area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completed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delivered.</w:t>
      </w:r>
    </w:p>
    <w:p w14:paraId="1C998CD8" w14:textId="77777777" w:rsidR="00795E35" w:rsidRPr="00A323B8" w:rsidRDefault="00795E35" w:rsidP="00C93775">
      <w:pPr>
        <w:pStyle w:val="Heading2"/>
        <w:jc w:val="left"/>
      </w:pPr>
      <w:bookmarkStart w:id="47" w:name="_Toc240273604"/>
      <w:r w:rsidRPr="00A323B8">
        <w:t>Security</w:t>
      </w:r>
      <w:bookmarkEnd w:id="47"/>
    </w:p>
    <w:p w14:paraId="49BD064C" w14:textId="77777777" w:rsidR="00795E35" w:rsidRDefault="00795E35" w:rsidP="00C93775"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notified</w:t>
      </w:r>
      <w:r w:rsidRPr="00A323B8">
        <w:rPr>
          <w:rFonts w:eastAsia="Times New Roman"/>
        </w:rPr>
        <w:t xml:space="preserve"> </w:t>
      </w:r>
      <w:r w:rsidRPr="00A323B8">
        <w:t>within</w:t>
      </w:r>
      <w:r w:rsidRPr="00A323B8">
        <w:rPr>
          <w:rFonts w:eastAsia="Times New Roman"/>
        </w:rPr>
        <w:t xml:space="preserve"> </w:t>
      </w:r>
      <w:r w:rsidRPr="00A323B8">
        <w:t>24</w:t>
      </w:r>
      <w:r w:rsidRPr="00A323B8">
        <w:rPr>
          <w:rFonts w:eastAsia="Times New Roman"/>
        </w:rPr>
        <w:t xml:space="preserve"> </w:t>
      </w:r>
      <w:r w:rsidRPr="00A323B8">
        <w:t>hours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breach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security</w:t>
      </w:r>
      <w:r w:rsidRPr="00A323B8">
        <w:rPr>
          <w:rFonts w:eastAsia="Times New Roman"/>
        </w:rPr>
        <w:t xml:space="preserve"> </w:t>
      </w:r>
      <w:r w:rsidRPr="00A323B8">
        <w:t>or</w:t>
      </w:r>
      <w:r w:rsidRPr="00A323B8">
        <w:rPr>
          <w:rFonts w:eastAsia="Times New Roman"/>
        </w:rPr>
        <w:t xml:space="preserve"> </w:t>
      </w:r>
      <w:r w:rsidRPr="00A323B8">
        <w:t>potential</w:t>
      </w:r>
      <w:r w:rsidRPr="00A323B8">
        <w:rPr>
          <w:rFonts w:eastAsia="Times New Roman"/>
        </w:rPr>
        <w:t xml:space="preserve"> </w:t>
      </w:r>
      <w:r w:rsidRPr="00A323B8">
        <w:t>breach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security</w:t>
      </w:r>
      <w:r w:rsidRPr="00A323B8">
        <w:rPr>
          <w:rFonts w:eastAsia="Times New Roman"/>
        </w:rPr>
        <w:t xml:space="preserve"> </w:t>
      </w:r>
      <w:r w:rsidRPr="00A323B8">
        <w:t>during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game.</w:t>
      </w:r>
    </w:p>
    <w:p w14:paraId="73A7648D" w14:textId="77777777" w:rsidR="00795E35" w:rsidRDefault="00795E35" w:rsidP="00C93775">
      <w:pPr>
        <w:pStyle w:val="Standard"/>
        <w:jc w:val="left"/>
        <w:sectPr w:rsidR="00795E35" w:rsidSect="00795E35">
          <w:footerReference w:type="default" r:id="rId42"/>
          <w:pgSz w:w="11906" w:h="16838"/>
          <w:pgMar w:top="720" w:right="1800" w:bottom="763" w:left="1800" w:header="720" w:footer="432" w:gutter="0"/>
          <w:pgNumType w:start="1"/>
          <w:cols w:space="720"/>
          <w:docGrid w:linePitch="326"/>
        </w:sectPr>
      </w:pPr>
    </w:p>
    <w:p w14:paraId="77C97858" w14:textId="77777777" w:rsidR="00795E35" w:rsidRDefault="00795E35" w:rsidP="00C93775">
      <w:pPr>
        <w:pStyle w:val="Standard"/>
        <w:jc w:val="left"/>
      </w:pPr>
    </w:p>
    <w:sectPr w:rsidR="00795E35" w:rsidSect="00795E35">
      <w:footerReference w:type="default" r:id="rId43"/>
      <w:type w:val="continuous"/>
      <w:pgSz w:w="11906" w:h="16838"/>
      <w:pgMar w:top="720" w:right="1800" w:bottom="763" w:left="1800" w:header="720" w:footer="43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5D322" w14:textId="77777777" w:rsidR="0013314E" w:rsidRDefault="0013314E">
      <w:r>
        <w:separator/>
      </w:r>
    </w:p>
  </w:endnote>
  <w:endnote w:type="continuationSeparator" w:id="0">
    <w:p w14:paraId="729073EC" w14:textId="77777777" w:rsidR="0013314E" w:rsidRDefault="00133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9F988" w14:textId="77777777" w:rsidR="00795E35" w:rsidRDefault="00795E35">
    <w:pPr>
      <w:pStyle w:val="Footer"/>
      <w:rPr>
        <w:noProof/>
      </w:rPr>
    </w:pPr>
  </w:p>
  <w:p w14:paraId="57C6B4F7" w14:textId="26F57FB1" w:rsidR="00795E35" w:rsidRPr="002A39B1" w:rsidRDefault="00795E35">
    <w:pPr>
      <w:pStyle w:val="Footer"/>
      <w:rPr>
        <w:b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757C250" wp14:editId="011716F7">
              <wp:simplePos x="0" y="0"/>
              <wp:positionH relativeFrom="margin">
                <wp:align>left</wp:align>
              </wp:positionH>
              <wp:positionV relativeFrom="paragraph">
                <wp:posOffset>8548</wp:posOffset>
              </wp:positionV>
              <wp:extent cx="5486400" cy="0"/>
              <wp:effectExtent l="0" t="0" r="0" b="0"/>
              <wp:wrapNone/>
              <wp:docPr id="125521844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326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32EA80F" id="_x0000_t32" coordsize="21600,21600" o:spt="32" o:oned="t" path="m,l21600,21600e" filled="f">
              <v:path arrowok="t" fillok="f" o:connecttype="none"/>
              <o:lock v:ext="edit" shapetype="t"/>
            </v:shapetype>
            <v:shape id="Straight Connector 2" o:spid="_x0000_s1026" type="#_x0000_t32" style="position:absolute;margin-left:0;margin-top:.65pt;width:6in;height:0;flip:x;z-index:-2516541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" strokeweight=".25906mm">
              <v:stroke joinstyle="miter"/>
              <w10:wrap anchorx="margin"/>
            </v:shape>
          </w:pict>
        </mc:Fallback>
      </mc:AlternateContent>
    </w:r>
    <w:r>
      <w:rPr>
        <w:rFonts w:ascii="Trebuchet MS" w:hAnsi="Trebuchet MS" w:cs="Trebuchet MS"/>
        <w:b/>
        <w:sz w:val="16"/>
      </w:rPr>
      <w:ptab w:relativeTo="margin" w:alignment="center" w:leader="none"/>
    </w:r>
    <w:r>
      <w:rPr>
        <w:rFonts w:ascii="Trebuchet MS" w:hAnsi="Trebuchet MS" w:cs="Trebuchet MS"/>
        <w:b/>
        <w:sz w:val="16"/>
      </w:rPr>
      <w:ptab w:relativeTo="indent" w:alignment="left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F193E66" wp14:editId="367BD2EE">
              <wp:simplePos x="0" y="0"/>
              <wp:positionH relativeFrom="page">
                <wp:posOffset>6397599</wp:posOffset>
              </wp:positionH>
              <wp:positionV relativeFrom="paragraph">
                <wp:posOffset>-3931</wp:posOffset>
              </wp:positionV>
              <wp:extent cx="41422" cy="132862"/>
              <wp:effectExtent l="0" t="0" r="15728" b="488"/>
              <wp:wrapSquare wrapText="bothSides"/>
              <wp:docPr id="45261206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422" cy="132862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5119206E" w14:textId="77777777" w:rsidR="00795E35" w:rsidRDefault="00795E35">
                          <w:pPr>
                            <w:pStyle w:val="Footer"/>
                          </w:pPr>
                        </w:p>
                      </w:txbxContent>
                    </wps:txbx>
                    <wps:bodyPr wrap="square" lIns="0" tIns="0" rIns="0" bIns="0" anchor="t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93E66" id="_x0000_t202" coordsize="21600,21600" o:spt="202" path="m,l,21600r21600,l21600,xe">
              <v:stroke joinstyle="miter"/>
              <v:path gradientshapeok="t" o:connecttype="rect"/>
            </v:shapetype>
            <v:shape id="Frame1" o:spid="_x0000_s1026" type="#_x0000_t202" style="position:absolute;left:0;text-align:left;margin-left:503.75pt;margin-top:-.3pt;width:3.25pt;height:10.4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" filled="f" stroked="f">
              <v:textbox inset="0,0,0,0">
                <w:txbxContent>
                  <w:p w14:paraId="5119206E" w14:textId="77777777" w:rsidR="00795E35" w:rsidRDefault="00795E35">
                    <w:pPr>
                      <w:pStyle w:val="Footer"/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>
      <w:rPr>
        <w:rFonts w:ascii="Trebuchet MS" w:hAnsi="Trebuchet MS" w:cs="Trebuchet MS"/>
        <w:b/>
        <w:sz w:val="16"/>
      </w:rPr>
      <w:t>CONFIDENTIAL</w:t>
    </w:r>
    <w:r>
      <w:rPr>
        <w:rFonts w:ascii="Trebuchet MS" w:hAnsi="Trebuchet MS" w:cs="Trebuchet MS"/>
        <w:b/>
        <w:sz w:val="16"/>
      </w:rPr>
      <w:tab/>
    </w:r>
    <w:r w:rsidRPr="00746754">
      <w:rPr>
        <w:b/>
        <w:sz w:val="16"/>
      </w:rPr>
      <w:t>NLB Game Spec</w:t>
    </w:r>
    <w:r>
      <w:rPr>
        <w:b/>
        <w:sz w:val="16"/>
      </w:rPr>
      <w:t xml:space="preserve"> </w:t>
    </w:r>
    <w:r>
      <w:rPr>
        <w:b/>
        <w:noProof/>
        <w:sz w:val="16"/>
      </w:rPr>
      <w:t>300</w:t>
    </w:r>
    <w:r w:rsidRPr="00746754">
      <w:rPr>
        <w:b/>
        <w:sz w:val="16"/>
      </w:rPr>
      <w:t xml:space="preserve"> Game No </w:t>
    </w:r>
    <w:r w:rsidRPr="00673262">
      <w:rPr>
        <w:b/>
        <w:noProof/>
        <w:sz w:val="16"/>
      </w:rPr>
      <w:t>0353</w:t>
    </w:r>
    <w:r>
      <w:rPr>
        <w:b/>
        <w:sz w:val="16"/>
      </w:rPr>
      <w:t xml:space="preserve"> </w:t>
    </w:r>
    <w:r w:rsidRPr="00673262">
      <w:rPr>
        <w:b/>
        <w:noProof/>
        <w:sz w:val="16"/>
      </w:rPr>
      <w:t>MIX RHYTHM</w:t>
    </w:r>
    <w:r w:rsidRPr="00746754">
      <w:rPr>
        <w:b/>
        <w:sz w:val="16"/>
      </w:rPr>
      <w:t xml:space="preserve"> </w:t>
    </w:r>
    <w:r w:rsidR="00F302E5">
      <w:rPr>
        <w:b/>
        <w:sz w:val="16"/>
      </w:rPr>
      <w:t>September</w:t>
    </w:r>
    <w:r>
      <w:rPr>
        <w:b/>
        <w:sz w:val="16"/>
      </w:rPr>
      <w:t xml:space="preserve"> </w:t>
    </w:r>
    <w:r w:rsidRPr="00746754">
      <w:rPr>
        <w:b/>
        <w:sz w:val="16"/>
      </w:rPr>
      <w:t>2026</w:t>
    </w:r>
  </w:p>
  <w:p w14:paraId="7D194A68" w14:textId="77777777" w:rsidR="00795E35" w:rsidRDefault="00795E35" w:rsidP="00A86079">
    <w:pPr>
      <w:pStyle w:val="Footer"/>
      <w:jc w:val="right"/>
    </w:pPr>
    <w:r>
      <w:rPr>
        <w:rFonts w:ascii="Trebuchet MS" w:hAnsi="Trebuchet MS" w:cs="Trebuchet MS"/>
        <w:sz w:val="16"/>
      </w:rPr>
      <w:tab/>
      <w:t>Page</w:t>
    </w:r>
    <w:r>
      <w:rPr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PAGE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rFonts w:ascii="Trebuchet MS" w:hAnsi="Trebuchet MS" w:cs="Trebuchet MS"/>
        <w:sz w:val="16"/>
      </w:rPr>
      <w:t>of</w:t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NUMPAGES \* ARABIC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4A19B" w14:textId="77777777" w:rsidR="00A86079" w:rsidRDefault="00A86079">
    <w:pPr>
      <w:pStyle w:val="Footer"/>
      <w:rPr>
        <w:noProof/>
      </w:rPr>
    </w:pPr>
  </w:p>
  <w:p w14:paraId="6B688B60" w14:textId="77777777" w:rsidR="002A39B1" w:rsidRPr="002A39B1" w:rsidRDefault="00A86079">
    <w:pPr>
      <w:pStyle w:val="Footer"/>
      <w:rPr>
        <w:b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757C250" wp14:editId="011716F7">
              <wp:simplePos x="0" y="0"/>
              <wp:positionH relativeFrom="margin">
                <wp:align>left</wp:align>
              </wp:positionH>
              <wp:positionV relativeFrom="paragraph">
                <wp:posOffset>8548</wp:posOffset>
              </wp:positionV>
              <wp:extent cx="5486400" cy="0"/>
              <wp:effectExtent l="0" t="0" r="0" b="0"/>
              <wp:wrapNone/>
              <wp:docPr id="160362873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326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7A46083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Connector 2" o:spid="_x0000_s1026" type="#_x0000_t32" style="position:absolute;margin-left:0;margin-top:.65pt;width:6in;height:0;flip:x;z-index:-2516572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" strokeweight=".25906mm">
              <v:stroke joinstyle="miter"/>
              <w10:wrap anchorx="margin"/>
            </v:shape>
          </w:pict>
        </mc:Fallback>
      </mc:AlternateContent>
    </w:r>
    <w:r w:rsidR="0098745D">
      <w:rPr>
        <w:rFonts w:ascii="Trebuchet MS" w:hAnsi="Trebuchet MS" w:cs="Trebuchet MS"/>
        <w:b/>
        <w:sz w:val="16"/>
      </w:rPr>
      <w:ptab w:relativeTo="margin" w:alignment="center" w:leader="none"/>
    </w:r>
    <w:r w:rsidR="0098745D">
      <w:rPr>
        <w:rFonts w:ascii="Trebuchet MS" w:hAnsi="Trebuchet MS" w:cs="Trebuchet MS"/>
        <w:b/>
        <w:sz w:val="16"/>
      </w:rPr>
      <w:ptab w:relativeTo="indent" w:alignment="left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F193E66" wp14:editId="367BD2EE">
              <wp:simplePos x="0" y="0"/>
              <wp:positionH relativeFrom="page">
                <wp:posOffset>6397599</wp:posOffset>
              </wp:positionH>
              <wp:positionV relativeFrom="paragraph">
                <wp:posOffset>-3931</wp:posOffset>
              </wp:positionV>
              <wp:extent cx="41422" cy="132862"/>
              <wp:effectExtent l="0" t="0" r="15728" b="488"/>
              <wp:wrapSquare wrapText="bothSides"/>
              <wp:docPr id="1944328336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422" cy="132862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1ABEBB34" w14:textId="77777777" w:rsidR="008A7D44" w:rsidRDefault="008A7D44">
                          <w:pPr>
                            <w:pStyle w:val="Footer"/>
                          </w:pPr>
                        </w:p>
                      </w:txbxContent>
                    </wps:txbx>
                    <wps:bodyPr wrap="square" lIns="0" tIns="0" rIns="0" bIns="0" anchor="t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93E66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503.75pt;margin-top:-.3pt;width:3.25pt;height:10.4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" filled="f" stroked="f">
              <v:textbox inset="0,0,0,0">
                <w:txbxContent>
                  <w:p w14:paraId="1ABEBB34" w14:textId="77777777" w:rsidR="008A7D44" w:rsidRDefault="008A7D44">
                    <w:pPr>
                      <w:pStyle w:val="Footer"/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 w:rsidR="009E2D09">
      <w:rPr>
        <w:rFonts w:ascii="Trebuchet MS" w:hAnsi="Trebuchet MS" w:cs="Trebuchet MS"/>
        <w:b/>
        <w:sz w:val="16"/>
      </w:rPr>
      <w:t>CONFIDENTIAL</w:t>
    </w:r>
    <w:r w:rsidR="009E2D09">
      <w:rPr>
        <w:rFonts w:ascii="Trebuchet MS" w:hAnsi="Trebuchet MS" w:cs="Trebuchet MS"/>
        <w:b/>
        <w:sz w:val="16"/>
      </w:rPr>
      <w:tab/>
    </w:r>
    <w:r w:rsidR="00746754" w:rsidRPr="00746754">
      <w:rPr>
        <w:b/>
        <w:sz w:val="16"/>
      </w:rPr>
      <w:t>NLB Game Spec</w:t>
    </w:r>
    <w:r w:rsidR="00246E9B">
      <w:rPr>
        <w:b/>
        <w:sz w:val="16"/>
      </w:rPr>
      <w:t xml:space="preserve"> </w:t>
    </w:r>
    <w:r w:rsidR="005B47BD" w:rsidRPr="00673262">
      <w:rPr>
        <w:b/>
        <w:noProof/>
        <w:sz w:val="16"/>
      </w:rPr>
      <w:t>300</w:t>
    </w:r>
    <w:r w:rsidR="00746754" w:rsidRPr="00746754">
      <w:rPr>
        <w:b/>
        <w:sz w:val="16"/>
      </w:rPr>
      <w:t xml:space="preserve"> Game No 0</w:t>
    </w:r>
    <w:r w:rsidR="005B47BD" w:rsidRPr="00673262">
      <w:rPr>
        <w:b/>
        <w:noProof/>
        <w:sz w:val="16"/>
      </w:rPr>
      <w:t>0353</w:t>
    </w:r>
    <w:r w:rsidR="001C5B28">
      <w:rPr>
        <w:b/>
        <w:sz w:val="16"/>
      </w:rPr>
      <w:t xml:space="preserve"> </w:t>
    </w:r>
    <w:r w:rsidR="005B47BD" w:rsidRPr="00673262">
      <w:rPr>
        <w:b/>
        <w:noProof/>
        <w:sz w:val="16"/>
      </w:rPr>
      <w:t>MIX RHYTHM</w:t>
    </w:r>
    <w:r w:rsidR="00746754" w:rsidRPr="00746754">
      <w:rPr>
        <w:b/>
        <w:sz w:val="16"/>
      </w:rPr>
      <w:t xml:space="preserve"> </w:t>
    </w:r>
    <w:r w:rsidR="00246E9B">
      <w:rPr>
        <w:b/>
        <w:sz w:val="16"/>
      </w:rPr>
      <w:t>August</w:t>
    </w:r>
    <w:r w:rsidR="00D12DD9">
      <w:rPr>
        <w:b/>
        <w:sz w:val="16"/>
      </w:rPr>
      <w:t xml:space="preserve"> </w:t>
    </w:r>
    <w:r w:rsidR="00746754" w:rsidRPr="00746754">
      <w:rPr>
        <w:b/>
        <w:sz w:val="16"/>
      </w:rPr>
      <w:t>2026</w:t>
    </w:r>
  </w:p>
  <w:p w14:paraId="24B7DA70" w14:textId="77777777" w:rsidR="008A7D44" w:rsidRDefault="00C116A5" w:rsidP="00A86079">
    <w:pPr>
      <w:pStyle w:val="Footer"/>
      <w:jc w:val="right"/>
    </w:pPr>
    <w:r>
      <w:rPr>
        <w:rFonts w:ascii="Trebuchet MS" w:hAnsi="Trebuchet MS" w:cs="Trebuchet MS"/>
        <w:sz w:val="16"/>
      </w:rPr>
      <w:tab/>
      <w:t>Page</w:t>
    </w:r>
    <w:r>
      <w:rPr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PAGE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rFonts w:ascii="Trebuchet MS" w:hAnsi="Trebuchet MS" w:cs="Trebuchet MS"/>
        <w:sz w:val="16"/>
      </w:rPr>
      <w:t>of</w:t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NUMPAGES \* ARABIC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11E68" w14:textId="77777777" w:rsidR="0013314E" w:rsidRDefault="0013314E">
      <w:r>
        <w:rPr>
          <w:color w:val="000000"/>
        </w:rPr>
        <w:separator/>
      </w:r>
    </w:p>
  </w:footnote>
  <w:footnote w:type="continuationSeparator" w:id="0">
    <w:p w14:paraId="7DD08FCC" w14:textId="77777777" w:rsidR="0013314E" w:rsidRDefault="001331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33E1A13"/>
    <w:multiLevelType w:val="hybridMultilevel"/>
    <w:tmpl w:val="0B06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A550E2E"/>
    <w:multiLevelType w:val="multilevel"/>
    <w:tmpl w:val="4BEE7B8C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1">
    <w:nsid w:val="116218D8"/>
    <w:multiLevelType w:val="multilevel"/>
    <w:tmpl w:val="84AEAC74"/>
    <w:styleLink w:val="WW8Num1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3" w15:restartNumberingAfterBreak="1">
    <w:nsid w:val="1D353DA5"/>
    <w:multiLevelType w:val="hybridMultilevel"/>
    <w:tmpl w:val="50C04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25E86B1D"/>
    <w:multiLevelType w:val="multilevel"/>
    <w:tmpl w:val="0CFED4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Arial" w:hAnsi="Times New Roman" w:cs="Arial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1">
    <w:nsid w:val="2A7159ED"/>
    <w:multiLevelType w:val="hybridMultilevel"/>
    <w:tmpl w:val="49C2E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35D910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1">
    <w:nsid w:val="379C18C5"/>
    <w:multiLevelType w:val="multilevel"/>
    <w:tmpl w:val="8BB641F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1">
    <w:nsid w:val="3EC30E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1">
    <w:nsid w:val="4BD45165"/>
    <w:multiLevelType w:val="multilevel"/>
    <w:tmpl w:val="B54A8B56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1">
    <w:nsid w:val="53DD102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1">
    <w:nsid w:val="544E0A4C"/>
    <w:multiLevelType w:val="multilevel"/>
    <w:tmpl w:val="8D487FBC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1800"/>
      </w:pPr>
      <w:rPr>
        <w:rFonts w:hint="default"/>
      </w:rPr>
    </w:lvl>
  </w:abstractNum>
  <w:abstractNum w:abstractNumId="12" w15:restartNumberingAfterBreak="1">
    <w:nsid w:val="550D1F2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1">
    <w:nsid w:val="5F074EF5"/>
    <w:multiLevelType w:val="hybridMultilevel"/>
    <w:tmpl w:val="11261B92"/>
    <w:lvl w:ilvl="0" w:tplc="E64A3FB2">
      <w:start w:val="1"/>
      <w:numFmt w:val="decimal"/>
      <w:lvlText w:val="%1.0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1">
    <w:nsid w:val="67EF026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1">
    <w:nsid w:val="72BF493A"/>
    <w:multiLevelType w:val="multilevel"/>
    <w:tmpl w:val="12B85F24"/>
    <w:lvl w:ilvl="0">
      <w:numFmt w:val="bullet"/>
      <w:lvlText w:val="•"/>
      <w:lvlJc w:val="left"/>
      <w:pPr>
        <w:ind w:left="333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6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20" w:hanging="360"/>
      </w:pPr>
      <w:rPr>
        <w:rFonts w:ascii="OpenSymbol" w:eastAsia="OpenSymbol" w:hAnsi="OpenSymbol" w:cs="OpenSymbol"/>
      </w:rPr>
    </w:lvl>
  </w:abstractNum>
  <w:abstractNum w:abstractNumId="16" w15:restartNumberingAfterBreak="1">
    <w:nsid w:val="7E1B1FD4"/>
    <w:multiLevelType w:val="hybridMultilevel"/>
    <w:tmpl w:val="7E8C2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0149891">
    <w:abstractNumId w:val="2"/>
  </w:num>
  <w:num w:numId="2" w16cid:durableId="1015036080">
    <w:abstractNumId w:val="15"/>
  </w:num>
  <w:num w:numId="3" w16cid:durableId="2084523147">
    <w:abstractNumId w:val="4"/>
  </w:num>
  <w:num w:numId="4" w16cid:durableId="1356929257">
    <w:abstractNumId w:val="13"/>
  </w:num>
  <w:num w:numId="5" w16cid:durableId="1050418555">
    <w:abstractNumId w:val="6"/>
  </w:num>
  <w:num w:numId="6" w16cid:durableId="1032455588">
    <w:abstractNumId w:val="6"/>
  </w:num>
  <w:num w:numId="7" w16cid:durableId="990325359">
    <w:abstractNumId w:val="6"/>
  </w:num>
  <w:num w:numId="8" w16cid:durableId="2016489353">
    <w:abstractNumId w:val="12"/>
  </w:num>
  <w:num w:numId="9" w16cid:durableId="1113860874">
    <w:abstractNumId w:val="10"/>
  </w:num>
  <w:num w:numId="10" w16cid:durableId="1531068742">
    <w:abstractNumId w:val="14"/>
  </w:num>
  <w:num w:numId="11" w16cid:durableId="829101675">
    <w:abstractNumId w:val="8"/>
  </w:num>
  <w:num w:numId="12" w16cid:durableId="1472939679">
    <w:abstractNumId w:val="11"/>
  </w:num>
  <w:num w:numId="13" w16cid:durableId="1361275521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77418610">
    <w:abstractNumId w:val="7"/>
  </w:num>
  <w:num w:numId="15" w16cid:durableId="1250234473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8816091">
    <w:abstractNumId w:val="1"/>
  </w:num>
  <w:num w:numId="17" w16cid:durableId="1820268543">
    <w:abstractNumId w:val="9"/>
  </w:num>
  <w:num w:numId="18" w16cid:durableId="1581401930">
    <w:abstractNumId w:val="5"/>
  </w:num>
  <w:num w:numId="19" w16cid:durableId="1915385270">
    <w:abstractNumId w:val="3"/>
  </w:num>
  <w:num w:numId="20" w16cid:durableId="405954135">
    <w:abstractNumId w:val="16"/>
  </w:num>
  <w:num w:numId="21" w16cid:durableId="836698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B51"/>
    <w:rsid w:val="000007F3"/>
    <w:rsid w:val="00005BF9"/>
    <w:rsid w:val="000110EB"/>
    <w:rsid w:val="00025BE1"/>
    <w:rsid w:val="000309FB"/>
    <w:rsid w:val="00045863"/>
    <w:rsid w:val="0006054A"/>
    <w:rsid w:val="00085F3A"/>
    <w:rsid w:val="00086E13"/>
    <w:rsid w:val="000B4E40"/>
    <w:rsid w:val="000E4D66"/>
    <w:rsid w:val="000F6EA2"/>
    <w:rsid w:val="00102B78"/>
    <w:rsid w:val="001143EC"/>
    <w:rsid w:val="00123320"/>
    <w:rsid w:val="0012746A"/>
    <w:rsid w:val="0013314E"/>
    <w:rsid w:val="0013388E"/>
    <w:rsid w:val="001405A3"/>
    <w:rsid w:val="00144E9D"/>
    <w:rsid w:val="0014533F"/>
    <w:rsid w:val="00145972"/>
    <w:rsid w:val="001462C6"/>
    <w:rsid w:val="001478AF"/>
    <w:rsid w:val="001650CB"/>
    <w:rsid w:val="00185D33"/>
    <w:rsid w:val="001959A9"/>
    <w:rsid w:val="001A1796"/>
    <w:rsid w:val="001A5B36"/>
    <w:rsid w:val="001B5A3B"/>
    <w:rsid w:val="001C5B28"/>
    <w:rsid w:val="001C629D"/>
    <w:rsid w:val="001C7F78"/>
    <w:rsid w:val="001E2D80"/>
    <w:rsid w:val="001E61CB"/>
    <w:rsid w:val="00205EDB"/>
    <w:rsid w:val="002118F9"/>
    <w:rsid w:val="00223931"/>
    <w:rsid w:val="00226486"/>
    <w:rsid w:val="00246E9B"/>
    <w:rsid w:val="002542E6"/>
    <w:rsid w:val="002668CC"/>
    <w:rsid w:val="002677AF"/>
    <w:rsid w:val="002822E0"/>
    <w:rsid w:val="00282434"/>
    <w:rsid w:val="002860B6"/>
    <w:rsid w:val="00294523"/>
    <w:rsid w:val="002A39B1"/>
    <w:rsid w:val="002C1566"/>
    <w:rsid w:val="002E39BC"/>
    <w:rsid w:val="002F2DD7"/>
    <w:rsid w:val="003003E9"/>
    <w:rsid w:val="0031653B"/>
    <w:rsid w:val="00320F44"/>
    <w:rsid w:val="00324BB2"/>
    <w:rsid w:val="00324C1F"/>
    <w:rsid w:val="00333B18"/>
    <w:rsid w:val="0033493A"/>
    <w:rsid w:val="00341E18"/>
    <w:rsid w:val="00347349"/>
    <w:rsid w:val="00351AA4"/>
    <w:rsid w:val="00360923"/>
    <w:rsid w:val="00367370"/>
    <w:rsid w:val="003674B2"/>
    <w:rsid w:val="00373DF0"/>
    <w:rsid w:val="0038382B"/>
    <w:rsid w:val="00383840"/>
    <w:rsid w:val="003879A7"/>
    <w:rsid w:val="003B3953"/>
    <w:rsid w:val="003C784C"/>
    <w:rsid w:val="003D5F54"/>
    <w:rsid w:val="003F3C2F"/>
    <w:rsid w:val="00407C92"/>
    <w:rsid w:val="00411732"/>
    <w:rsid w:val="00416D53"/>
    <w:rsid w:val="00422E66"/>
    <w:rsid w:val="00441BA1"/>
    <w:rsid w:val="00443755"/>
    <w:rsid w:val="00444C5A"/>
    <w:rsid w:val="00445170"/>
    <w:rsid w:val="0044751C"/>
    <w:rsid w:val="00450B51"/>
    <w:rsid w:val="00461178"/>
    <w:rsid w:val="0046340C"/>
    <w:rsid w:val="004B71AD"/>
    <w:rsid w:val="004B7385"/>
    <w:rsid w:val="004C1238"/>
    <w:rsid w:val="004E3552"/>
    <w:rsid w:val="004F0059"/>
    <w:rsid w:val="00523337"/>
    <w:rsid w:val="005236EA"/>
    <w:rsid w:val="00537C80"/>
    <w:rsid w:val="00570BC9"/>
    <w:rsid w:val="00581374"/>
    <w:rsid w:val="0058657F"/>
    <w:rsid w:val="005B47BD"/>
    <w:rsid w:val="005B6682"/>
    <w:rsid w:val="005D2CCC"/>
    <w:rsid w:val="005F0404"/>
    <w:rsid w:val="00601659"/>
    <w:rsid w:val="00627544"/>
    <w:rsid w:val="00627768"/>
    <w:rsid w:val="0063255F"/>
    <w:rsid w:val="0063472A"/>
    <w:rsid w:val="00635E86"/>
    <w:rsid w:val="00661AE9"/>
    <w:rsid w:val="00664FD4"/>
    <w:rsid w:val="0068352F"/>
    <w:rsid w:val="006A434A"/>
    <w:rsid w:val="006A67D7"/>
    <w:rsid w:val="00710AB4"/>
    <w:rsid w:val="00710C2D"/>
    <w:rsid w:val="00742EC8"/>
    <w:rsid w:val="00746754"/>
    <w:rsid w:val="007779FC"/>
    <w:rsid w:val="00785FEC"/>
    <w:rsid w:val="007952CA"/>
    <w:rsid w:val="00795E35"/>
    <w:rsid w:val="00795EA2"/>
    <w:rsid w:val="007B1CFD"/>
    <w:rsid w:val="007B529B"/>
    <w:rsid w:val="007C3FA4"/>
    <w:rsid w:val="00802748"/>
    <w:rsid w:val="0080492F"/>
    <w:rsid w:val="00807F25"/>
    <w:rsid w:val="0081542E"/>
    <w:rsid w:val="00833F85"/>
    <w:rsid w:val="0084607F"/>
    <w:rsid w:val="008471C4"/>
    <w:rsid w:val="0086193D"/>
    <w:rsid w:val="00861C00"/>
    <w:rsid w:val="00862F6E"/>
    <w:rsid w:val="00863A22"/>
    <w:rsid w:val="00864014"/>
    <w:rsid w:val="00885D63"/>
    <w:rsid w:val="00886EB4"/>
    <w:rsid w:val="00897606"/>
    <w:rsid w:val="008A7D44"/>
    <w:rsid w:val="008C3DBB"/>
    <w:rsid w:val="008D3562"/>
    <w:rsid w:val="008F30C7"/>
    <w:rsid w:val="008F7A5C"/>
    <w:rsid w:val="009010F8"/>
    <w:rsid w:val="0090518D"/>
    <w:rsid w:val="00914173"/>
    <w:rsid w:val="00920368"/>
    <w:rsid w:val="00933D44"/>
    <w:rsid w:val="00951E50"/>
    <w:rsid w:val="00961EB0"/>
    <w:rsid w:val="00972BC4"/>
    <w:rsid w:val="0098745D"/>
    <w:rsid w:val="00987DDF"/>
    <w:rsid w:val="00991D52"/>
    <w:rsid w:val="0099657E"/>
    <w:rsid w:val="009A1DE9"/>
    <w:rsid w:val="009A2EE3"/>
    <w:rsid w:val="009B4387"/>
    <w:rsid w:val="009C401D"/>
    <w:rsid w:val="009C715B"/>
    <w:rsid w:val="009E1D8B"/>
    <w:rsid w:val="009E2D09"/>
    <w:rsid w:val="009F32DE"/>
    <w:rsid w:val="009F713E"/>
    <w:rsid w:val="00A04E5D"/>
    <w:rsid w:val="00A07BF8"/>
    <w:rsid w:val="00A214F1"/>
    <w:rsid w:val="00A323B8"/>
    <w:rsid w:val="00A43073"/>
    <w:rsid w:val="00A61F55"/>
    <w:rsid w:val="00A7157E"/>
    <w:rsid w:val="00A84E0D"/>
    <w:rsid w:val="00A86079"/>
    <w:rsid w:val="00AA321D"/>
    <w:rsid w:val="00AA5809"/>
    <w:rsid w:val="00AB775A"/>
    <w:rsid w:val="00AC0F17"/>
    <w:rsid w:val="00AD156D"/>
    <w:rsid w:val="00AD67F9"/>
    <w:rsid w:val="00AF53EB"/>
    <w:rsid w:val="00B053FA"/>
    <w:rsid w:val="00B05417"/>
    <w:rsid w:val="00B15FE9"/>
    <w:rsid w:val="00B16728"/>
    <w:rsid w:val="00B223C4"/>
    <w:rsid w:val="00B43E06"/>
    <w:rsid w:val="00B5648E"/>
    <w:rsid w:val="00B5763C"/>
    <w:rsid w:val="00B6588E"/>
    <w:rsid w:val="00B73E0E"/>
    <w:rsid w:val="00B84B17"/>
    <w:rsid w:val="00B84BE8"/>
    <w:rsid w:val="00B85745"/>
    <w:rsid w:val="00BA6DCB"/>
    <w:rsid w:val="00BC2CE7"/>
    <w:rsid w:val="00BD1863"/>
    <w:rsid w:val="00BE5538"/>
    <w:rsid w:val="00BE6437"/>
    <w:rsid w:val="00BF7F78"/>
    <w:rsid w:val="00C03F5E"/>
    <w:rsid w:val="00C116A5"/>
    <w:rsid w:val="00C20F27"/>
    <w:rsid w:val="00C32A71"/>
    <w:rsid w:val="00C32EA3"/>
    <w:rsid w:val="00C40700"/>
    <w:rsid w:val="00C474B5"/>
    <w:rsid w:val="00C53E53"/>
    <w:rsid w:val="00C600B5"/>
    <w:rsid w:val="00C74F2F"/>
    <w:rsid w:val="00C93775"/>
    <w:rsid w:val="00C97B4F"/>
    <w:rsid w:val="00CA4A74"/>
    <w:rsid w:val="00CC2ECD"/>
    <w:rsid w:val="00CC7C81"/>
    <w:rsid w:val="00CE738D"/>
    <w:rsid w:val="00CF79F9"/>
    <w:rsid w:val="00D12DD9"/>
    <w:rsid w:val="00D52B00"/>
    <w:rsid w:val="00D563EC"/>
    <w:rsid w:val="00D70D76"/>
    <w:rsid w:val="00D71145"/>
    <w:rsid w:val="00D71414"/>
    <w:rsid w:val="00D7779F"/>
    <w:rsid w:val="00DA6B03"/>
    <w:rsid w:val="00DB221A"/>
    <w:rsid w:val="00DD0D32"/>
    <w:rsid w:val="00DE09B6"/>
    <w:rsid w:val="00DE2F0C"/>
    <w:rsid w:val="00E1500D"/>
    <w:rsid w:val="00E24792"/>
    <w:rsid w:val="00E55AC7"/>
    <w:rsid w:val="00E56808"/>
    <w:rsid w:val="00E6017F"/>
    <w:rsid w:val="00E645E3"/>
    <w:rsid w:val="00E661EF"/>
    <w:rsid w:val="00E72608"/>
    <w:rsid w:val="00E761C2"/>
    <w:rsid w:val="00E859A2"/>
    <w:rsid w:val="00E92447"/>
    <w:rsid w:val="00E9418F"/>
    <w:rsid w:val="00EA0031"/>
    <w:rsid w:val="00EA69BC"/>
    <w:rsid w:val="00EB2286"/>
    <w:rsid w:val="00EC3866"/>
    <w:rsid w:val="00ED6905"/>
    <w:rsid w:val="00EE6645"/>
    <w:rsid w:val="00F165FD"/>
    <w:rsid w:val="00F2276D"/>
    <w:rsid w:val="00F302E5"/>
    <w:rsid w:val="00F452FD"/>
    <w:rsid w:val="00F603A2"/>
    <w:rsid w:val="00F651A1"/>
    <w:rsid w:val="00F73B9D"/>
    <w:rsid w:val="00F757D7"/>
    <w:rsid w:val="00F75F5D"/>
    <w:rsid w:val="00F76554"/>
    <w:rsid w:val="00F77692"/>
    <w:rsid w:val="00FA6D93"/>
    <w:rsid w:val="00FA6F9E"/>
    <w:rsid w:val="00FC1472"/>
    <w:rsid w:val="00FD7F9A"/>
    <w:rsid w:val="00FE4768"/>
    <w:rsid w:val="00FF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C905E5"/>
  <w15:docId w15:val="{889579BE-63EF-4B01-AD8A-773982FC2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n-US" w:eastAsia="zh-CN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E40"/>
    <w:pPr>
      <w:keepLines/>
      <w:suppressAutoHyphens/>
    </w:pPr>
    <w:rPr>
      <w:rFonts w:cs="Arial Unicode MS"/>
    </w:rPr>
  </w:style>
  <w:style w:type="paragraph" w:styleId="Heading1">
    <w:name w:val="heading 1"/>
    <w:basedOn w:val="Standard"/>
    <w:next w:val="Standard"/>
    <w:uiPriority w:val="9"/>
    <w:qFormat/>
    <w:rsid w:val="00537C80"/>
    <w:pPr>
      <w:keepNext/>
      <w:numPr>
        <w:numId w:val="14"/>
      </w:numPr>
      <w:spacing w:before="240" w:after="120" w:line="360" w:lineRule="auto"/>
      <w:outlineLvl w:val="0"/>
    </w:pPr>
    <w:rPr>
      <w:rFonts w:eastAsia="Arial" w:cs="Arial"/>
      <w:b/>
      <w:bCs/>
      <w:sz w:val="28"/>
    </w:rPr>
  </w:style>
  <w:style w:type="paragraph" w:styleId="Heading2">
    <w:name w:val="heading 2"/>
    <w:basedOn w:val="Standard"/>
    <w:next w:val="Standard"/>
    <w:uiPriority w:val="9"/>
    <w:unhideWhenUsed/>
    <w:qFormat/>
    <w:rsid w:val="00102B78"/>
    <w:pPr>
      <w:keepNext/>
      <w:numPr>
        <w:ilvl w:val="1"/>
        <w:numId w:val="14"/>
      </w:numPr>
      <w:spacing w:before="240" w:after="120" w:line="360" w:lineRule="auto"/>
      <w:outlineLvl w:val="1"/>
    </w:pPr>
    <w:rPr>
      <w:rFonts w:eastAsia="Arial" w:cs="Arial"/>
      <w:b/>
    </w:rPr>
  </w:style>
  <w:style w:type="paragraph" w:styleId="Heading3">
    <w:name w:val="heading 3"/>
    <w:basedOn w:val="Standard"/>
    <w:next w:val="Standard"/>
    <w:uiPriority w:val="9"/>
    <w:unhideWhenUsed/>
    <w:qFormat/>
    <w:rsid w:val="00B43E06"/>
    <w:pPr>
      <w:keepNext/>
      <w:numPr>
        <w:ilvl w:val="2"/>
        <w:numId w:val="14"/>
      </w:numPr>
      <w:spacing w:before="240" w:after="240"/>
      <w:outlineLvl w:val="2"/>
    </w:pPr>
    <w:rPr>
      <w:rFonts w:eastAsia="Arial" w:cs="Arial"/>
      <w:b/>
      <w:bCs/>
    </w:rPr>
  </w:style>
  <w:style w:type="paragraph" w:styleId="Heading4">
    <w:name w:val="heading 4"/>
    <w:basedOn w:val="Standard"/>
    <w:next w:val="Standard"/>
    <w:uiPriority w:val="9"/>
    <w:unhideWhenUsed/>
    <w:qFormat/>
    <w:pPr>
      <w:keepNext/>
      <w:numPr>
        <w:ilvl w:val="3"/>
        <w:numId w:val="14"/>
      </w:numPr>
      <w:outlineLvl w:val="3"/>
    </w:pPr>
    <w:rPr>
      <w:rFonts w:ascii="Arial" w:eastAsia="Arial" w:hAnsi="Arial" w:cs="Arial"/>
      <w:b/>
      <w:bCs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numPr>
        <w:ilvl w:val="4"/>
        <w:numId w:val="14"/>
      </w:numPr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numPr>
        <w:ilvl w:val="5"/>
        <w:numId w:val="14"/>
      </w:numPr>
      <w:jc w:val="center"/>
      <w:outlineLvl w:val="5"/>
    </w:pPr>
    <w:rPr>
      <w:rFonts w:ascii="Arial" w:eastAsia="Arial" w:hAnsi="Arial" w:cs="Arial"/>
      <w:b/>
      <w:bCs/>
      <w:sz w:val="28"/>
    </w:rPr>
  </w:style>
  <w:style w:type="paragraph" w:styleId="Heading7">
    <w:name w:val="heading 7"/>
    <w:basedOn w:val="Standard"/>
    <w:next w:val="Standard"/>
    <w:pPr>
      <w:keepNext/>
      <w:numPr>
        <w:ilvl w:val="6"/>
        <w:numId w:val="14"/>
      </w:numPr>
      <w:jc w:val="center"/>
      <w:outlineLvl w:val="6"/>
    </w:pPr>
    <w:rPr>
      <w:rFonts w:ascii="Arial Narrow" w:eastAsia="Arial Narrow" w:hAnsi="Arial Narrow" w:cs="Arial Narrow"/>
      <w:b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80"/>
    <w:pPr>
      <w:keepNext/>
      <w:numPr>
        <w:ilvl w:val="7"/>
        <w:numId w:val="14"/>
      </w:numPr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80"/>
    <w:pPr>
      <w:keepNext/>
      <w:numPr>
        <w:ilvl w:val="8"/>
        <w:numId w:val="14"/>
      </w:numPr>
      <w:spacing w:before="40"/>
      <w:outlineLvl w:val="8"/>
    </w:pPr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  <w:rPr>
      <w:rFonts w:eastAsia="Times New Roman" w:cs="Times New Roman"/>
      <w:lang w:val="en-AU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Tahoma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customStyle="1" w:styleId="Textbodyindent">
    <w:name w:val="Text body indent"/>
    <w:basedOn w:val="Standard"/>
    <w:pPr>
      <w:ind w:left="360"/>
    </w:pPr>
    <w:rPr>
      <w:rFonts w:ascii="Arial" w:eastAsia="Arial" w:hAnsi="Arial" w:cs="Arial"/>
    </w:r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Standard"/>
    <w:pPr>
      <w:tabs>
        <w:tab w:val="center" w:pos="4320"/>
        <w:tab w:val="right" w:pos="8640"/>
      </w:tabs>
    </w:pPr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Standard"/>
    <w:pPr>
      <w:ind w:left="1440" w:hanging="720"/>
    </w:pPr>
    <w:rPr>
      <w:rFonts w:ascii="Trebuchet MS" w:eastAsia="Trebuchet MS" w:hAnsi="Trebuchet MS" w:cs="Trebuchet MS"/>
    </w:rPr>
  </w:style>
  <w:style w:type="paragraph" w:styleId="DocumentMap">
    <w:name w:val="Document Map"/>
    <w:basedOn w:val="Standard"/>
    <w:pPr>
      <w:shd w:val="clear" w:color="auto" w:fill="000080"/>
    </w:pPr>
    <w:rPr>
      <w:rFonts w:ascii="Tahoma" w:eastAsia="Tahoma" w:hAnsi="Tahoma" w:cs="Tahoma"/>
    </w:rPr>
  </w:style>
  <w:style w:type="paragraph" w:styleId="BodyTextIndent3">
    <w:name w:val="Body Text Indent 3"/>
    <w:basedOn w:val="Standard"/>
    <w:pPr>
      <w:ind w:left="360"/>
    </w:pPr>
    <w:rPr>
      <w:rFonts w:ascii="Arial Narrow" w:eastAsia="Arial Narrow" w:hAnsi="Arial Narrow" w:cs="Arial Narrow"/>
      <w:b/>
      <w:bCs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styleId="NoSpacing">
    <w:name w:val="No Spacing"/>
    <w:link w:val="NoSpacingChar"/>
    <w:pPr>
      <w:suppressAutoHyphens/>
    </w:pPr>
    <w:rPr>
      <w:rFonts w:eastAsia="Arial" w:cs="Times New Roman"/>
      <w:lang w:val="en-AU" w:bidi="ar-SA"/>
    </w:rPr>
  </w:style>
  <w:style w:type="paragraph" w:styleId="NormalWeb">
    <w:name w:val="Normal (Web)"/>
    <w:basedOn w:val="Standard"/>
    <w:uiPriority w:val="99"/>
    <w:pPr>
      <w:spacing w:before="100" w:after="100"/>
    </w:pPr>
    <w:rPr>
      <w:rFonts w:eastAsia="Calibri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Standard"/>
  </w:style>
  <w:style w:type="character" w:customStyle="1" w:styleId="Absatz-Standardschriftart">
    <w:name w:val="Absatz-Standardschriftart"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8Num13z0">
    <w:name w:val="WW8Num13z0"/>
    <w:rPr>
      <w:sz w:val="24"/>
      <w:szCs w:val="24"/>
    </w:rPr>
  </w:style>
  <w:style w:type="character" w:styleId="PageNumber">
    <w:name w:val="page number"/>
    <w:basedOn w:val="DefaultParagraphFont"/>
  </w:style>
  <w:style w:type="character" w:customStyle="1" w:styleId="CharChar">
    <w:name w:val="Char Char"/>
    <w:rPr>
      <w:rFonts w:ascii="Tahoma" w:eastAsia="Tahoma" w:hAnsi="Tahoma" w:cs="Tahoma"/>
      <w:sz w:val="16"/>
      <w:szCs w:val="16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NoList"/>
    <w:pPr>
      <w:numPr>
        <w:numId w:val="1"/>
      </w:numPr>
    </w:pPr>
  </w:style>
  <w:style w:type="table" w:styleId="PlainTable4">
    <w:name w:val="Plain Table 4"/>
    <w:basedOn w:val="TableNormal"/>
    <w:uiPriority w:val="44"/>
    <w:rsid w:val="0060165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60165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6016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0165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60165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Spacing"/>
    <w:uiPriority w:val="34"/>
    <w:qFormat/>
    <w:rsid w:val="00D52B00"/>
    <w:pPr>
      <w:spacing w:after="120"/>
      <w:ind w:left="3600" w:hanging="2880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80"/>
    <w:rPr>
      <w:rFonts w:asciiTheme="majorHAnsi" w:eastAsiaTheme="majorEastAsia" w:hAnsiTheme="majorHAnsi"/>
      <w:color w:val="272727" w:themeColor="text1" w:themeTint="D8"/>
      <w:sz w:val="21"/>
      <w:szCs w:val="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80"/>
    <w:rPr>
      <w:rFonts w:asciiTheme="majorHAnsi" w:eastAsiaTheme="majorEastAsia" w:hAnsiTheme="majorHAnsi"/>
      <w:i/>
      <w:iCs/>
      <w:color w:val="272727" w:themeColor="text1" w:themeTint="D8"/>
      <w:sz w:val="21"/>
      <w:szCs w:val="19"/>
    </w:rPr>
  </w:style>
  <w:style w:type="paragraph" w:styleId="TOC1">
    <w:name w:val="toc 1"/>
    <w:basedOn w:val="Normal"/>
    <w:next w:val="Normal"/>
    <w:autoRedefine/>
    <w:uiPriority w:val="39"/>
    <w:unhideWhenUsed/>
    <w:rsid w:val="00E6017F"/>
    <w:pPr>
      <w:tabs>
        <w:tab w:val="left" w:pos="480"/>
        <w:tab w:val="right" w:leader="dot" w:pos="8296"/>
      </w:tabs>
      <w:spacing w:before="120"/>
    </w:pPr>
    <w:rPr>
      <w:rFonts w:cs="Times New Roman"/>
      <w:b/>
      <w:bCs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7B529B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B529B"/>
    <w:pPr>
      <w:ind w:left="2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B529B"/>
    <w:pPr>
      <w:ind w:left="48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7B529B"/>
    <w:pPr>
      <w:ind w:left="7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B529B"/>
    <w:pPr>
      <w:ind w:left="96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B529B"/>
    <w:pPr>
      <w:ind w:left="120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B529B"/>
    <w:pPr>
      <w:ind w:left="14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B529B"/>
    <w:pPr>
      <w:ind w:left="168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529B"/>
    <w:rPr>
      <w:color w:val="467886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8471C4"/>
    <w:rPr>
      <w:rFonts w:ascii="Times New Roman" w:hAnsi="Times New Roman"/>
      <w:b/>
      <w:bCs/>
      <w:i w:val="0"/>
      <w:iCs/>
      <w:spacing w:val="5"/>
      <w:sz w:val="36"/>
    </w:rPr>
  </w:style>
  <w:style w:type="paragraph" w:customStyle="1" w:styleId="BookName">
    <w:name w:val="Book Name"/>
    <w:basedOn w:val="Normal"/>
    <w:link w:val="BookNameChar"/>
    <w:qFormat/>
    <w:rsid w:val="00E92447"/>
    <w:pPr>
      <w:spacing w:before="600" w:after="360" w:line="360" w:lineRule="auto"/>
      <w:jc w:val="center"/>
    </w:pPr>
    <w:rPr>
      <w:b/>
      <w:sz w:val="36"/>
    </w:rPr>
  </w:style>
  <w:style w:type="character" w:customStyle="1" w:styleId="BookNameChar">
    <w:name w:val="Book Name Char"/>
    <w:basedOn w:val="DefaultParagraphFont"/>
    <w:link w:val="BookName"/>
    <w:rsid w:val="00E92447"/>
    <w:rPr>
      <w:rFonts w:cs="Arial Unicode MS"/>
      <w:b/>
      <w:sz w:val="36"/>
    </w:rPr>
  </w:style>
  <w:style w:type="paragraph" w:customStyle="1" w:styleId="PSL">
    <w:name w:val="PSL"/>
    <w:basedOn w:val="NoSpacing"/>
    <w:link w:val="PSLChar"/>
    <w:qFormat/>
    <w:rsid w:val="00E92447"/>
    <w:pPr>
      <w:spacing w:before="600" w:after="480"/>
      <w:jc w:val="center"/>
    </w:pPr>
    <w:rPr>
      <w:b/>
      <w:bCs/>
      <w:sz w:val="28"/>
      <w:szCs w:val="28"/>
    </w:rPr>
  </w:style>
  <w:style w:type="character" w:customStyle="1" w:styleId="NoSpacingChar">
    <w:name w:val="No Spacing Char"/>
    <w:basedOn w:val="DefaultParagraphFont"/>
    <w:link w:val="NoSpacing"/>
    <w:rsid w:val="008471C4"/>
    <w:rPr>
      <w:rFonts w:eastAsia="Arial" w:cs="Times New Roman"/>
      <w:lang w:val="en-AU" w:bidi="ar-SA"/>
    </w:rPr>
  </w:style>
  <w:style w:type="character" w:customStyle="1" w:styleId="PSLChar">
    <w:name w:val="PSL Char"/>
    <w:basedOn w:val="NoSpacingChar"/>
    <w:link w:val="PSL"/>
    <w:rsid w:val="00E92447"/>
    <w:rPr>
      <w:rFonts w:eastAsia="Arial" w:cs="Times New Roman"/>
      <w:b/>
      <w:bCs/>
      <w:sz w:val="28"/>
      <w:szCs w:val="28"/>
      <w:lang w:val="en-AU" w:bidi="ar-SA"/>
    </w:rPr>
  </w:style>
  <w:style w:type="paragraph" w:customStyle="1" w:styleId="NLB">
    <w:name w:val="NLB"/>
    <w:basedOn w:val="NoSpacing"/>
    <w:link w:val="NLBChar"/>
    <w:qFormat/>
    <w:rsid w:val="00E92447"/>
    <w:pPr>
      <w:spacing w:before="480" w:after="360"/>
      <w:jc w:val="center"/>
    </w:pPr>
    <w:rPr>
      <w:rFonts w:eastAsia="Times New Roman"/>
      <w:b/>
      <w:bCs/>
      <w:color w:val="000000"/>
      <w:sz w:val="28"/>
      <w:szCs w:val="28"/>
    </w:rPr>
  </w:style>
  <w:style w:type="character" w:customStyle="1" w:styleId="NLBChar">
    <w:name w:val="NLB Char"/>
    <w:basedOn w:val="NoSpacingChar"/>
    <w:link w:val="NLB"/>
    <w:rsid w:val="00E92447"/>
    <w:rPr>
      <w:rFonts w:eastAsia="Times New Roman" w:cs="Times New Roman"/>
      <w:b/>
      <w:bCs/>
      <w:color w:val="000000"/>
      <w:sz w:val="28"/>
      <w:szCs w:val="28"/>
      <w:lang w:val="en-AU" w:bidi="ar-SA"/>
    </w:rPr>
  </w:style>
  <w:style w:type="paragraph" w:customStyle="1" w:styleId="CONFIDENTIAL">
    <w:name w:val="CONFIDENTIAL"/>
    <w:basedOn w:val="NoSpacing"/>
    <w:link w:val="CONFIDENTIALChar"/>
    <w:qFormat/>
    <w:rsid w:val="00E92447"/>
    <w:pPr>
      <w:spacing w:before="360" w:after="960"/>
      <w:jc w:val="center"/>
    </w:pPr>
    <w:rPr>
      <w:b/>
      <w:sz w:val="28"/>
      <w:szCs w:val="28"/>
    </w:rPr>
  </w:style>
  <w:style w:type="character" w:customStyle="1" w:styleId="CONFIDENTIALChar">
    <w:name w:val="CONFIDENTIAL Char"/>
    <w:basedOn w:val="NoSpacingChar"/>
    <w:link w:val="CONFIDENTIAL"/>
    <w:rsid w:val="00E92447"/>
    <w:rPr>
      <w:rFonts w:eastAsia="Arial" w:cs="Times New Roman"/>
      <w:b/>
      <w:sz w:val="28"/>
      <w:szCs w:val="28"/>
      <w:lang w:val="en-AU" w:bidi="ar-SA"/>
    </w:rPr>
  </w:style>
  <w:style w:type="paragraph" w:customStyle="1" w:styleId="GameData">
    <w:name w:val="GameData"/>
    <w:basedOn w:val="NoSpacing"/>
    <w:link w:val="GameDataChar"/>
    <w:qFormat/>
    <w:rsid w:val="008471C4"/>
    <w:pPr>
      <w:spacing w:line="480" w:lineRule="auto"/>
      <w:jc w:val="center"/>
    </w:pPr>
    <w:rPr>
      <w:sz w:val="26"/>
      <w:szCs w:val="26"/>
    </w:rPr>
  </w:style>
  <w:style w:type="character" w:customStyle="1" w:styleId="GameDataChar">
    <w:name w:val="GameData Char"/>
    <w:basedOn w:val="NoSpacingChar"/>
    <w:link w:val="GameData"/>
    <w:rsid w:val="008471C4"/>
    <w:rPr>
      <w:rFonts w:eastAsia="Arial" w:cs="Times New Roman"/>
      <w:sz w:val="26"/>
      <w:szCs w:val="26"/>
      <w:lang w:val="en-AU" w:bidi="ar-SA"/>
    </w:rPr>
  </w:style>
  <w:style w:type="character" w:styleId="Strong">
    <w:name w:val="Strong"/>
    <w:basedOn w:val="DefaultParagraphFont"/>
    <w:uiPriority w:val="22"/>
    <w:qFormat/>
    <w:rsid w:val="00223931"/>
    <w:rPr>
      <w:b/>
      <w:bCs/>
    </w:rPr>
  </w:style>
  <w:style w:type="table" w:styleId="GridTable1Light">
    <w:name w:val="Grid Table 1 Light"/>
    <w:basedOn w:val="TableNormal"/>
    <w:uiPriority w:val="46"/>
    <w:rsid w:val="0022393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22393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627544"/>
    <w:rPr>
      <w:color w:val="666666"/>
    </w:rPr>
  </w:style>
  <w:style w:type="paragraph" w:customStyle="1" w:styleId="NewStyle">
    <w:name w:val="NewStyle"/>
    <w:basedOn w:val="ListParagraph"/>
    <w:link w:val="NewStyleChar"/>
    <w:qFormat/>
    <w:rsid w:val="00785FEC"/>
    <w:pPr>
      <w:widowControl w:val="0"/>
      <w:tabs>
        <w:tab w:val="right" w:pos="3600"/>
      </w:tabs>
      <w:autoSpaceDN w:val="0"/>
      <w:spacing w:after="0" w:line="360" w:lineRule="auto"/>
      <w:ind w:left="0" w:firstLine="0"/>
      <w:contextualSpacing/>
      <w:jc w:val="left"/>
      <w:textAlignment w:val="baseline"/>
    </w:pPr>
    <w:rPr>
      <w:rFonts w:eastAsia="SimSun" w:cs="Mangal"/>
      <w:szCs w:val="21"/>
      <w:lang w:val="en-US" w:bidi="hi-IN"/>
    </w:rPr>
  </w:style>
  <w:style w:type="character" w:customStyle="1" w:styleId="NewStyleChar">
    <w:name w:val="NewStyle Char"/>
    <w:basedOn w:val="DefaultParagraphFont"/>
    <w:link w:val="NewStyle"/>
    <w:rsid w:val="00785FEC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customXml" Target="ink/ink16.xml"/><Relationship Id="rId21" Type="http://schemas.openxmlformats.org/officeDocument/2006/relationships/customXml" Target="ink/ink7.xml"/><Relationship Id="rId34" Type="http://schemas.openxmlformats.org/officeDocument/2006/relationships/image" Target="media/image14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customXml" Target="ink/ink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customXml" Target="ink/ink15.xml"/><Relationship Id="rId40" Type="http://schemas.openxmlformats.org/officeDocument/2006/relationships/customXml" Target="ink/ink17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10" Type="http://schemas.openxmlformats.org/officeDocument/2006/relationships/image" Target="media/image1.jpeg"/><Relationship Id="rId19" Type="http://schemas.openxmlformats.org/officeDocument/2006/relationships/customXml" Target="ink/ink6.xml"/><Relationship Id="rId31" Type="http://schemas.openxmlformats.org/officeDocument/2006/relationships/customXml" Target="ink/ink12.xm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0.xml"/><Relationship Id="rId30" Type="http://schemas.openxmlformats.org/officeDocument/2006/relationships/image" Target="media/image12.png"/><Relationship Id="rId35" Type="http://schemas.openxmlformats.org/officeDocument/2006/relationships/customXml" Target="ink/ink14.xml"/><Relationship Id="rId43" Type="http://schemas.openxmlformats.org/officeDocument/2006/relationships/footer" Target="footer2.xml"/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customXml" Target="ink/ink13.xml"/><Relationship Id="rId38" Type="http://schemas.openxmlformats.org/officeDocument/2006/relationships/image" Target="media/image16.png"/><Relationship Id="rId20" Type="http://schemas.openxmlformats.org/officeDocument/2006/relationships/image" Target="media/image7.png"/><Relationship Id="rId41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shadi%20Sewmini\Documents\Custom%20Office%20Templates\NLB%20Game%20Spec%20Template%20-%20New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46:15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3:13.9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678 2104 24575,'0'-11'0,"-2"-29"0,-2-42 0,-3-48 0,-9-42 0,-13-36 0,-20-24-1693,-24-10 1693,-27-9 0,-25-6 0,-19-4 0,16 43-6498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3:13.2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1431 24575,'0'-9'0,"-4"-17"0,-3-25 0,-5-27 0,-4-30 0,-2-25 0,-1-20 0,3-14 0,5-8 0,8-6 0,12-8 0,4 28-8191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1:40.37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2944 201 8192,'0'0'0</inkml:trace>
  <inkml:trace contextRef="#ctx0" brushRef="#br0" timeOffset="1272.01">3027 18 8192,'0'0'0,"0"0"0,0 0 0,0 0 0,0 0 0,0 0 0</inkml:trace>
  <inkml:trace contextRef="#ctx0" brushRef="#br0" timeOffset="2835.23">3995 51 8192,'0'0'0,"0"0"0,0 0 0,0 0 0,0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1:35.94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 8192,'0'0'18022,"0"0"-18022,0 0 0,4 6 0,7 10 0,6 12 0,1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2:10.4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489 1793 24575,'0'0'0,"-1"-10"0,0-15 0,2-22 0,3-28 0,9-31 0,13-32 0,13-23 0,14-15 0,8-7 0,3 0 0,0 5 0,-1 1-577,-11-4 577,-15 28-7614</inkml:trace>
  <inkml:trace contextRef="#ctx0" brushRef="#br0" timeOffset="390.33">144 2235 24575,'0'0'0,"0"0"0,-1-5 0,-2-13 0,-3-25 0,-5-32 0,-4-37 0,-5-35 0,-3-31 0,-1-37 0,2-37 0,3 25-8191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2:09.2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24575,'0'0'0,"0"0"0,5 2 0,10 2 0,2 1-8191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1:50.5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2:26.81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0 24575,'0'0'0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1:31.45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89 0 24575,'-72'744'0,"55"3"0,35 120 0,-8-714-1365,-6-127-5461</inkml:trace>
  <inkml:trace contextRef="#ctx0" brushRef="#br0" timeOffset="768.05">649 183 24575,'1'5'0,"4"15"0,7 30 0,13 46 0,15 53 0,14 50 0,9 44 0,1 39-2458,-4 42 2458,-8 40 0,-12-42-5733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57.49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3429 8192,'3'-1'0,"-1"0"0,1 0 0,-1-1 0,1 1 0,-1 0 0,0-1 0,0 1 0,1-1 0,-1 0 0,2-2 0,3-2 0,13-11 0,-1-1 0,-1-1 0,0 0 0,-2-2 0,0 1 0,-1-2 0,-1 0 0,-1-1 0,-2 0 0,0-1 0,10-31 0,-2-12 0,-2-1 0,16-140 0,5-433 0,-46-2 0,0 99 0,27 2 0,2 321 0,0 34 0</inkml:trace>
  <inkml:trace contextRef="#ctx0" brushRef="#br0" timeOffset="620.91">148 2468 8192,'0'0'18022,"0"0"-18022,0 0 0,0 0 0,0 0 0,0 0 0,0 0 0,6 0 0,2-1 0,1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49.63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326 2168 8192,'0'0'0,"0"-8"0,1-18 0,0-25 0,1-35 0,3-37 0,1-32 0,3-24 0,1-14 0,3-5 0,1 8 0,2 12 0,3 13 0,0 15 0,0 16 0,1 10 0,1 9 0,-3 22 0</inkml:trace>
  <inkml:trace contextRef="#ctx0" brushRef="#br0" timeOffset="638.41">384 3139 8192,'-2'-5'0,"-8"-17"0,-11-32 0,-17-50 0,-14-56 0,-5-51 0,-6-45 0,6-27 0,11-7 0,18 0 0,19 9 0,16 14 0,13 21 0,8 28 0,5 29 0,-4 47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37.294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0 233 8192,'0'0'18022,"0"0"-18022,1-6 0,2-9 0,0-8 0,1-9 0,1-5 0,-2-3 0,-1-3 0,-2 6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23.29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57 1 8192,'0'0'18022,"0"0"-18022,-4 6 0,-4 3 0,-1 3 0,-1 2 0,0-1 0,1-2 0,3-3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29.40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0 8192,'0'0'0,"0"0"0,0 0 0,0 0 0,0 0 0,0 0 0</inkml:trace>
  <inkml:trace contextRef="#ctx0" brushRef="#br0" timeOffset="1543.03">24 77 8192,'0'0'0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33.17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407 575 8192,'0'0'0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4:35.8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3974 24575,'8'-25'0,"17"-55"0,-4-1 0,-3-1 0,8-89 0,-3-255 0,-34-231-311,2-106-75,75 4-83,-31 552-522,95-321 0,-65 333-4052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89D91-2380-43C5-81F2-A59B142DE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NLB Game Spec Template - New</Template>
  <TotalTime>25</TotalTime>
  <Pages>12</Pages>
  <Words>2363</Words>
  <Characters>13471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</vt:lpstr>
    </vt:vector>
  </TitlesOfParts>
  <Company/>
  <LinksUpToDate>false</LinksUpToDate>
  <CharactersWithSpaces>15803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</dc:title>
  <dc:subject/>
  <dc:creator>Nishadi Sewmini</dc:creator>
  <dc:description/>
  <cp:lastModifiedBy>Nishadi Kangana</cp:lastModifiedBy>
  <cp:revision>7</cp:revision>
  <cp:lastPrinted>2025-08-05T10:06:00Z</cp:lastPrinted>
  <dcterms:created xsi:type="dcterms:W3CDTF">2026-08-31T03:55:00Z</dcterms:created>
  <dcterms:modified xsi:type="dcterms:W3CDTF">2026-09-17T04:20:00Z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