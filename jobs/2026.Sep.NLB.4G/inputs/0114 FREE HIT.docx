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1EF1B" w14:textId="77777777" w:rsidR="00BD6117" w:rsidRDefault="00BD6117" w:rsidP="00C93775">
      <w:pPr>
        <w:pStyle w:val="NoSpacing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C0EC0B2" wp14:editId="608A7690">
                <wp:simplePos x="0" y="0"/>
                <wp:positionH relativeFrom="column">
                  <wp:posOffset>-1784480</wp:posOffset>
                </wp:positionH>
                <wp:positionV relativeFrom="paragraph">
                  <wp:posOffset>-368230</wp:posOffset>
                </wp:positionV>
                <wp:extent cx="360" cy="360"/>
                <wp:effectExtent l="38100" t="38100" r="38100" b="38100"/>
                <wp:wrapNone/>
                <wp:docPr id="181650144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0B3C75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141pt;margin-top:-29.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">
                <v:imagedata r:id="rId9" o:title=""/>
              </v:shape>
            </w:pict>
          </mc:Fallback>
        </mc:AlternateContent>
      </w:r>
    </w:p>
    <w:p w14:paraId="165EA026" w14:textId="77777777" w:rsidR="00BD6117" w:rsidRPr="00A323B8" w:rsidRDefault="00BD6117" w:rsidP="00C93775">
      <w:pPr>
        <w:pStyle w:val="NoSpacing"/>
        <w:jc w:val="center"/>
      </w:pPr>
      <w:r w:rsidRPr="00A323B8">
        <w:rPr>
          <w:noProof/>
          <w:lang w:val="en-US" w:eastAsia="en-US" w:bidi="si-LK"/>
        </w:rPr>
        <w:drawing>
          <wp:inline distT="0" distB="0" distL="0" distR="0" wp14:anchorId="7760F8D6" wp14:editId="6940420C">
            <wp:extent cx="1828800" cy="482321"/>
            <wp:effectExtent l="0" t="0" r="0" b="0"/>
            <wp:docPr id="1814718643" name="graphic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823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7329444" w14:textId="77777777" w:rsidR="00BD6117" w:rsidRPr="00A323B8" w:rsidRDefault="00BD6117" w:rsidP="00C93775">
      <w:pPr>
        <w:pStyle w:val="PSL"/>
      </w:pPr>
      <w:r w:rsidRPr="00A323B8">
        <w:t>PRINTCARE</w:t>
      </w:r>
      <w:r w:rsidRPr="00A323B8">
        <w:rPr>
          <w:rFonts w:eastAsia="Times New Roman"/>
        </w:rPr>
        <w:t xml:space="preserve"> </w:t>
      </w:r>
      <w:r w:rsidRPr="00A323B8">
        <w:t>SECURE</w:t>
      </w:r>
      <w:r w:rsidRPr="00A323B8">
        <w:rPr>
          <w:rFonts w:eastAsia="Times New Roman"/>
        </w:rPr>
        <w:t xml:space="preserve"> </w:t>
      </w:r>
      <w:r w:rsidRPr="00A323B8">
        <w:t>LIMITED</w:t>
      </w:r>
      <w:r w:rsidRPr="00A323B8">
        <w:rPr>
          <w:rFonts w:eastAsia="Times New Roman"/>
        </w:rPr>
        <w:t xml:space="preserve"> </w:t>
      </w:r>
      <w:r w:rsidRPr="00A323B8">
        <w:t>(PSL)</w:t>
      </w:r>
    </w:p>
    <w:p w14:paraId="7A6ED2F6" w14:textId="77777777" w:rsidR="00BD6117" w:rsidRPr="00A323B8" w:rsidRDefault="00BD6117" w:rsidP="00C93775">
      <w:pPr>
        <w:pStyle w:val="NoSpacing"/>
        <w:jc w:val="center"/>
      </w:pPr>
      <w:r w:rsidRPr="00A323B8">
        <w:t>77</w:t>
      </w:r>
      <w:r w:rsidRPr="00A323B8">
        <w:rPr>
          <w:rFonts w:eastAsia="Times New Roman"/>
        </w:rPr>
        <w:t xml:space="preserve"> </w:t>
      </w:r>
      <w:r w:rsidRPr="00A323B8">
        <w:t>Nungamugoda</w:t>
      </w:r>
      <w:r w:rsidRPr="00A323B8">
        <w:rPr>
          <w:rFonts w:eastAsia="Times New Roman"/>
        </w:rPr>
        <w:t xml:space="preserve"> </w:t>
      </w:r>
      <w:r w:rsidRPr="00A323B8">
        <w:t>Road</w:t>
      </w:r>
    </w:p>
    <w:p w14:paraId="08A0148B" w14:textId="77777777" w:rsidR="00BD6117" w:rsidRPr="00A323B8" w:rsidRDefault="00BD6117" w:rsidP="00C93775">
      <w:pPr>
        <w:pStyle w:val="NoSpacing"/>
        <w:jc w:val="center"/>
      </w:pPr>
      <w:r w:rsidRPr="00A323B8">
        <w:t>Kelaniya</w:t>
      </w:r>
    </w:p>
    <w:p w14:paraId="0040BEA4" w14:textId="77777777" w:rsidR="00BD6117" w:rsidRPr="00A323B8" w:rsidRDefault="00BD6117" w:rsidP="00C93775">
      <w:pPr>
        <w:pStyle w:val="NoSpacing"/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E40DCE0" wp14:editId="2DAEA39F">
                <wp:simplePos x="0" y="0"/>
                <wp:positionH relativeFrom="column">
                  <wp:posOffset>-2361200</wp:posOffset>
                </wp:positionH>
                <wp:positionV relativeFrom="paragraph">
                  <wp:posOffset>-34515</wp:posOffset>
                </wp:positionV>
                <wp:extent cx="244080" cy="757800"/>
                <wp:effectExtent l="38100" t="38100" r="41910" b="42545"/>
                <wp:wrapNone/>
                <wp:docPr id="1662485676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44080" cy="75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689BF" id="Ink 53" o:spid="_x0000_s1026" type="#_x0000_t75" style="position:absolute;margin-left:-186.4pt;margin-top:-3.2pt;width:20.2pt;height:60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4BC3D2C" wp14:editId="4E3D51A1">
                <wp:simplePos x="0" y="0"/>
                <wp:positionH relativeFrom="column">
                  <wp:posOffset>-2421680</wp:posOffset>
                </wp:positionH>
                <wp:positionV relativeFrom="paragraph">
                  <wp:posOffset>-6435</wp:posOffset>
                </wp:positionV>
                <wp:extent cx="38880" cy="515520"/>
                <wp:effectExtent l="38100" t="38100" r="37465" b="37465"/>
                <wp:wrapNone/>
                <wp:docPr id="509191609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8880" cy="51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457E8" id="Ink 52" o:spid="_x0000_s1026" type="#_x0000_t75" style="position:absolute;margin-left:-191.2pt;margin-top:-1pt;width:4.05pt;height:41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">
                <v:imagedata r:id="rId14" o:title=""/>
              </v:shape>
            </w:pict>
          </mc:Fallback>
        </mc:AlternateContent>
      </w:r>
      <w:r w:rsidRPr="00A323B8">
        <w:t>Colombo - Sri</w:t>
      </w:r>
      <w:r w:rsidRPr="00A323B8">
        <w:rPr>
          <w:rFonts w:eastAsia="Times New Roman"/>
        </w:rPr>
        <w:t xml:space="preserve"> </w:t>
      </w:r>
      <w:r w:rsidRPr="00A323B8">
        <w:t>Lanka</w:t>
      </w:r>
    </w:p>
    <w:p w14:paraId="4EDE3826" w14:textId="77777777" w:rsidR="00BD6117" w:rsidRPr="00A323B8" w:rsidRDefault="00BD6117" w:rsidP="00C93775">
      <w:pPr>
        <w:pStyle w:val="NoSpacing"/>
        <w:jc w:val="center"/>
      </w:pPr>
      <w:r w:rsidRPr="00A323B8">
        <w:t>Tel: +94</w:t>
      </w:r>
      <w:r w:rsidRPr="00A323B8">
        <w:rPr>
          <w:rFonts w:eastAsia="Times New Roman"/>
        </w:rPr>
        <w:t xml:space="preserve"> </w:t>
      </w:r>
      <w:r w:rsidRPr="00A323B8">
        <w:t>11</w:t>
      </w:r>
      <w:r w:rsidRPr="00A323B8">
        <w:rPr>
          <w:rFonts w:eastAsia="Times New Roman"/>
        </w:rPr>
        <w:t xml:space="preserve"> </w:t>
      </w:r>
      <w:r w:rsidRPr="00A323B8">
        <w:t>482</w:t>
      </w:r>
      <w:r w:rsidRPr="00A323B8">
        <w:rPr>
          <w:rFonts w:eastAsia="Times New Roman"/>
        </w:rPr>
        <w:t xml:space="preserve"> </w:t>
      </w:r>
      <w:r w:rsidRPr="00A323B8">
        <w:t>9292</w:t>
      </w:r>
      <w:r w:rsidRPr="00A323B8">
        <w:rPr>
          <w:rFonts w:eastAsia="Times New Roman"/>
        </w:rPr>
        <w:t xml:space="preserve"> | </w:t>
      </w:r>
      <w:r w:rsidRPr="00A323B8">
        <w:t>Fax: +94</w:t>
      </w:r>
      <w:r w:rsidRPr="00A323B8">
        <w:rPr>
          <w:rFonts w:eastAsia="Times New Roman"/>
        </w:rPr>
        <w:t xml:space="preserve"> </w:t>
      </w:r>
      <w:r w:rsidRPr="00A323B8">
        <w:t>11</w:t>
      </w:r>
      <w:r w:rsidRPr="00A323B8">
        <w:rPr>
          <w:rFonts w:eastAsia="Times New Roman"/>
        </w:rPr>
        <w:t xml:space="preserve"> </w:t>
      </w:r>
      <w:r w:rsidRPr="00A323B8">
        <w:t>291</w:t>
      </w:r>
      <w:r w:rsidRPr="00A323B8">
        <w:rPr>
          <w:rFonts w:eastAsia="Times New Roman"/>
        </w:rPr>
        <w:t xml:space="preserve"> </w:t>
      </w:r>
      <w:r w:rsidRPr="00A323B8">
        <w:t>2790</w:t>
      </w:r>
    </w:p>
    <w:p w14:paraId="3E1CE7D7" w14:textId="77777777" w:rsidR="00BD6117" w:rsidRPr="00A323B8" w:rsidRDefault="00BD6117" w:rsidP="00C93775">
      <w:pPr>
        <w:pStyle w:val="BookName"/>
        <w:rPr>
          <w:bCs/>
          <w:szCs w:val="36"/>
        </w:rPr>
      </w:pPr>
      <w:r>
        <w:rPr>
          <w:bCs/>
          <w:noProof/>
          <w:szCs w:val="36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7B3FDDF" wp14:editId="5D6FA05E">
                <wp:simplePos x="0" y="0"/>
                <wp:positionH relativeFrom="column">
                  <wp:posOffset>5198110</wp:posOffset>
                </wp:positionH>
                <wp:positionV relativeFrom="paragraph">
                  <wp:posOffset>326390</wp:posOffset>
                </wp:positionV>
                <wp:extent cx="378720" cy="66240"/>
                <wp:effectExtent l="38100" t="38100" r="40640" b="48260"/>
                <wp:wrapNone/>
                <wp:docPr id="665509200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78720" cy="66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1F825" id="Ink 45" o:spid="_x0000_s1026" type="#_x0000_t75" style="position:absolute;margin-left:408.8pt;margin-top:25.2pt;width:30.8pt;height:6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">
                <v:imagedata r:id="rId16" o:title=""/>
              </v:shape>
            </w:pict>
          </mc:Fallback>
        </mc:AlternateContent>
      </w:r>
      <w:r>
        <w:rPr>
          <w:bCs/>
          <w:noProof/>
          <w:szCs w:val="36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C04D43B" wp14:editId="23D8EEB0">
                <wp:simplePos x="0" y="0"/>
                <wp:positionH relativeFrom="column">
                  <wp:posOffset>7674880</wp:posOffset>
                </wp:positionH>
                <wp:positionV relativeFrom="paragraph">
                  <wp:posOffset>174045</wp:posOffset>
                </wp:positionV>
                <wp:extent cx="18720" cy="28800"/>
                <wp:effectExtent l="38100" t="38100" r="38735" b="47625"/>
                <wp:wrapNone/>
                <wp:docPr id="1865172113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872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CD4C79" id="Ink 21" o:spid="_x0000_s1026" type="#_x0000_t75" style="position:absolute;margin-left:603.8pt;margin-top:13.2pt;width:2.45pt;height:3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">
                <v:imagedata r:id="rId18" o:title=""/>
              </v:shape>
            </w:pict>
          </mc:Fallback>
        </mc:AlternateContent>
      </w:r>
      <w:r w:rsidRPr="00A323B8">
        <w:rPr>
          <w:bCs/>
          <w:szCs w:val="36"/>
        </w:rPr>
        <w:t>GAME</w:t>
      </w:r>
      <w:r w:rsidRPr="00A323B8">
        <w:rPr>
          <w:rFonts w:eastAsia="Times New Roman"/>
          <w:bCs/>
          <w:szCs w:val="36"/>
        </w:rPr>
        <w:t xml:space="preserve"> </w:t>
      </w:r>
      <w:r w:rsidRPr="00A323B8">
        <w:t>SPECIFICATION</w:t>
      </w:r>
    </w:p>
    <w:p w14:paraId="75F709C1" w14:textId="77777777" w:rsidR="00BD6117" w:rsidRPr="00A323B8" w:rsidRDefault="00BD6117" w:rsidP="00C93775">
      <w:pPr>
        <w:pStyle w:val="NoSpacing"/>
        <w:jc w:val="center"/>
      </w:pPr>
      <w:r w:rsidRPr="00A323B8">
        <w:t>FOR</w:t>
      </w:r>
    </w:p>
    <w:p w14:paraId="213E2B79" w14:textId="77777777" w:rsidR="00BD6117" w:rsidRPr="00A323B8" w:rsidRDefault="00BD6117" w:rsidP="00C93775">
      <w:pPr>
        <w:pStyle w:val="NLB"/>
      </w:pPr>
      <w:r w:rsidRPr="00A323B8">
        <w:t>NATIONAL LOTTERIES BOARD (NLB)</w:t>
      </w:r>
    </w:p>
    <w:p w14:paraId="69168C42" w14:textId="77777777" w:rsidR="00BD6117" w:rsidRPr="00A323B8" w:rsidRDefault="00BD6117" w:rsidP="00C93775">
      <w:pPr>
        <w:pStyle w:val="GameData"/>
      </w:pPr>
      <w:r>
        <w:rPr>
          <w:rFonts w:eastAsia="Times New Roman"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8C69799" wp14:editId="49B8DD7C">
                <wp:simplePos x="0" y="0"/>
                <wp:positionH relativeFrom="column">
                  <wp:posOffset>8453755</wp:posOffset>
                </wp:positionH>
                <wp:positionV relativeFrom="paragraph">
                  <wp:posOffset>-158750</wp:posOffset>
                </wp:positionV>
                <wp:extent cx="346710" cy="804990"/>
                <wp:effectExtent l="38100" t="38100" r="53340" b="52705"/>
                <wp:wrapNone/>
                <wp:docPr id="1128909217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46710" cy="804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4E817D" id="Ink 121" o:spid="_x0000_s1026" type="#_x0000_t75" style="position:absolute;margin-left:665.15pt;margin-top:-13pt;width:28.25pt;height:64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">
                <v:imagedata r:id="rId20" o:title=""/>
              </v:shape>
            </w:pict>
          </mc:Fallback>
        </mc:AlternateContent>
      </w:r>
      <w:r w:rsidRPr="00A323B8">
        <w:rPr>
          <w:rFonts w:eastAsia="Times New Roman"/>
        </w:rPr>
        <w:t xml:space="preserve"> </w:t>
      </w:r>
      <w:r w:rsidRPr="001A2001">
        <w:rPr>
          <w:noProof/>
        </w:rPr>
        <w:t>Samurdhi Lotteries</w:t>
      </w:r>
      <w:r w:rsidRPr="00A323B8">
        <w:rPr>
          <w:rFonts w:eastAsia="Times New Roman"/>
        </w:rPr>
        <w:t xml:space="preserve"> </w:t>
      </w:r>
      <w:r w:rsidRPr="00A323B8">
        <w:t>(</w:t>
      </w:r>
      <w:r w:rsidRPr="001A2001">
        <w:rPr>
          <w:noProof/>
        </w:rPr>
        <w:t>320</w:t>
      </w:r>
      <w:r w:rsidRPr="00A323B8">
        <w:t>)</w:t>
      </w:r>
    </w:p>
    <w:p w14:paraId="210FAEDF" w14:textId="3852D424" w:rsidR="00BD6117" w:rsidRPr="00A323B8" w:rsidRDefault="00BD6117" w:rsidP="00C93775">
      <w:pPr>
        <w:pStyle w:val="GameData"/>
      </w:pPr>
      <w:r w:rsidRPr="00A323B8">
        <w:t xml:space="preserve">GAME NO: </w:t>
      </w:r>
      <w:r w:rsidRPr="001A2001">
        <w:rPr>
          <w:noProof/>
        </w:rPr>
        <w:t>0114</w:t>
      </w:r>
      <w:r w:rsidRPr="00A323B8">
        <w:t xml:space="preserve"> – </w:t>
      </w:r>
      <w:r w:rsidR="005D4506">
        <w:t>“</w:t>
      </w:r>
      <w:r w:rsidRPr="001A2001">
        <w:rPr>
          <w:noProof/>
        </w:rPr>
        <w:t>FREE HIT</w:t>
      </w:r>
      <w:r w:rsidR="005D4506">
        <w:rPr>
          <w:noProof/>
        </w:rPr>
        <w:t>”</w:t>
      </w:r>
      <w:r w:rsidRPr="00A323B8">
        <w:t xml:space="preserve"> (</w:t>
      </w:r>
      <w:r>
        <w:t xml:space="preserve">Rs. </w:t>
      </w:r>
      <w:r w:rsidRPr="001A2001">
        <w:rPr>
          <w:noProof/>
        </w:rPr>
        <w:t>50</w:t>
      </w:r>
      <w:r w:rsidRPr="00A323B8">
        <w:t>)</w:t>
      </w:r>
    </w:p>
    <w:p w14:paraId="71B47441" w14:textId="77777777" w:rsidR="00BD6117" w:rsidRPr="00AB775A" w:rsidRDefault="00BD6117" w:rsidP="00AB775A">
      <w:pPr>
        <w:pStyle w:val="GameData"/>
        <w:rPr>
          <w:rFonts w:eastAsia="Times New Roman"/>
        </w:rPr>
      </w:pPr>
      <w:r w:rsidRPr="00A323B8">
        <w:rPr>
          <w:rFonts w:eastAsia="Times New Roman"/>
        </w:rPr>
        <w:t>PO REF:</w:t>
      </w:r>
    </w:p>
    <w:p w14:paraId="32DCDA40" w14:textId="77777777" w:rsidR="00BD6117" w:rsidRPr="00A323B8" w:rsidRDefault="00BD6117" w:rsidP="00C93775">
      <w:pPr>
        <w:pStyle w:val="GameData"/>
      </w:pPr>
      <w:r w:rsidRPr="00A323B8">
        <w:t xml:space="preserve">Quantity: </w:t>
      </w:r>
      <w:r w:rsidRPr="00A323B8">
        <w:rPr>
          <w:rFonts w:eastAsia="Times New Roman"/>
        </w:rPr>
        <w:t>5</w:t>
      </w:r>
      <w:r w:rsidRPr="00A323B8">
        <w:t>00,000</w:t>
      </w:r>
      <w:r w:rsidRPr="00A323B8">
        <w:rPr>
          <w:rFonts w:eastAsia="Times New Roman"/>
        </w:rPr>
        <w:t xml:space="preserve"> </w:t>
      </w:r>
      <w:r w:rsidRPr="00A323B8">
        <w:t>Tickets</w:t>
      </w:r>
    </w:p>
    <w:p w14:paraId="5DAD8DCF" w14:textId="77777777" w:rsidR="00BD6117" w:rsidRPr="00A323B8" w:rsidRDefault="00BD6117" w:rsidP="00C93775">
      <w:pPr>
        <w:pStyle w:val="CONFIDENTIAL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3688B4E" wp14:editId="27771CC3">
                <wp:simplePos x="0" y="0"/>
                <wp:positionH relativeFrom="column">
                  <wp:posOffset>8329720</wp:posOffset>
                </wp:positionH>
                <wp:positionV relativeFrom="paragraph">
                  <wp:posOffset>424020</wp:posOffset>
                </wp:positionV>
                <wp:extent cx="13680" cy="4320"/>
                <wp:effectExtent l="38100" t="38100" r="43815" b="34290"/>
                <wp:wrapNone/>
                <wp:docPr id="1186173659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368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44F459" id="Ink 118" o:spid="_x0000_s1026" type="#_x0000_t75" style="position:absolute;margin-left:655.4pt;margin-top:32.9pt;width:2.1pt;height: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0D32900" wp14:editId="35B3C95C">
                <wp:simplePos x="0" y="0"/>
                <wp:positionH relativeFrom="column">
                  <wp:posOffset>-2476040</wp:posOffset>
                </wp:positionH>
                <wp:positionV relativeFrom="paragraph">
                  <wp:posOffset>964380</wp:posOffset>
                </wp:positionV>
                <wp:extent cx="360" cy="360"/>
                <wp:effectExtent l="38100" t="38100" r="38100" b="38100"/>
                <wp:wrapNone/>
                <wp:docPr id="621223188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AF54AF" id="Ink 114" o:spid="_x0000_s1026" type="#_x0000_t75" style="position:absolute;margin-left:-195.45pt;margin-top:75.45pt;width:1.05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BNrFkA0QEAAJkEAAAQAAAAAAAA&#10;AAAAAAAAANMDAABkcnMvaW5rL2luazEueG1sUEsBAi0AFAAGAAgAAAAhACsdKhThAAAADQEAAA8A&#10;AAAAAAAAAAAAAAAA0gUAAGRycy9kb3ducmV2LnhtbFBLAQItABQABgAIAAAAIQB5GLydvwAAACEB&#10;AAAZAAAAAAAAAAAAAAAAAOAGAABkcnMvX3JlbHMvZTJvRG9jLnhtbC5yZWxzUEsFBgAAAAAGAAYA&#10;eAEAANYHAAAAAA==&#10;">
                <v:imagedata r:id="rId24" o:title=""/>
              </v:shape>
            </w:pict>
          </mc:Fallback>
        </mc:AlternateContent>
      </w:r>
      <w:r w:rsidRPr="00A323B8">
        <w:t>CONFIDENTIAL</w:t>
      </w:r>
    </w:p>
    <w:p w14:paraId="66261FC1" w14:textId="77777777" w:rsidR="00BD6117" w:rsidRPr="00A323B8" w:rsidRDefault="00BD6117" w:rsidP="00C93775">
      <w:pPr>
        <w:pStyle w:val="NoSpacing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A00F97A" wp14:editId="390B673C">
                <wp:simplePos x="0" y="0"/>
                <wp:positionH relativeFrom="column">
                  <wp:posOffset>-1370480</wp:posOffset>
                </wp:positionH>
                <wp:positionV relativeFrom="paragraph">
                  <wp:posOffset>686030</wp:posOffset>
                </wp:positionV>
                <wp:extent cx="360" cy="360"/>
                <wp:effectExtent l="38100" t="38100" r="38100" b="38100"/>
                <wp:wrapNone/>
                <wp:docPr id="599559270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1B9A71" id="Ink 122" o:spid="_x0000_s1026" type="#_x0000_t75" style="position:absolute;margin-left:-108.4pt;margin-top:53.5pt;width:1.05pt;height:1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A66CA95" wp14:editId="146CAB5B">
                <wp:simplePos x="0" y="0"/>
                <wp:positionH relativeFrom="column">
                  <wp:posOffset>7960360</wp:posOffset>
                </wp:positionH>
                <wp:positionV relativeFrom="paragraph">
                  <wp:posOffset>496570</wp:posOffset>
                </wp:positionV>
                <wp:extent cx="383800" cy="913130"/>
                <wp:effectExtent l="38100" t="38100" r="35560" b="39370"/>
                <wp:wrapNone/>
                <wp:docPr id="1695149712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83800" cy="913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D5432" id="Ink 113" o:spid="_x0000_s1026" type="#_x0000_t75" style="position:absolute;margin-left:626.3pt;margin-top:38.6pt;width:31.2pt;height:72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">
                <v:imagedata r:id="rId28" o:title=""/>
              </v:shape>
            </w:pict>
          </mc:Fallback>
        </mc:AlternateContent>
      </w:r>
    </w:p>
    <w:tbl>
      <w:tblPr>
        <w:tblStyle w:val="TableGridLight"/>
        <w:tblW w:w="8700" w:type="dxa"/>
        <w:tblLayout w:type="fixed"/>
        <w:tblLook w:val="0000" w:firstRow="0" w:lastRow="0" w:firstColumn="0" w:lastColumn="0" w:noHBand="0" w:noVBand="0"/>
      </w:tblPr>
      <w:tblGrid>
        <w:gridCol w:w="2605"/>
        <w:gridCol w:w="2970"/>
        <w:gridCol w:w="3125"/>
      </w:tblGrid>
      <w:tr w:rsidR="00BD6117" w:rsidRPr="00A323B8" w14:paraId="7A109BDD" w14:textId="77777777" w:rsidTr="00601659">
        <w:tc>
          <w:tcPr>
            <w:tcW w:w="2605" w:type="dxa"/>
          </w:tcPr>
          <w:p w14:paraId="5F9D1BFC" w14:textId="77777777" w:rsidR="00BD6117" w:rsidRPr="00A323B8" w:rsidRDefault="00BD6117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DOCUMENT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CONTROL VERSION</w:t>
            </w:r>
          </w:p>
        </w:tc>
        <w:tc>
          <w:tcPr>
            <w:tcW w:w="2970" w:type="dxa"/>
          </w:tcPr>
          <w:p w14:paraId="29476977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DATE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ISSUED</w:t>
            </w:r>
          </w:p>
        </w:tc>
        <w:tc>
          <w:tcPr>
            <w:tcW w:w="3125" w:type="dxa"/>
          </w:tcPr>
          <w:p w14:paraId="33A5C8AE" w14:textId="77777777" w:rsidR="00BD6117" w:rsidRPr="00A323B8" w:rsidRDefault="00BD6117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STATUS</w:t>
            </w:r>
          </w:p>
        </w:tc>
      </w:tr>
      <w:tr w:rsidR="00BD6117" w:rsidRPr="00A323B8" w14:paraId="1D6931C8" w14:textId="77777777" w:rsidTr="00601659">
        <w:tc>
          <w:tcPr>
            <w:tcW w:w="2605" w:type="dxa"/>
          </w:tcPr>
          <w:p w14:paraId="6A3879A0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A323B8">
              <w:t>1.0</w:t>
            </w:r>
          </w:p>
        </w:tc>
        <w:tc>
          <w:tcPr>
            <w:tcW w:w="2970" w:type="dxa"/>
          </w:tcPr>
          <w:p w14:paraId="139ED136" w14:textId="687DE2C9" w:rsidR="00BD6117" w:rsidRPr="00A323B8" w:rsidRDefault="00BD6117" w:rsidP="00C93775">
            <w:pPr>
              <w:pStyle w:val="NoSpacing"/>
              <w:snapToGrid w:val="0"/>
              <w:jc w:val="left"/>
            </w:pPr>
            <w:r>
              <w:rPr>
                <w:rFonts w:eastAsia="Times New Roman"/>
                <w:noProof/>
              </w:rPr>
              <w:t>September 1</w:t>
            </w:r>
            <w:r w:rsidR="004C4D4F">
              <w:rPr>
                <w:rFonts w:eastAsia="Times New Roman"/>
                <w:noProof/>
              </w:rPr>
              <w:t>4</w:t>
            </w:r>
            <w:r>
              <w:rPr>
                <w:rFonts w:eastAsia="Times New Roman"/>
                <w:noProof/>
              </w:rPr>
              <w:t>, 2026</w:t>
            </w:r>
          </w:p>
        </w:tc>
        <w:tc>
          <w:tcPr>
            <w:tcW w:w="3125" w:type="dxa"/>
          </w:tcPr>
          <w:p w14:paraId="4ECCAF2D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A323B8">
              <w:t>Final</w:t>
            </w:r>
          </w:p>
        </w:tc>
      </w:tr>
      <w:tr w:rsidR="00BD6117" w:rsidRPr="00A323B8" w14:paraId="38DAE95C" w14:textId="77777777" w:rsidTr="00601659">
        <w:tc>
          <w:tcPr>
            <w:tcW w:w="2605" w:type="dxa"/>
          </w:tcPr>
          <w:p w14:paraId="67A796BA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A323B8">
              <w:t xml:space="preserve"> </w:t>
            </w:r>
          </w:p>
        </w:tc>
        <w:tc>
          <w:tcPr>
            <w:tcW w:w="2970" w:type="dxa"/>
          </w:tcPr>
          <w:p w14:paraId="234E4BF1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A323B8">
              <w:t xml:space="preserve"> </w:t>
            </w:r>
          </w:p>
        </w:tc>
        <w:tc>
          <w:tcPr>
            <w:tcW w:w="3125" w:type="dxa"/>
          </w:tcPr>
          <w:p w14:paraId="0DC42562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A323B8">
              <w:t xml:space="preserve"> </w:t>
            </w:r>
          </w:p>
        </w:tc>
      </w:tr>
      <w:tr w:rsidR="00BD6117" w:rsidRPr="00A323B8" w14:paraId="5D3E6BD2" w14:textId="77777777" w:rsidTr="00601659">
        <w:tc>
          <w:tcPr>
            <w:tcW w:w="2605" w:type="dxa"/>
          </w:tcPr>
          <w:p w14:paraId="41373036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</w:p>
        </w:tc>
        <w:tc>
          <w:tcPr>
            <w:tcW w:w="2970" w:type="dxa"/>
          </w:tcPr>
          <w:p w14:paraId="7D414D86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</w:p>
        </w:tc>
        <w:tc>
          <w:tcPr>
            <w:tcW w:w="3125" w:type="dxa"/>
          </w:tcPr>
          <w:p w14:paraId="4D47F993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</w:p>
        </w:tc>
      </w:tr>
    </w:tbl>
    <w:p w14:paraId="3EBB34F3" w14:textId="77777777" w:rsidR="00BD6117" w:rsidRPr="00A323B8" w:rsidRDefault="00BD6117" w:rsidP="00C93775">
      <w:pPr>
        <w:pStyle w:val="NoSpacing"/>
        <w:jc w:val="left"/>
      </w:pPr>
    </w:p>
    <w:p w14:paraId="2EEB2A11" w14:textId="77777777" w:rsidR="00BD6117" w:rsidRPr="00A323B8" w:rsidRDefault="00BD6117" w:rsidP="00C93775">
      <w:pPr>
        <w:pStyle w:val="NoSpacing"/>
        <w:jc w:val="left"/>
      </w:pPr>
    </w:p>
    <w:tbl>
      <w:tblPr>
        <w:tblStyle w:val="GridTable6Colorful"/>
        <w:tblW w:w="8725" w:type="dxa"/>
        <w:tblLook w:val="04A0" w:firstRow="1" w:lastRow="0" w:firstColumn="1" w:lastColumn="0" w:noHBand="0" w:noVBand="1"/>
      </w:tblPr>
      <w:tblGrid>
        <w:gridCol w:w="2585"/>
        <w:gridCol w:w="3100"/>
        <w:gridCol w:w="3040"/>
      </w:tblGrid>
      <w:tr w:rsidR="00BD6117" w:rsidRPr="00A323B8" w14:paraId="46969975" w14:textId="77777777" w:rsidTr="00223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5" w:type="dxa"/>
            <w:shd w:val="clear" w:color="auto" w:fill="D9D9D9" w:themeFill="background1" w:themeFillShade="D9"/>
            <w:hideMark/>
          </w:tcPr>
          <w:p w14:paraId="0EB99536" w14:textId="77777777" w:rsidR="00BD6117" w:rsidRPr="00A323B8" w:rsidRDefault="00BD6117" w:rsidP="00C93775">
            <w:pPr>
              <w:rPr>
                <w:rFonts w:eastAsia="Times New Roman" w:cs="Times New Roman"/>
                <w:kern w:val="0"/>
                <w:lang w:eastAsia="en-US" w:bidi="ar-SA"/>
              </w:rPr>
            </w:pPr>
            <w:r w:rsidRPr="00A323B8">
              <w:rPr>
                <w:rFonts w:eastAsia="Times New Roman" w:cs="Times New Roman"/>
                <w:kern w:val="0"/>
                <w:lang w:eastAsia="en-US" w:bidi="ar-SA"/>
              </w:rPr>
              <w:t>Prepared by</w:t>
            </w:r>
          </w:p>
        </w:tc>
        <w:tc>
          <w:tcPr>
            <w:tcW w:w="6140" w:type="dxa"/>
            <w:gridSpan w:val="2"/>
            <w:shd w:val="clear" w:color="auto" w:fill="D9D9D9" w:themeFill="background1" w:themeFillShade="D9"/>
            <w:hideMark/>
          </w:tcPr>
          <w:p w14:paraId="009DF397" w14:textId="77777777" w:rsidR="00BD6117" w:rsidRPr="00A323B8" w:rsidRDefault="00BD6117" w:rsidP="00C937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US" w:bidi="ar-SA"/>
              </w:rPr>
            </w:pPr>
            <w:r w:rsidRPr="00A323B8">
              <w:rPr>
                <w:rFonts w:eastAsia="Times New Roman" w:cs="Times New Roman"/>
                <w:kern w:val="0"/>
                <w:lang w:eastAsia="en-US" w:bidi="ar-SA"/>
              </w:rPr>
              <w:t>Checked by</w:t>
            </w:r>
          </w:p>
        </w:tc>
      </w:tr>
      <w:tr w:rsidR="00BD6117" w:rsidRPr="00A323B8" w14:paraId="12CBA368" w14:textId="77777777" w:rsidTr="002239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5" w:type="dxa"/>
            <w:hideMark/>
          </w:tcPr>
          <w:p w14:paraId="1A8A00CA" w14:textId="77777777" w:rsidR="00BD6117" w:rsidRPr="00A323B8" w:rsidRDefault="00BD6117" w:rsidP="00C93775">
            <w:pPr>
              <w:rPr>
                <w:rFonts w:eastAsia="Times New Roman" w:cs="Times New Roman"/>
                <w:kern w:val="0"/>
                <w:lang w:eastAsia="en-US" w:bidi="ar-SA"/>
              </w:rPr>
            </w:pPr>
          </w:p>
        </w:tc>
        <w:tc>
          <w:tcPr>
            <w:tcW w:w="6140" w:type="dxa"/>
            <w:gridSpan w:val="2"/>
            <w:hideMark/>
          </w:tcPr>
          <w:p w14:paraId="3B4CF7CF" w14:textId="77777777" w:rsidR="00BD6117" w:rsidRPr="00A323B8" w:rsidRDefault="00BD6117" w:rsidP="00C937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BD6117" w:rsidRPr="00A323B8" w14:paraId="56503FFC" w14:textId="77777777" w:rsidTr="00E92447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5" w:type="dxa"/>
          </w:tcPr>
          <w:p w14:paraId="29489324" w14:textId="77777777" w:rsidR="00BD6117" w:rsidRPr="00A323B8" w:rsidRDefault="00BD6117" w:rsidP="00C93775">
            <w:pPr>
              <w:rPr>
                <w:rFonts w:eastAsia="Times New Roman" w:cs="Times New Roman"/>
                <w:b w:val="0"/>
                <w:bCs w:val="0"/>
                <w:kern w:val="0"/>
                <w:lang w:eastAsia="en-US" w:bidi="ar-SA"/>
              </w:rPr>
            </w:pPr>
          </w:p>
        </w:tc>
        <w:tc>
          <w:tcPr>
            <w:tcW w:w="3100" w:type="dxa"/>
            <w:tcBorders>
              <w:right w:val="single" w:sz="4" w:space="0" w:color="auto"/>
            </w:tcBorders>
          </w:tcPr>
          <w:p w14:paraId="6041950E" w14:textId="77777777" w:rsidR="00BD6117" w:rsidRPr="00A323B8" w:rsidRDefault="00BD6117" w:rsidP="00C93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040" w:type="dxa"/>
            <w:tcBorders>
              <w:left w:val="single" w:sz="4" w:space="0" w:color="auto"/>
            </w:tcBorders>
          </w:tcPr>
          <w:p w14:paraId="4F003724" w14:textId="77777777" w:rsidR="00BD6117" w:rsidRPr="00A323B8" w:rsidRDefault="00BD6117" w:rsidP="00C93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</w:tbl>
    <w:p w14:paraId="5FB39391" w14:textId="77777777" w:rsidR="00BD6117" w:rsidRPr="00A323B8" w:rsidRDefault="00BD6117" w:rsidP="00C93775">
      <w:pPr>
        <w:pStyle w:val="NoSpacing"/>
        <w:jc w:val="left"/>
      </w:pPr>
    </w:p>
    <w:p w14:paraId="07310688" w14:textId="77777777" w:rsidR="00BD6117" w:rsidRPr="00A323B8" w:rsidRDefault="00BD6117" w:rsidP="00C93775">
      <w:pPr>
        <w:rPr>
          <w:rFonts w:eastAsia="Arial" w:cs="Times New Roman"/>
          <w:b/>
          <w:lang w:val="en-AU" w:bidi="ar-SA"/>
        </w:rPr>
      </w:pPr>
      <w:r w:rsidRPr="00A323B8">
        <w:rPr>
          <w:b/>
        </w:rPr>
        <w:br w:type="page"/>
      </w:r>
    </w:p>
    <w:p w14:paraId="2C4A3090" w14:textId="77246F96" w:rsidR="00AE0A89" w:rsidRDefault="00AE0A89" w:rsidP="00AE0A89">
      <w:pPr>
        <w:pStyle w:val="TOC1"/>
      </w:pPr>
      <w:r w:rsidRPr="00AE0A89">
        <w:lastRenderedPageBreak/>
        <w:t>Contents</w:t>
      </w:r>
    </w:p>
    <w:p w14:paraId="4D83B2EF" w14:textId="77777777" w:rsidR="00AE0A89" w:rsidRPr="00AE0A89" w:rsidRDefault="00AE0A89" w:rsidP="00AE0A89"/>
    <w:p w14:paraId="2244F55E" w14:textId="69C6F493" w:rsidR="00A35ED3" w:rsidRDefault="00A35ED3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fldChar w:fldCharType="begin"/>
      </w:r>
      <w:r>
        <w:instrText xml:space="preserve"> TOC \o "1-2" \u </w:instrText>
      </w:r>
      <w:r>
        <w:fldChar w:fldCharType="separate"/>
      </w:r>
      <w:r>
        <w:t>1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INTRODUCTION</w:t>
      </w:r>
      <w:r>
        <w:tab/>
      </w:r>
      <w:r>
        <w:fldChar w:fldCharType="begin"/>
      </w:r>
      <w:r>
        <w:instrText xml:space="preserve"> PAGEREF _Toc240273918 \h </w:instrText>
      </w:r>
      <w:r>
        <w:fldChar w:fldCharType="separate"/>
      </w:r>
      <w:r>
        <w:t>4</w:t>
      </w:r>
      <w:r>
        <w:fldChar w:fldCharType="end"/>
      </w:r>
    </w:p>
    <w:p w14:paraId="4A85EC44" w14:textId="217E364F" w:rsidR="00A35ED3" w:rsidRDefault="00A35ED3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Specification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_Toc240273919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EC5D3BC" w14:textId="5B4AB9B3" w:rsidR="00A35ED3" w:rsidRDefault="00A35ED3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 xml:space="preserve"> Game Mechanism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_Toc240273920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6587D68" w14:textId="3D9630D9" w:rsidR="00A35ED3" w:rsidRDefault="00A35ED3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2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TICKET SPECIFICATIONS</w:t>
      </w:r>
      <w:r>
        <w:tab/>
      </w:r>
      <w:r>
        <w:fldChar w:fldCharType="begin"/>
      </w:r>
      <w:r>
        <w:instrText xml:space="preserve"> PAGEREF _Toc240273921 \h </w:instrText>
      </w:r>
      <w:r>
        <w:fldChar w:fldCharType="separate"/>
      </w:r>
      <w:r>
        <w:t>4</w:t>
      </w:r>
      <w:r>
        <w:fldChar w:fldCharType="end"/>
      </w:r>
    </w:p>
    <w:p w14:paraId="1BCFDBC5" w14:textId="4095C951" w:rsidR="00A35ED3" w:rsidRDefault="00A35ED3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2.0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Design Specifications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_Toc240273922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02ED801" w14:textId="681DDA60" w:rsidR="00A35ED3" w:rsidRDefault="00A35ED3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2.1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Technical Specification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_Toc240273923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021641E" w14:textId="7392B7E2" w:rsidR="00A35ED3" w:rsidRDefault="00A35ED3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3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GAME</w:t>
      </w:r>
      <w:r w:rsidRPr="00711F7D">
        <w:rPr>
          <w:rFonts w:eastAsia="Times New Roman"/>
        </w:rPr>
        <w:t xml:space="preserve"> </w:t>
      </w:r>
      <w:r>
        <w:t>SPECIFICATIONS</w:t>
      </w:r>
      <w:r>
        <w:tab/>
      </w:r>
      <w:r>
        <w:fldChar w:fldCharType="begin"/>
      </w:r>
      <w:r>
        <w:instrText xml:space="preserve"> PAGEREF _Toc240273924 \h </w:instrText>
      </w:r>
      <w:r>
        <w:fldChar w:fldCharType="separate"/>
      </w:r>
      <w:r>
        <w:t>5</w:t>
      </w:r>
      <w:r>
        <w:fldChar w:fldCharType="end"/>
      </w:r>
    </w:p>
    <w:p w14:paraId="4C0AD739" w14:textId="07F85BBE" w:rsidR="00A35ED3" w:rsidRDefault="00A35ED3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3.0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Game Play Mechanism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_Toc240273925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6EF7727" w14:textId="18020CB8" w:rsidR="00A35ED3" w:rsidRDefault="00A35ED3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3.1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Game Classification (Perfect or Non-Perfect)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_Toc240273926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BBAFE04" w14:textId="434858F4" w:rsidR="00A35ED3" w:rsidRDefault="00A35ED3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3.2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Game Generation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_Toc240273927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FAFBA0B" w14:textId="35F001BA" w:rsidR="00A35ED3" w:rsidRDefault="00A35ED3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3.3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Play Symbols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_Toc240273928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381029F" w14:textId="4E2F6472" w:rsidR="00A35ED3" w:rsidRDefault="00A35ED3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3.4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Serial Numbering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_Toc240273929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74E8AAA" w14:textId="61B38F35" w:rsidR="00A35ED3" w:rsidRDefault="00A35ED3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3.5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Validation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_Toc240273930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B2A9418" w14:textId="019BB5E2" w:rsidR="00A35ED3" w:rsidRDefault="00A35ED3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4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PRIZE</w:t>
      </w:r>
      <w:r w:rsidRPr="00711F7D">
        <w:rPr>
          <w:rFonts w:eastAsia="Times New Roman"/>
        </w:rPr>
        <w:t xml:space="preserve"> </w:t>
      </w:r>
      <w:r>
        <w:t>STRUCTURE</w:t>
      </w:r>
      <w:r>
        <w:tab/>
      </w:r>
      <w:r>
        <w:fldChar w:fldCharType="begin"/>
      </w:r>
      <w:r>
        <w:instrText xml:space="preserve"> PAGEREF _Toc240273931 \h </w:instrText>
      </w:r>
      <w:r>
        <w:fldChar w:fldCharType="separate"/>
      </w:r>
      <w:r>
        <w:t>6</w:t>
      </w:r>
      <w:r>
        <w:fldChar w:fldCharType="end"/>
      </w:r>
    </w:p>
    <w:p w14:paraId="3B802B9E" w14:textId="2744EBA4" w:rsidR="00A35ED3" w:rsidRDefault="00A35ED3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4.0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Parameters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_Toc240273932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F163081" w14:textId="0C65F143" w:rsidR="00A35ED3" w:rsidRDefault="00A35ED3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4.1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Prize 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_Toc240273933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14F921D" w14:textId="1F0F95A3" w:rsidR="00A35ED3" w:rsidRDefault="00A35ED3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4.2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Guaranteed Low End Prize Structure (GLEPS)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_Toc240273934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4A546C9" w14:textId="0B67208B" w:rsidR="00A35ED3" w:rsidRDefault="00A35ED3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5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GAME</w:t>
      </w:r>
      <w:r w:rsidRPr="00711F7D">
        <w:rPr>
          <w:rFonts w:eastAsia="Times New Roman"/>
        </w:rPr>
        <w:t xml:space="preserve"> </w:t>
      </w:r>
      <w:r>
        <w:t>RESTRICTIONS</w:t>
      </w:r>
      <w:r w:rsidRPr="00711F7D">
        <w:rPr>
          <w:rFonts w:eastAsia="Times New Roman"/>
        </w:rPr>
        <w:t xml:space="preserve"> </w:t>
      </w:r>
      <w:r>
        <w:t>AND</w:t>
      </w:r>
      <w:r w:rsidRPr="00711F7D">
        <w:rPr>
          <w:rFonts w:eastAsia="Times New Roman"/>
        </w:rPr>
        <w:t xml:space="preserve"> </w:t>
      </w:r>
      <w:r>
        <w:t>PLAY</w:t>
      </w:r>
      <w:r w:rsidRPr="00711F7D">
        <w:rPr>
          <w:rFonts w:eastAsia="Times New Roman"/>
        </w:rPr>
        <w:t xml:space="preserve"> </w:t>
      </w:r>
      <w:r>
        <w:t>REQUIREMENTS</w:t>
      </w:r>
      <w:r>
        <w:tab/>
      </w:r>
      <w:r>
        <w:fldChar w:fldCharType="begin"/>
      </w:r>
      <w:r>
        <w:instrText xml:space="preserve"> PAGEREF _Toc240273935 \h </w:instrText>
      </w:r>
      <w:r>
        <w:fldChar w:fldCharType="separate"/>
      </w:r>
      <w:r>
        <w:t>8</w:t>
      </w:r>
      <w:r>
        <w:fldChar w:fldCharType="end"/>
      </w:r>
    </w:p>
    <w:p w14:paraId="03998E93" w14:textId="67194C18" w:rsidR="00A35ED3" w:rsidRDefault="00A35ED3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5.0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Restrictions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_Toc240273936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4FF5320" w14:textId="35BE0D16" w:rsidR="00A35ED3" w:rsidRDefault="00A35ED3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5.1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Play Requirement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_Toc240273937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224D588" w14:textId="09C3E9C8" w:rsidR="00A35ED3" w:rsidRDefault="00A35ED3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6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SUPPORT</w:t>
      </w:r>
      <w:r w:rsidRPr="00711F7D">
        <w:rPr>
          <w:rFonts w:eastAsia="Times New Roman"/>
        </w:rPr>
        <w:t xml:space="preserve"> </w:t>
      </w:r>
      <w:r>
        <w:t>MATERIAL</w:t>
      </w:r>
      <w:r>
        <w:tab/>
      </w:r>
      <w:r>
        <w:fldChar w:fldCharType="begin"/>
      </w:r>
      <w:r>
        <w:instrText xml:space="preserve"> PAGEREF _Toc240273938 \h </w:instrText>
      </w:r>
      <w:r>
        <w:fldChar w:fldCharType="separate"/>
      </w:r>
      <w:r>
        <w:t>8</w:t>
      </w:r>
      <w:r>
        <w:fldChar w:fldCharType="end"/>
      </w:r>
    </w:p>
    <w:p w14:paraId="1A209342" w14:textId="717EB337" w:rsidR="00A35ED3" w:rsidRDefault="00A35ED3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6.0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Samples Tickets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_Toc240273939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EBDFE13" w14:textId="49371523" w:rsidR="00A35ED3" w:rsidRDefault="00A35ED3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6.1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Validation File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_Toc240273940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9C91A76" w14:textId="710579C4" w:rsidR="00A35ED3" w:rsidRDefault="00A35ED3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6.2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Audit Report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_Toc240273941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308E894" w14:textId="4FA3E954" w:rsidR="00A35ED3" w:rsidRDefault="00A35ED3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7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PACKAGING</w:t>
      </w:r>
      <w:r>
        <w:tab/>
      </w:r>
      <w:r>
        <w:fldChar w:fldCharType="begin"/>
      </w:r>
      <w:r>
        <w:instrText xml:space="preserve"> PAGEREF _Toc240273942 \h </w:instrText>
      </w:r>
      <w:r>
        <w:fldChar w:fldCharType="separate"/>
      </w:r>
      <w:r>
        <w:t>9</w:t>
      </w:r>
      <w:r>
        <w:fldChar w:fldCharType="end"/>
      </w:r>
    </w:p>
    <w:p w14:paraId="07CF22BA" w14:textId="1A8FA2AA" w:rsidR="00A35ED3" w:rsidRDefault="00A35ED3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7.0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Books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_Toc240273943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073EC73" w14:textId="6A356A19" w:rsidR="00A35ED3" w:rsidRDefault="00A35ED3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7.1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Cartons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_Toc240273944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A42CF0F" w14:textId="54A56B9B" w:rsidR="00A35ED3" w:rsidRDefault="00A35ED3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7.2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Packing Manifest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_Toc240273945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00E547F" w14:textId="3EC07690" w:rsidR="00A35ED3" w:rsidRDefault="00A35ED3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8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SCHEDULE</w:t>
      </w:r>
      <w:r w:rsidRPr="00711F7D">
        <w:rPr>
          <w:rFonts w:eastAsia="Times New Roman"/>
        </w:rPr>
        <w:t xml:space="preserve"> </w:t>
      </w:r>
      <w:r>
        <w:t>and</w:t>
      </w:r>
      <w:r w:rsidRPr="00711F7D">
        <w:rPr>
          <w:rFonts w:eastAsia="Times New Roman"/>
        </w:rPr>
        <w:t xml:space="preserve"> </w:t>
      </w:r>
      <w:r>
        <w:t>DELIVERABLES</w:t>
      </w:r>
      <w:r>
        <w:tab/>
      </w:r>
      <w:r>
        <w:fldChar w:fldCharType="begin"/>
      </w:r>
      <w:r>
        <w:instrText xml:space="preserve"> PAGEREF _Toc240273946 \h </w:instrText>
      </w:r>
      <w:r>
        <w:fldChar w:fldCharType="separate"/>
      </w:r>
      <w:r>
        <w:t>10</w:t>
      </w:r>
      <w:r>
        <w:fldChar w:fldCharType="end"/>
      </w:r>
    </w:p>
    <w:p w14:paraId="60CC466E" w14:textId="75F2EA91" w:rsidR="00A35ED3" w:rsidRDefault="00A35ED3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8.0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Proposed Schedule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_Toc240273947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7B6CFF1" w14:textId="2403F698" w:rsidR="00A35ED3" w:rsidRDefault="00A35ED3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9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DELIVERY</w:t>
      </w:r>
      <w:r>
        <w:tab/>
      </w:r>
      <w:r>
        <w:fldChar w:fldCharType="begin"/>
      </w:r>
      <w:r>
        <w:instrText xml:space="preserve"> PAGEREF _Toc240273948 \h </w:instrText>
      </w:r>
      <w:r>
        <w:fldChar w:fldCharType="separate"/>
      </w:r>
      <w:r>
        <w:t>10</w:t>
      </w:r>
      <w:r>
        <w:fldChar w:fldCharType="end"/>
      </w:r>
    </w:p>
    <w:p w14:paraId="5B540C31" w14:textId="7CBB00FA" w:rsidR="00A35ED3" w:rsidRDefault="00A35ED3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lastRenderedPageBreak/>
        <w:t>9.0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Local Delivery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_Toc240273949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264A41E" w14:textId="7755F922" w:rsidR="00A35ED3" w:rsidRDefault="00A35ED3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9.1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Delivery Address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_Toc240273950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9F8F774" w14:textId="0EBA9F07" w:rsidR="00A35ED3" w:rsidRDefault="00A35ED3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10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PAYMENT</w:t>
      </w:r>
      <w:r w:rsidRPr="00711F7D">
        <w:rPr>
          <w:rFonts w:eastAsia="Times New Roman"/>
        </w:rPr>
        <w:t xml:space="preserve"> </w:t>
      </w:r>
      <w:r>
        <w:t>TERMS</w:t>
      </w:r>
      <w:r>
        <w:tab/>
      </w:r>
      <w:r>
        <w:fldChar w:fldCharType="begin"/>
      </w:r>
      <w:r>
        <w:instrText xml:space="preserve"> PAGEREF _Toc240273951 \h </w:instrText>
      </w:r>
      <w:r>
        <w:fldChar w:fldCharType="separate"/>
      </w:r>
      <w:r>
        <w:t>11</w:t>
      </w:r>
      <w:r>
        <w:fldChar w:fldCharType="end"/>
      </w:r>
    </w:p>
    <w:p w14:paraId="4F39EDD6" w14:textId="74D4AD33" w:rsidR="00A35ED3" w:rsidRDefault="00A35ED3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10.0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Payment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_Toc240273952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C661CA1" w14:textId="4FCFCD7B" w:rsidR="00A35ED3" w:rsidRDefault="00A35ED3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10.1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Invoices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_Toc240273953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4655049" w14:textId="233311E5" w:rsidR="00A35ED3" w:rsidRDefault="00A35ED3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11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AUTHORISATION TO PROCEED</w:t>
      </w:r>
      <w:r>
        <w:tab/>
      </w:r>
      <w:r>
        <w:fldChar w:fldCharType="begin"/>
      </w:r>
      <w:r>
        <w:instrText xml:space="preserve"> PAGEREF _Toc240273954 \h </w:instrText>
      </w:r>
      <w:r>
        <w:fldChar w:fldCharType="separate"/>
      </w:r>
      <w:r>
        <w:t>11</w:t>
      </w:r>
      <w:r>
        <w:fldChar w:fldCharType="end"/>
      </w:r>
    </w:p>
    <w:p w14:paraId="6DC5EDD6" w14:textId="7E46DE75" w:rsidR="00A35ED3" w:rsidRDefault="00A35ED3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11.0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Authorisation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_Toc240273955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D422B8B" w14:textId="17BD1EB6" w:rsidR="00A35ED3" w:rsidRDefault="00A35ED3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11.1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Pricing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_Toc240273956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E8D56A0" w14:textId="0B7E24B0" w:rsidR="00A35ED3" w:rsidRDefault="00A35ED3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11.2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Signature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_Toc240273957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F411DE1" w14:textId="496E0BC8" w:rsidR="00A35ED3" w:rsidRDefault="00A35ED3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12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ACCEPTANCE</w:t>
      </w:r>
      <w:r>
        <w:tab/>
      </w:r>
      <w:r>
        <w:fldChar w:fldCharType="begin"/>
      </w:r>
      <w:r>
        <w:instrText xml:space="preserve"> PAGEREF _Toc240273958 \h </w:instrText>
      </w:r>
      <w:r>
        <w:fldChar w:fldCharType="separate"/>
      </w:r>
      <w:r>
        <w:t>12</w:t>
      </w:r>
      <w:r>
        <w:fldChar w:fldCharType="end"/>
      </w:r>
    </w:p>
    <w:p w14:paraId="20240DD7" w14:textId="6EA7DA8C" w:rsidR="00A35ED3" w:rsidRDefault="00A35ED3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12.0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Acceptance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_Toc240273959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233C76D" w14:textId="7368C786" w:rsidR="00A35ED3" w:rsidRDefault="00A35ED3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12.1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Signature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_Toc240273960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7765DAA" w14:textId="4CB3FCF4" w:rsidR="00A35ED3" w:rsidRDefault="00A35ED3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13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CONFIDENTIALITY</w:t>
      </w:r>
      <w:r>
        <w:tab/>
      </w:r>
      <w:r>
        <w:fldChar w:fldCharType="begin"/>
      </w:r>
      <w:r>
        <w:instrText xml:space="preserve"> PAGEREF _Toc240273961 \h </w:instrText>
      </w:r>
      <w:r>
        <w:fldChar w:fldCharType="separate"/>
      </w:r>
      <w:r>
        <w:t>12</w:t>
      </w:r>
      <w:r>
        <w:fldChar w:fldCharType="end"/>
      </w:r>
    </w:p>
    <w:p w14:paraId="52F41E05" w14:textId="71AFACE5" w:rsidR="00A35ED3" w:rsidRDefault="00A35ED3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13.0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Documentation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_Toc240273962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A3088CB" w14:textId="47486F60" w:rsidR="00A35ED3" w:rsidRDefault="00A35ED3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14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PRODUCTION</w:t>
      </w:r>
      <w:r w:rsidRPr="00711F7D">
        <w:rPr>
          <w:rFonts w:eastAsia="Times New Roman"/>
        </w:rPr>
        <w:t xml:space="preserve"> </w:t>
      </w:r>
      <w:r>
        <w:t>AND</w:t>
      </w:r>
      <w:r w:rsidRPr="00711F7D">
        <w:rPr>
          <w:rFonts w:eastAsia="Times New Roman"/>
        </w:rPr>
        <w:t xml:space="preserve"> </w:t>
      </w:r>
      <w:r>
        <w:t>SECURITY</w:t>
      </w:r>
      <w:r>
        <w:tab/>
      </w:r>
      <w:r>
        <w:fldChar w:fldCharType="begin"/>
      </w:r>
      <w:r>
        <w:instrText xml:space="preserve"> PAGEREF _Toc240273963 \h </w:instrText>
      </w:r>
      <w:r>
        <w:fldChar w:fldCharType="separate"/>
      </w:r>
      <w:r>
        <w:t>12</w:t>
      </w:r>
      <w:r>
        <w:fldChar w:fldCharType="end"/>
      </w:r>
    </w:p>
    <w:p w14:paraId="32FCD1ED" w14:textId="432BA11E" w:rsidR="00A35ED3" w:rsidRDefault="00A35ED3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14.0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Production Control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_Toc240273964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80E4671" w14:textId="13BBDB52" w:rsidR="00A35ED3" w:rsidRDefault="00A35ED3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14.1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Security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_Toc240273965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D0AFB78" w14:textId="46B1329E" w:rsidR="00BD6117" w:rsidRPr="00A323B8" w:rsidRDefault="00A35ED3" w:rsidP="000B4E40">
      <w:r>
        <w:fldChar w:fldCharType="end"/>
      </w:r>
    </w:p>
    <w:bookmarkStart w:id="0" w:name="_Toc240273918"/>
    <w:p w14:paraId="295E26E7" w14:textId="77777777" w:rsidR="00BD6117" w:rsidRPr="00A323B8" w:rsidRDefault="00BD6117" w:rsidP="00C93775">
      <w:pPr>
        <w:pStyle w:val="Heading1"/>
        <w:pageBreakBefore/>
        <w:jc w:val="left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2FB149A" wp14:editId="37224E91">
                <wp:simplePos x="0" y="0"/>
                <wp:positionH relativeFrom="column">
                  <wp:posOffset>7525385</wp:posOffset>
                </wp:positionH>
                <wp:positionV relativeFrom="paragraph">
                  <wp:posOffset>-129540</wp:posOffset>
                </wp:positionV>
                <wp:extent cx="136525" cy="1234440"/>
                <wp:effectExtent l="38100" t="38100" r="34925" b="41910"/>
                <wp:wrapNone/>
                <wp:docPr id="545819218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36525" cy="123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6E48AE" id="Ink 151" o:spid="_x0000_s1026" type="#_x0000_t75" style="position:absolute;margin-left:592.05pt;margin-top:-10.7pt;width:11.7pt;height:98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96AD063" wp14:editId="15B77234">
                <wp:simplePos x="0" y="0"/>
                <wp:positionH relativeFrom="column">
                  <wp:posOffset>7809230</wp:posOffset>
                </wp:positionH>
                <wp:positionV relativeFrom="paragraph">
                  <wp:posOffset>-424180</wp:posOffset>
                </wp:positionV>
                <wp:extent cx="186055" cy="1130020"/>
                <wp:effectExtent l="38100" t="38100" r="42545" b="51435"/>
                <wp:wrapNone/>
                <wp:docPr id="1707294524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86055" cy="113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5BC9D8" id="Ink 148" o:spid="_x0000_s1026" type="#_x0000_t75" style="position:absolute;margin-left:614.4pt;margin-top:-33.9pt;width:15.6pt;height:90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">
                <v:imagedata r:id="rId32" o:title=""/>
              </v:shape>
            </w:pict>
          </mc:Fallback>
        </mc:AlternateContent>
      </w:r>
      <w:r w:rsidRPr="00A323B8">
        <w:t>INTRODUCTION</w:t>
      </w:r>
      <w:bookmarkEnd w:id="0"/>
    </w:p>
    <w:p w14:paraId="1C072C95" w14:textId="77777777" w:rsidR="00BD6117" w:rsidRPr="00A323B8" w:rsidRDefault="00BD6117" w:rsidP="00C93775">
      <w:pPr>
        <w:pStyle w:val="Heading2"/>
        <w:jc w:val="left"/>
      </w:pPr>
      <w:r w:rsidRPr="00A323B8">
        <w:t xml:space="preserve"> </w:t>
      </w:r>
      <w:bookmarkStart w:id="1" w:name="_Toc240273919"/>
      <w:r w:rsidRPr="00A323B8">
        <w:t>Specification</w:t>
      </w:r>
      <w:bookmarkEnd w:id="1"/>
    </w:p>
    <w:p w14:paraId="5A46209A" w14:textId="4911E16F" w:rsidR="00BD6117" w:rsidRPr="00A323B8" w:rsidRDefault="00BD6117" w:rsidP="00C93775"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defines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requirements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design,</w:t>
      </w:r>
      <w:r w:rsidRPr="00A323B8">
        <w:rPr>
          <w:rFonts w:eastAsia="Times New Roman"/>
        </w:rPr>
        <w:t xml:space="preserve"> </w:t>
      </w:r>
      <w:r w:rsidRPr="00A323B8">
        <w:t>generation,</w:t>
      </w:r>
      <w:r w:rsidRPr="00A323B8">
        <w:rPr>
          <w:rFonts w:eastAsia="Times New Roman"/>
        </w:rPr>
        <w:t xml:space="preserve"> </w:t>
      </w:r>
      <w:r w:rsidRPr="00A323B8">
        <w:t>printing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delivery</w:t>
      </w:r>
      <w:r w:rsidRPr="00A323B8">
        <w:rPr>
          <w:rFonts w:eastAsia="Times New Roman"/>
        </w:rPr>
        <w:t xml:space="preserve"> </w:t>
      </w:r>
      <w:r w:rsidRPr="00A323B8">
        <w:t xml:space="preserve">of </w:t>
      </w:r>
      <w:r>
        <w:rPr>
          <w:noProof/>
        </w:rPr>
        <w:t>Samurdhi Lotteries</w:t>
      </w:r>
      <w:r>
        <w:t xml:space="preserve"> </w:t>
      </w:r>
      <w:r w:rsidRPr="00A323B8">
        <w:t>(</w:t>
      </w:r>
      <w:r>
        <w:rPr>
          <w:noProof/>
        </w:rPr>
        <w:t>320</w:t>
      </w:r>
      <w:r w:rsidRPr="00A323B8">
        <w:t>)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No</w:t>
      </w:r>
      <w:r w:rsidR="008B73F2">
        <w:rPr>
          <w:rFonts w:eastAsia="Times New Roman"/>
        </w:rPr>
        <w:t xml:space="preserve"> </w:t>
      </w:r>
      <w:r>
        <w:rPr>
          <w:noProof/>
        </w:rPr>
        <w:t>0114</w:t>
      </w:r>
      <w:r w:rsidRPr="00A323B8">
        <w:rPr>
          <w:rFonts w:eastAsia="Times New Roman"/>
        </w:rPr>
        <w:t xml:space="preserve"> </w:t>
      </w:r>
      <w:r w:rsidRPr="00A323B8">
        <w:t>titled</w:t>
      </w:r>
      <w:r w:rsidRPr="00A323B8">
        <w:rPr>
          <w:rFonts w:eastAsia="Times New Roman"/>
        </w:rPr>
        <w:t xml:space="preserve"> “</w:t>
      </w:r>
      <w:r w:rsidRPr="001A2001">
        <w:rPr>
          <w:rFonts w:eastAsia="Times New Roman"/>
          <w:b/>
          <w:bCs/>
          <w:noProof/>
        </w:rPr>
        <w:t>FREE HIT</w:t>
      </w:r>
      <w:r w:rsidRPr="00A323B8">
        <w:rPr>
          <w:rFonts w:eastAsia="Times New Roman"/>
        </w:rPr>
        <w:t>”</w:t>
      </w:r>
      <w:r w:rsidRPr="00A323B8">
        <w:t>.</w:t>
      </w:r>
    </w:p>
    <w:p w14:paraId="4F5D90EE" w14:textId="77777777" w:rsidR="00BD6117" w:rsidRPr="00A323B8" w:rsidRDefault="00BD6117" w:rsidP="000B4E40">
      <w:pPr>
        <w:rPr>
          <w:rFonts w:eastAsia="Times New Roman"/>
        </w:rPr>
      </w:pP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information</w:t>
      </w:r>
      <w:r w:rsidRPr="00A323B8">
        <w:rPr>
          <w:rFonts w:eastAsia="Times New Roman"/>
        </w:rPr>
        <w:t xml:space="preserve"> </w:t>
      </w:r>
      <w:r w:rsidRPr="00A323B8">
        <w:t>contained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includes</w:t>
      </w:r>
      <w:r w:rsidRPr="00A323B8">
        <w:rPr>
          <w:rFonts w:eastAsia="Times New Roman"/>
        </w:rP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designs,</w:t>
      </w:r>
      <w:r w:rsidRPr="00A323B8">
        <w:rPr>
          <w:rFonts w:eastAsia="Times New Roman"/>
        </w:rPr>
        <w:t xml:space="preserve"> </w:t>
      </w:r>
      <w:r w:rsidRPr="00A323B8">
        <w:t>play</w:t>
      </w:r>
      <w:r w:rsidRPr="00A323B8">
        <w:rPr>
          <w:rFonts w:eastAsia="Times New Roman"/>
        </w:rPr>
        <w:t xml:space="preserve"> </w:t>
      </w:r>
      <w:r w:rsidRPr="00A323B8">
        <w:t>symbols,</w:t>
      </w:r>
      <w:r w:rsidRPr="00A323B8">
        <w:rPr>
          <w:rFonts w:eastAsia="Times New Roman"/>
        </w:rPr>
        <w:t xml:space="preserve"> </w:t>
      </w:r>
      <w:r w:rsidRPr="00A323B8">
        <w:t>prize</w:t>
      </w:r>
      <w:r w:rsidRPr="00A323B8">
        <w:rPr>
          <w:rFonts w:eastAsia="Times New Roman"/>
        </w:rPr>
        <w:t xml:space="preserve"> </w:t>
      </w:r>
      <w:r w:rsidRPr="00A323B8">
        <w:t>structure,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restrictions,</w:t>
      </w:r>
      <w:r w:rsidRPr="00A323B8">
        <w:rPr>
          <w:rFonts w:eastAsia="Times New Roman"/>
        </w:rPr>
        <w:t xml:space="preserve"> </w:t>
      </w:r>
      <w:r w:rsidRPr="00A323B8">
        <w:t>numbering,</w:t>
      </w:r>
      <w:r w:rsidRPr="00A323B8">
        <w:rPr>
          <w:rFonts w:eastAsia="Times New Roman"/>
        </w:rPr>
        <w:t xml:space="preserve"> </w:t>
      </w:r>
      <w:r w:rsidRPr="00A323B8">
        <w:t>packing</w:t>
      </w:r>
      <w:r w:rsidRPr="00A323B8">
        <w:rPr>
          <w:rFonts w:eastAsia="Times New Roman"/>
        </w:rPr>
        <w:t xml:space="preserve"> </w:t>
      </w:r>
      <w:r w:rsidRPr="00A323B8">
        <w:t>instructions,</w:t>
      </w:r>
      <w:r w:rsidRPr="00A323B8">
        <w:rPr>
          <w:rFonts w:eastAsia="Times New Roman"/>
        </w:rPr>
        <w:t xml:space="preserve"> </w:t>
      </w:r>
      <w:r w:rsidRPr="00A323B8">
        <w:t>pricing,</w:t>
      </w:r>
      <w:r w:rsidRPr="00A323B8">
        <w:rPr>
          <w:rFonts w:eastAsia="Times New Roman"/>
        </w:rPr>
        <w:t xml:space="preserve"> </w:t>
      </w:r>
      <w:r w:rsidRPr="00A323B8">
        <w:t>delivery</w:t>
      </w:r>
      <w:r w:rsidRPr="00A323B8">
        <w:rPr>
          <w:rFonts w:eastAsia="Times New Roman"/>
        </w:rPr>
        <w:t xml:space="preserve"> </w:t>
      </w:r>
      <w:r w:rsidRPr="00A323B8">
        <w:t>instructions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authority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proceed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production.</w:t>
      </w:r>
    </w:p>
    <w:bookmarkStart w:id="2" w:name="_Toc240273920"/>
    <w:p w14:paraId="538DE442" w14:textId="77777777" w:rsidR="00BD6117" w:rsidRPr="00A323B8" w:rsidRDefault="00BD6117" w:rsidP="00C93775">
      <w:pPr>
        <w:pStyle w:val="Heading2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5313E43" wp14:editId="08EDA32C">
                <wp:simplePos x="0" y="0"/>
                <wp:positionH relativeFrom="column">
                  <wp:posOffset>7486960</wp:posOffset>
                </wp:positionH>
                <wp:positionV relativeFrom="paragraph">
                  <wp:posOffset>528765</wp:posOffset>
                </wp:positionV>
                <wp:extent cx="7560" cy="84240"/>
                <wp:effectExtent l="38100" t="38100" r="50165" b="49530"/>
                <wp:wrapNone/>
                <wp:docPr id="1495401638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756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5F098D" id="Ink 145" o:spid="_x0000_s1026" type="#_x0000_t75" style="position:absolute;margin-left:589.05pt;margin-top:41.15pt;width:1.55pt;height:7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97B7663" wp14:editId="638F41AB">
                <wp:simplePos x="0" y="0"/>
                <wp:positionH relativeFrom="column">
                  <wp:posOffset>8129560</wp:posOffset>
                </wp:positionH>
                <wp:positionV relativeFrom="paragraph">
                  <wp:posOffset>556485</wp:posOffset>
                </wp:positionV>
                <wp:extent cx="20520" cy="26640"/>
                <wp:effectExtent l="38100" t="38100" r="36830" b="50165"/>
                <wp:wrapNone/>
                <wp:docPr id="423628473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052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DCBA1" id="Ink 131" o:spid="_x0000_s1026" type="#_x0000_t75" style="position:absolute;margin-left:639.6pt;margin-top:43.3pt;width:2.6pt;height:3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">
                <v:imagedata r:id="rId36" o:title=""/>
              </v:shape>
            </w:pict>
          </mc:Fallback>
        </mc:AlternateContent>
      </w:r>
      <w:r w:rsidRPr="00A323B8">
        <w:t xml:space="preserve"> Game Mechanism</w:t>
      </w:r>
      <w:bookmarkEnd w:id="2"/>
    </w:p>
    <w:p w14:paraId="057AA41A" w14:textId="77777777" w:rsidR="00BD6117" w:rsidRPr="00A323B8" w:rsidRDefault="00BD6117" w:rsidP="00E859A2">
      <w:pPr>
        <w:spacing w:after="1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A6F07C1" wp14:editId="49C410CA">
                <wp:simplePos x="0" y="0"/>
                <wp:positionH relativeFrom="column">
                  <wp:posOffset>-540385</wp:posOffset>
                </wp:positionH>
                <wp:positionV relativeFrom="paragraph">
                  <wp:posOffset>378460</wp:posOffset>
                </wp:positionV>
                <wp:extent cx="8615" cy="27665"/>
                <wp:effectExtent l="38100" t="38100" r="48895" b="48895"/>
                <wp:wrapNone/>
                <wp:docPr id="237941573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8615" cy="27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97580" id="Ink 140" o:spid="_x0000_s1026" type="#_x0000_t75" style="position:absolute;margin-left:-43pt;margin-top:29.35pt;width:1.65pt;height:3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">
                <v:imagedata r:id="rId38" o:title=""/>
              </v:shape>
            </w:pict>
          </mc:Fallback>
        </mc:AlternateContent>
      </w:r>
      <w:r w:rsidRPr="00A323B8">
        <w:t>This lottery will consist of</w:t>
      </w:r>
      <w:r>
        <w:t xml:space="preserve"> </w:t>
      </w:r>
      <w:r>
        <w:rPr>
          <w:noProof/>
        </w:rPr>
        <w:t>500,000</w:t>
      </w:r>
      <w:r w:rsidRPr="00A323B8">
        <w:t xml:space="preserve"> tickets, with one game printed on each ticket. In the game, players must scratch the designated area to reveal the symbols. </w:t>
      </w:r>
      <w:r w:rsidRPr="00E859A2">
        <w:t>In the game players will be required to scratch and</w:t>
      </w:r>
      <w:r>
        <w:t xml:space="preserve"> </w:t>
      </w:r>
      <w:r>
        <w:rPr>
          <w:noProof/>
        </w:rPr>
        <w:t>match two similar “Bat” symbols or a “Ball” symbol and win the corresponding prize</w:t>
      </w:r>
      <w:r>
        <w:t>.</w:t>
      </w:r>
    </w:p>
    <w:p w14:paraId="4CF6310B" w14:textId="77777777" w:rsidR="00BD6117" w:rsidRPr="00A323B8" w:rsidRDefault="00BD6117" w:rsidP="00C93775"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4157323" wp14:editId="07905582">
                <wp:simplePos x="0" y="0"/>
                <wp:positionH relativeFrom="column">
                  <wp:posOffset>-564405</wp:posOffset>
                </wp:positionH>
                <wp:positionV relativeFrom="paragraph">
                  <wp:posOffset>423810</wp:posOffset>
                </wp:positionV>
                <wp:extent cx="360" cy="360"/>
                <wp:effectExtent l="38100" t="38100" r="38100" b="38100"/>
                <wp:wrapNone/>
                <wp:docPr id="1113476181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8A849" id="Ink 144" o:spid="_x0000_s1026" type="#_x0000_t75" style="position:absolute;margin-left:-44.95pt;margin-top:32.85pt;width:1.05pt;height:1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DSlIBo1gEAAJwEAAAQAAAA&#10;AAAAAAAAAAAAANMDAABkcnMvaW5rL2luazEueG1sUEsBAi0AFAAGAAgAAAAhAMk2zkDfAAAACQEA&#10;AA8AAAAAAAAAAAAAAAAA1wUAAGRycy9kb3ducmV2LnhtbFBLAQItABQABgAIAAAAIQB5GLydvwAA&#10;ACEBAAAZAAAAAAAAAAAAAAAAAOMGAABkcnMvX3JlbHMvZTJvRG9jLnhtbC5yZWxzUEsFBgAAAAAG&#10;AAYAeAEAANkHAAAAAA==&#10;">
                <v:imagedata r:id="rId40" o:title=""/>
              </v:shape>
            </w:pict>
          </mc:Fallback>
        </mc:AlternateConten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has</w:t>
      </w:r>
      <w:r w:rsidRPr="00A323B8">
        <w:rPr>
          <w:rFonts w:eastAsia="Times New Roman"/>
        </w:rPr>
        <w:t xml:space="preserve"> </w:t>
      </w:r>
      <w:r w:rsidRPr="00A323B8">
        <w:t>been</w:t>
      </w:r>
      <w:r w:rsidRPr="00A323B8">
        <w:rPr>
          <w:rFonts w:eastAsia="Times New Roman"/>
        </w:rPr>
        <w:t xml:space="preserve"> </w:t>
      </w:r>
      <w:r w:rsidRPr="00A323B8">
        <w:t>prepared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accordance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instructions</w:t>
      </w:r>
      <w:r w:rsidRPr="00A323B8">
        <w:rPr>
          <w:rFonts w:eastAsia="Times New Roman"/>
        </w:rPr>
        <w:t xml:space="preserve"> </w:t>
      </w:r>
      <w:r w:rsidRPr="00A323B8">
        <w:t>provided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National</w:t>
      </w:r>
      <w:r w:rsidRPr="00A323B8">
        <w:rPr>
          <w:rFonts w:eastAsia="Times New Roman"/>
        </w:rPr>
        <w:t xml:space="preserve"> </w:t>
      </w:r>
      <w:r w:rsidRPr="00A323B8">
        <w:t>Lotteries</w:t>
      </w:r>
      <w:r w:rsidRPr="00A323B8">
        <w:rPr>
          <w:rFonts w:eastAsia="Times New Roman"/>
        </w:rPr>
        <w:t xml:space="preserve"> </w:t>
      </w:r>
      <w:r w:rsidRPr="00A323B8">
        <w:t>Board</w:t>
      </w:r>
      <w:r w:rsidRPr="00A323B8">
        <w:rPr>
          <w:rFonts w:eastAsia="Times New Roman"/>
        </w:rPr>
        <w:t xml:space="preserve"> </w:t>
      </w:r>
      <w:r w:rsidRPr="00A323B8">
        <w:t>(NLB)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contents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used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Printcare</w:t>
      </w:r>
      <w:r w:rsidRPr="00A323B8">
        <w:rPr>
          <w:rFonts w:eastAsia="Times New Roman"/>
        </w:rPr>
        <w:t xml:space="preserve"> </w:t>
      </w:r>
      <w:r w:rsidRPr="00A323B8">
        <w:t>Secure</w:t>
      </w:r>
      <w:r w:rsidRPr="00A323B8">
        <w:rPr>
          <w:rFonts w:eastAsia="Times New Roman"/>
        </w:rPr>
        <w:t xml:space="preserve"> </w:t>
      </w:r>
      <w:r w:rsidRPr="00A323B8">
        <w:t>Limited</w:t>
      </w:r>
      <w:r w:rsidRPr="00A323B8">
        <w:rPr>
          <w:rFonts w:eastAsia="Times New Roman"/>
        </w:rPr>
        <w:t xml:space="preserve"> </w:t>
      </w:r>
      <w:r w:rsidRPr="00A323B8">
        <w:t>(PSL)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generate,</w:t>
      </w:r>
      <w:r w:rsidRPr="00A323B8">
        <w:rPr>
          <w:rFonts w:eastAsia="Times New Roman"/>
        </w:rPr>
        <w:t xml:space="preserve"> </w:t>
      </w:r>
      <w:r w:rsidRPr="00A323B8">
        <w:t>print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according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agreed</w:t>
      </w:r>
      <w:r w:rsidRPr="00A323B8">
        <w:rPr>
          <w:rFonts w:eastAsia="Times New Roman"/>
        </w:rPr>
        <w:t xml:space="preserve"> </w:t>
      </w:r>
      <w:r w:rsidRPr="00A323B8">
        <w:t>specifications</w:t>
      </w:r>
      <w:r w:rsidRPr="00A323B8">
        <w:rPr>
          <w:rFonts w:eastAsia="Times New Roman"/>
        </w:rPr>
        <w:t xml:space="preserve"> </w:t>
      </w:r>
      <w:r w:rsidRPr="00A323B8">
        <w:t>contained</w:t>
      </w:r>
      <w:r w:rsidRPr="00A323B8">
        <w:rPr>
          <w:rFonts w:eastAsia="Times New Roman"/>
        </w:rPr>
        <w:t xml:space="preserve"> </w:t>
      </w:r>
      <w:r w:rsidRPr="00A323B8">
        <w:t>herein.</w:t>
      </w:r>
    </w:p>
    <w:p w14:paraId="1BC4444C" w14:textId="77777777" w:rsidR="00BD6117" w:rsidRPr="00A323B8" w:rsidRDefault="00BD6117" w:rsidP="00C93775">
      <w:pPr>
        <w:pStyle w:val="Heading1"/>
        <w:jc w:val="left"/>
      </w:pPr>
      <w:bookmarkStart w:id="3" w:name="_Toc240273921"/>
      <w:r w:rsidRPr="00A323B8">
        <w:t>TICKET SPECIFICATIONS</w:t>
      </w:r>
      <w:bookmarkEnd w:id="3"/>
    </w:p>
    <w:p w14:paraId="537CCE28" w14:textId="77777777" w:rsidR="00BD6117" w:rsidRPr="00A323B8" w:rsidRDefault="00BD6117" w:rsidP="00C93775">
      <w:pPr>
        <w:pStyle w:val="Heading2"/>
        <w:jc w:val="left"/>
      </w:pPr>
      <w:r w:rsidRPr="00A323B8">
        <w:t xml:space="preserve"> </w:t>
      </w:r>
      <w:bookmarkStart w:id="4" w:name="_Toc240273922"/>
      <w:r w:rsidRPr="00A323B8">
        <w:t>Design Specifications</w:t>
      </w:r>
      <w:bookmarkEnd w:id="4"/>
    </w:p>
    <w:p w14:paraId="75FDB75C" w14:textId="77777777" w:rsidR="00BD6117" w:rsidRPr="00A323B8" w:rsidRDefault="00BD6117" w:rsidP="00C93775">
      <w:pPr>
        <w:spacing w:after="120"/>
      </w:pPr>
      <w:r w:rsidRPr="00A323B8">
        <w:t>The game will consist of a single design.</w:t>
      </w:r>
    </w:p>
    <w:p w14:paraId="217034AB" w14:textId="77777777" w:rsidR="00BD6117" w:rsidRPr="00A323B8" w:rsidRDefault="00BD6117" w:rsidP="00C93775">
      <w:pPr>
        <w:pStyle w:val="ListParagraph"/>
        <w:jc w:val="left"/>
        <w:rPr>
          <w:vertAlign w:val="subscript"/>
        </w:rPr>
      </w:pPr>
      <w:r w:rsidRPr="00A323B8">
        <w:t>Front Display colours:</w:t>
      </w:r>
      <w:r>
        <w:tab/>
      </w:r>
      <w:r w:rsidRPr="00581374">
        <w:rPr>
          <w:lang w:val="en-US"/>
        </w:rPr>
        <w:t>Cyan, Yellow, Magenta and Black (CYMK)</w:t>
      </w:r>
    </w:p>
    <w:p w14:paraId="68A13B7E" w14:textId="77777777" w:rsidR="00BD6117" w:rsidRPr="00A323B8" w:rsidRDefault="00BD6117" w:rsidP="00C93775">
      <w:pPr>
        <w:pStyle w:val="ListParagraph"/>
        <w:jc w:val="left"/>
        <w:rPr>
          <w:vertAlign w:val="subscript"/>
        </w:rPr>
      </w:pPr>
      <w:r w:rsidRPr="00A323B8">
        <w:t>Overprint colours:</w:t>
      </w:r>
      <w:r>
        <w:tab/>
      </w:r>
      <w:r w:rsidRPr="00581374">
        <w:rPr>
          <w:lang w:val="en-US"/>
        </w:rPr>
        <w:t>Varnish (Two – protective coat and one special release coat over all variable data), Silver rub removable ink, overprint colours as per the final approved art.</w:t>
      </w:r>
    </w:p>
    <w:p w14:paraId="0C743388" w14:textId="77777777" w:rsidR="00BD6117" w:rsidRPr="00A323B8" w:rsidRDefault="00BD6117" w:rsidP="00C93775">
      <w:pPr>
        <w:pStyle w:val="ListParagraph"/>
        <w:jc w:val="left"/>
        <w:rPr>
          <w:vertAlign w:val="subscript"/>
        </w:rPr>
      </w:pPr>
      <w:r w:rsidRPr="00A323B8">
        <w:t>Back Colour:</w:t>
      </w:r>
      <w:r>
        <w:tab/>
      </w:r>
      <w:r w:rsidRPr="00581374">
        <w:rPr>
          <w:lang w:val="en-US"/>
        </w:rPr>
        <w:t>Black</w:t>
      </w:r>
    </w:p>
    <w:p w14:paraId="60E9AB51" w14:textId="77777777" w:rsidR="00BD6117" w:rsidRPr="00A323B8" w:rsidRDefault="00BD6117" w:rsidP="00C93775">
      <w:pPr>
        <w:pStyle w:val="ListParagraph"/>
        <w:jc w:val="left"/>
      </w:pPr>
      <w:r w:rsidRPr="00A323B8">
        <w:t>Benday Pattern:</w:t>
      </w:r>
      <w:r>
        <w:tab/>
      </w:r>
      <w:r w:rsidRPr="00A323B8">
        <w:t>A random pattern of concentric lines will be printed in Black behind all game play data.</w:t>
      </w:r>
    </w:p>
    <w:p w14:paraId="7F5E2421" w14:textId="77777777" w:rsidR="00BD6117" w:rsidRPr="00A323B8" w:rsidRDefault="00BD6117" w:rsidP="00C93775">
      <w:pPr>
        <w:pStyle w:val="ListParagraph"/>
        <w:jc w:val="left"/>
      </w:pPr>
      <w:r w:rsidRPr="00A323B8">
        <w:t>Artwork:</w:t>
      </w:r>
      <w:r>
        <w:tab/>
      </w:r>
      <w:r w:rsidRPr="00A323B8">
        <w:t>Game concept art will be supplied by the client. Final art will be prepared and presented to client for approval by PSL.</w:t>
      </w:r>
    </w:p>
    <w:p w14:paraId="599D00CB" w14:textId="77777777" w:rsidR="00BD6117" w:rsidRPr="00A323B8" w:rsidRDefault="00BD6117" w:rsidP="00C93775">
      <w:pPr>
        <w:pStyle w:val="ListParagraph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292B2C4" wp14:editId="0383B23A">
                <wp:simplePos x="0" y="0"/>
                <wp:positionH relativeFrom="column">
                  <wp:posOffset>7918240</wp:posOffset>
                </wp:positionH>
                <wp:positionV relativeFrom="paragraph">
                  <wp:posOffset>-449045</wp:posOffset>
                </wp:positionV>
                <wp:extent cx="143280" cy="1431000"/>
                <wp:effectExtent l="38100" t="38100" r="47625" b="36195"/>
                <wp:wrapNone/>
                <wp:docPr id="2068018977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43280" cy="143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EE3C44" id="Ink 156" o:spid="_x0000_s1026" type="#_x0000_t75" style="position:absolute;margin-left:623pt;margin-top:-35.85pt;width:12.3pt;height:113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">
                <v:imagedata r:id="rId42" o:title=""/>
              </v:shape>
            </w:pict>
          </mc:Fallback>
        </mc:AlternateContent>
      </w:r>
      <w:r w:rsidRPr="00A323B8">
        <w:t>Proofs:</w:t>
      </w:r>
      <w:r>
        <w:tab/>
      </w:r>
      <w:r w:rsidRPr="00A323B8">
        <w:t>Digital proof of front and back as pdf file will be sent to the client for approval prior to commencement of manufacture by PSL.</w:t>
      </w:r>
    </w:p>
    <w:p w14:paraId="773460DB" w14:textId="77777777" w:rsidR="00BD6117" w:rsidRPr="00A323B8" w:rsidRDefault="00BD6117" w:rsidP="00C93775">
      <w:pPr>
        <w:pStyle w:val="Heading2"/>
        <w:jc w:val="left"/>
      </w:pPr>
      <w:bookmarkStart w:id="5" w:name="_Toc240273923"/>
      <w:r w:rsidRPr="00A323B8">
        <w:t>Technical Specification</w:t>
      </w:r>
      <w:bookmarkEnd w:id="5"/>
    </w:p>
    <w:p w14:paraId="2F74AE17" w14:textId="77777777" w:rsidR="00BD6117" w:rsidRPr="00A323B8" w:rsidRDefault="00BD6117" w:rsidP="00C93775">
      <w:pPr>
        <w:pStyle w:val="ListParagraph"/>
        <w:jc w:val="left"/>
      </w:pPr>
      <w:r w:rsidRPr="00A323B8">
        <w:t>Quantity:</w:t>
      </w:r>
      <w:r>
        <w:tab/>
      </w:r>
      <w:r>
        <w:rPr>
          <w:noProof/>
        </w:rPr>
        <w:t>500,000</w:t>
      </w:r>
      <w:r>
        <w:t xml:space="preserve"> </w:t>
      </w:r>
      <w:r w:rsidRPr="00A323B8">
        <w:t>tickets</w:t>
      </w:r>
    </w:p>
    <w:p w14:paraId="2A477E00" w14:textId="77777777" w:rsidR="00BD6117" w:rsidRPr="00A323B8" w:rsidRDefault="00BD6117" w:rsidP="00C93775">
      <w:pPr>
        <w:pStyle w:val="ListParagraph"/>
        <w:jc w:val="left"/>
        <w:rPr>
          <w:vertAlign w:val="subscript"/>
        </w:rPr>
      </w:pP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Size:</w:t>
      </w:r>
      <w:r>
        <w:tab/>
      </w:r>
      <w:r w:rsidRPr="00A323B8">
        <w:t>Appro</w:t>
      </w:r>
      <w:r>
        <w:t>x.</w:t>
      </w:r>
      <w:r>
        <w:rPr>
          <w:rFonts w:eastAsia="Times New Roman"/>
        </w:rPr>
        <w:t xml:space="preserve"> dimensions: </w:t>
      </w:r>
      <w:r>
        <w:rPr>
          <w:noProof/>
        </w:rPr>
        <w:t>8.89</w:t>
      </w:r>
      <w:r>
        <w:rPr>
          <w:rFonts w:eastAsia="Times New Roman"/>
        </w:rPr>
        <w:t xml:space="preserve"> (W) × </w:t>
      </w:r>
      <w:r>
        <w:rPr>
          <w:noProof/>
        </w:rPr>
        <w:t>5.08</w:t>
      </w:r>
      <w:r>
        <w:rPr>
          <w:rFonts w:eastAsia="Times New Roman"/>
        </w:rPr>
        <w:t xml:space="preserve"> (H)</w:t>
      </w:r>
    </w:p>
    <w:p w14:paraId="13B99115" w14:textId="77777777" w:rsidR="00BD6117" w:rsidRPr="00A323B8" w:rsidRDefault="00BD6117" w:rsidP="00C93775">
      <w:pPr>
        <w:pStyle w:val="ListParagraph"/>
        <w:jc w:val="left"/>
        <w:rPr>
          <w:vertAlign w:val="subscript"/>
        </w:rPr>
      </w:pP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Design</w:t>
      </w:r>
      <w:r w:rsidRPr="00A323B8">
        <w:rPr>
          <w:rFonts w:eastAsia="Times New Roman"/>
        </w:rPr>
        <w:t xml:space="preserve"> </w:t>
      </w:r>
      <w:r w:rsidRPr="00A323B8">
        <w:t>Orientation:</w:t>
      </w:r>
      <w:r>
        <w:tab/>
      </w:r>
      <w:r w:rsidRPr="001A2001">
        <w:rPr>
          <w:noProof/>
        </w:rPr>
        <w:t>Landscape</w:t>
      </w:r>
    </w:p>
    <w:p w14:paraId="50FF8641" w14:textId="77777777" w:rsidR="00BD6117" w:rsidRPr="00C03F5E" w:rsidRDefault="00BD6117" w:rsidP="00C93775">
      <w:pPr>
        <w:pStyle w:val="ListParagraph"/>
        <w:jc w:val="left"/>
        <w:rPr>
          <w:vertAlign w:val="subscript"/>
        </w:rPr>
      </w:pPr>
      <w:r w:rsidRPr="00A323B8">
        <w:t>Stock:</w:t>
      </w:r>
      <w:r>
        <w:tab/>
      </w:r>
      <w:r w:rsidRPr="001A2001">
        <w:rPr>
          <w:noProof/>
        </w:rPr>
        <w:t>250</w:t>
      </w:r>
      <w:r w:rsidRPr="00D10A74">
        <w:rPr>
          <w:noProof/>
        </w:rPr>
        <w:t>-micron board</w:t>
      </w:r>
    </w:p>
    <w:p w14:paraId="75CE4B38" w14:textId="77777777" w:rsidR="00BD6117" w:rsidRPr="00A323B8" w:rsidRDefault="00BD6117" w:rsidP="00C93775">
      <w:pPr>
        <w:pStyle w:val="ListParagraph"/>
        <w:jc w:val="left"/>
      </w:pPr>
      <w:r w:rsidRPr="00A323B8">
        <w:lastRenderedPageBreak/>
        <w:t>Finish:</w:t>
      </w:r>
      <w:r>
        <w:tab/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are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perforated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easy</w:t>
      </w:r>
      <w:r w:rsidRPr="00A323B8">
        <w:rPr>
          <w:rFonts w:eastAsia="Times New Roman"/>
        </w:rPr>
        <w:t xml:space="preserve"> </w:t>
      </w:r>
      <w:r w:rsidRPr="00A323B8">
        <w:t>tear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fan</w:t>
      </w:r>
      <w:r w:rsidRPr="00A323B8">
        <w:rPr>
          <w:rFonts w:eastAsia="Times New Roman"/>
        </w:rPr>
        <w:t xml:space="preserve"> </w:t>
      </w:r>
      <w:r w:rsidRPr="00A323B8">
        <w:t>folded</w:t>
      </w:r>
      <w:r w:rsidRPr="00A323B8">
        <w:rPr>
          <w:rFonts w:eastAsia="Times New Roman"/>
        </w:rPr>
        <w:t xml:space="preserve"> </w:t>
      </w:r>
      <w:r w:rsidRPr="00A323B8">
        <w:t>five to view in books of</w:t>
      </w:r>
      <w:r>
        <w:t xml:space="preserve"> </w:t>
      </w:r>
      <w:r w:rsidRPr="001A2001">
        <w:rPr>
          <w:noProof/>
        </w:rPr>
        <w:t>40</w:t>
      </w:r>
      <w:r w:rsidRPr="00A323B8">
        <w:t>.</w:t>
      </w:r>
    </w:p>
    <w:p w14:paraId="06289ADC" w14:textId="77777777" w:rsidR="00BD6117" w:rsidRPr="00A323B8" w:rsidRDefault="00BD6117" w:rsidP="00C93775">
      <w:pPr>
        <w:pStyle w:val="ListParagraph"/>
        <w:jc w:val="left"/>
      </w:pPr>
      <w:r w:rsidRPr="00A323B8">
        <w:t>Variable</w:t>
      </w:r>
      <w:r w:rsidRPr="00A323B8">
        <w:rPr>
          <w:rFonts w:eastAsia="Times New Roman"/>
        </w:rPr>
        <w:t xml:space="preserve"> </w:t>
      </w:r>
      <w:r w:rsidRPr="00A323B8">
        <w:t>Data:</w:t>
      </w:r>
      <w:r>
        <w:tab/>
      </w:r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variable</w:t>
      </w:r>
      <w:r w:rsidRPr="00A323B8">
        <w:rPr>
          <w:rFonts w:eastAsia="Times New Roman"/>
        </w:rPr>
        <w:t xml:space="preserve"> </w:t>
      </w:r>
      <w:r w:rsidRPr="00A323B8">
        <w:t>data</w:t>
      </w:r>
      <w:r w:rsidRPr="00A323B8">
        <w:rPr>
          <w:rFonts w:eastAsia="Times New Roman"/>
        </w:rPr>
        <w:t xml:space="preserve"> </w:t>
      </w:r>
      <w:r w:rsidRPr="00A323B8">
        <w:t>(Play</w:t>
      </w:r>
      <w:r w:rsidRPr="00A323B8">
        <w:rPr>
          <w:rFonts w:eastAsia="Times New Roman"/>
        </w:rPr>
        <w:t xml:space="preserve"> </w:t>
      </w:r>
      <w:r w:rsidRPr="00A323B8">
        <w:t>symbols,</w:t>
      </w:r>
      <w:r>
        <w:rPr>
          <w:rFonts w:eastAsia="Times New Roman"/>
        </w:rPr>
        <w:t xml:space="preserve"> </w:t>
      </w:r>
      <w:r w:rsidRPr="00A323B8">
        <w:t>game/</w:t>
      </w:r>
      <w:r>
        <w:t xml:space="preserve"> </w:t>
      </w:r>
      <w:r w:rsidRPr="00A323B8">
        <w:t>book/</w:t>
      </w:r>
      <w: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number,</w:t>
      </w:r>
      <w:r w:rsidRPr="00A323B8">
        <w:rPr>
          <w:rFonts w:eastAsia="Times New Roman"/>
        </w:rPr>
        <w:t xml:space="preserve"> </w:t>
      </w:r>
      <w:r w:rsidRPr="00A323B8">
        <w:t>agent</w:t>
      </w:r>
      <w:r w:rsidRPr="00A323B8">
        <w:rPr>
          <w:rFonts w:eastAsia="Times New Roman"/>
        </w:rPr>
        <w:t xml:space="preserve"> </w:t>
      </w:r>
      <w:r w:rsidRPr="00A323B8">
        <w:t>validation</w:t>
      </w:r>
      <w:r w:rsidRPr="00A323B8">
        <w:rPr>
          <w:rFonts w:eastAsia="Times New Roman"/>
        </w:rPr>
        <w:t xml:space="preserve"> </w:t>
      </w:r>
      <w:r w:rsidRPr="00A323B8">
        <w:t>codes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VIRN)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printed</w:t>
      </w:r>
      <w:r w:rsidRPr="00A323B8">
        <w:rPr>
          <w:rFonts w:eastAsia="Times New Roman"/>
        </w:rPr>
        <w:t xml:space="preserve"> </w:t>
      </w:r>
      <w:r w:rsidRPr="00A323B8">
        <w:t>using</w:t>
      </w:r>
      <w:r w:rsidRPr="00A323B8">
        <w:rPr>
          <w:rFonts w:eastAsia="Times New Roman"/>
        </w:rPr>
        <w:t xml:space="preserve"> </w:t>
      </w:r>
      <w:r w:rsidRPr="00A323B8">
        <w:t>inkjet</w:t>
      </w:r>
      <w:r w:rsidRPr="00A323B8">
        <w:rPr>
          <w:rFonts w:eastAsia="Times New Roman"/>
        </w:rPr>
        <w:t xml:space="preserve"> </w:t>
      </w:r>
      <w:r w:rsidRPr="00A323B8">
        <w:t>technology.</w:t>
      </w:r>
    </w:p>
    <w:p w14:paraId="5EC9929B" w14:textId="77777777" w:rsidR="00BD6117" w:rsidRPr="00A323B8" w:rsidRDefault="00BD6117" w:rsidP="00C93775">
      <w:pPr>
        <w:pStyle w:val="Heading1"/>
        <w:jc w:val="left"/>
      </w:pPr>
      <w:bookmarkStart w:id="6" w:name="_Toc240273924"/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SPECIFICATIONS</w:t>
      </w:r>
      <w:bookmarkEnd w:id="6"/>
    </w:p>
    <w:p w14:paraId="760A3659" w14:textId="77777777" w:rsidR="00BD6117" w:rsidRPr="00A323B8" w:rsidRDefault="00BD6117" w:rsidP="00C93775">
      <w:pPr>
        <w:pStyle w:val="Heading2"/>
        <w:jc w:val="left"/>
      </w:pPr>
      <w:bookmarkStart w:id="7" w:name="_Toc240273925"/>
      <w:r w:rsidRPr="00A323B8">
        <w:t>Game Play Mechanism</w:t>
      </w:r>
      <w:bookmarkEnd w:id="7"/>
    </w:p>
    <w:p w14:paraId="00D3DFB5" w14:textId="77777777" w:rsidR="00BD6117" w:rsidRPr="00A323B8" w:rsidRDefault="00BD6117" w:rsidP="00C93775">
      <w:r w:rsidRPr="00A323B8">
        <w:t xml:space="preserve">Scratch and </w:t>
      </w:r>
      <w:r>
        <w:rPr>
          <w:noProof/>
        </w:rPr>
        <w:t>match two similar “Bat” symbols or a “Ball” symbol and win the corresponding prize</w:t>
      </w:r>
      <w:r>
        <w:t>.</w:t>
      </w:r>
    </w:p>
    <w:p w14:paraId="5B39E178" w14:textId="77777777" w:rsidR="00BD6117" w:rsidRPr="00A323B8" w:rsidRDefault="00BD6117" w:rsidP="00C93775">
      <w:pPr>
        <w:pStyle w:val="Heading2"/>
        <w:jc w:val="left"/>
      </w:pPr>
      <w:bookmarkStart w:id="8" w:name="_Toc240273926"/>
      <w:r w:rsidRPr="00A323B8">
        <w:t>Game Classification (Perfect or Non-Perfect)</w:t>
      </w:r>
      <w:bookmarkEnd w:id="8"/>
    </w:p>
    <w:p w14:paraId="568B93B5" w14:textId="77777777" w:rsidR="00BD6117" w:rsidRPr="00A323B8" w:rsidRDefault="00BD6117" w:rsidP="00C93775"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complete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is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manufactured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Perfect</w:t>
      </w:r>
      <w:r w:rsidRPr="00A323B8">
        <w:rPr>
          <w:rFonts w:eastAsia="Times New Roman"/>
        </w:rPr>
        <w:t xml:space="preserve"> </w:t>
      </w:r>
      <w:r w:rsidRPr="00A323B8">
        <w:t>Game,</w:t>
      </w:r>
      <w:r w:rsidRPr="00A323B8">
        <w:rPr>
          <w:rFonts w:eastAsia="Times New Roman"/>
        </w:rPr>
        <w:t xml:space="preserve"> </w:t>
      </w:r>
      <w:r w:rsidRPr="00A323B8">
        <w:t>meaning</w:t>
      </w:r>
      <w:r w:rsidRPr="00A323B8">
        <w:rPr>
          <w:rFonts w:eastAsia="Times New Roman"/>
        </w:rPr>
        <w:t xml:space="preserve"> </w:t>
      </w:r>
      <w:r w:rsidRPr="00A323B8">
        <w:t>that</w:t>
      </w:r>
      <w:r w:rsidRPr="00A323B8">
        <w:rPr>
          <w:rFonts w:eastAsia="Times New Roman"/>
        </w:rPr>
        <w:t xml:space="preserve"> </w:t>
      </w:r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generated</w:t>
      </w:r>
      <w:r w:rsidRPr="00A323B8">
        <w:rPr>
          <w:rFonts w:eastAsia="Times New Roman"/>
        </w:rPr>
        <w:t xml:space="preserve"> </w:t>
      </w:r>
      <w:r w:rsidRPr="00A323B8">
        <w:t>books</w:t>
      </w:r>
      <w:r w:rsidRPr="00A323B8">
        <w:rPr>
          <w:rFonts w:eastAsia="Times New Roman"/>
        </w:rPr>
        <w:t xml:space="preserve"> </w:t>
      </w:r>
      <w:r w:rsidRPr="00A323B8">
        <w:t>(tickets)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supplied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strict</w:t>
      </w:r>
      <w:r w:rsidRPr="00A323B8">
        <w:rPr>
          <w:rFonts w:eastAsia="Times New Roman"/>
        </w:rPr>
        <w:t xml:space="preserve"> </w:t>
      </w:r>
      <w:r w:rsidRPr="00A323B8">
        <w:t>sequential</w:t>
      </w:r>
      <w:r w:rsidRPr="00A323B8">
        <w:rPr>
          <w:rFonts w:eastAsia="Times New Roman"/>
        </w:rPr>
        <w:t xml:space="preserve"> </w:t>
      </w:r>
      <w:r w:rsidRPr="00A323B8">
        <w:t>order.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guarantees</w:t>
      </w:r>
      <w:r w:rsidRPr="00A323B8">
        <w:rPr>
          <w:rFonts w:eastAsia="Times New Roman"/>
        </w:rPr>
        <w:t xml:space="preserve"> </w:t>
      </w:r>
      <w:r w:rsidRPr="00A323B8">
        <w:t>that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specified</w:t>
      </w:r>
      <w:r w:rsidRPr="00A323B8">
        <w:rPr>
          <w:rFonts w:eastAsia="Times New Roman"/>
        </w:rPr>
        <w:t xml:space="preserve"> </w:t>
      </w:r>
      <w:r w:rsidRPr="00A323B8">
        <w:t>prize</w:t>
      </w:r>
      <w:r w:rsidRPr="00A323B8">
        <w:rPr>
          <w:rFonts w:eastAsia="Times New Roman"/>
        </w:rPr>
        <w:t xml:space="preserve"> </w:t>
      </w:r>
      <w:r w:rsidRPr="00A323B8">
        <w:t>structure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Section</w:t>
      </w:r>
      <w:r w:rsidRPr="00A323B8">
        <w:rPr>
          <w:rFonts w:eastAsia="Times New Roman"/>
        </w:rPr>
        <w:t xml:space="preserve"> </w:t>
      </w:r>
      <w:r w:rsidRPr="00A323B8">
        <w:t>4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delivered.</w:t>
      </w:r>
    </w:p>
    <w:p w14:paraId="43AE6743" w14:textId="77777777" w:rsidR="00BD6117" w:rsidRPr="00A323B8" w:rsidRDefault="00BD6117" w:rsidP="00C93775">
      <w:pPr>
        <w:pStyle w:val="Heading2"/>
        <w:jc w:val="left"/>
      </w:pPr>
      <w:bookmarkStart w:id="9" w:name="_Toc240273927"/>
      <w:r w:rsidRPr="00A323B8">
        <w:t>Game Generation</w:t>
      </w:r>
      <w:bookmarkEnd w:id="9"/>
    </w:p>
    <w:p w14:paraId="14BC4D62" w14:textId="77777777" w:rsidR="00BD6117" w:rsidRPr="00A323B8" w:rsidRDefault="00BD6117" w:rsidP="00C93775">
      <w:r w:rsidRPr="00A323B8">
        <w:t>Specially</w:t>
      </w:r>
      <w:r w:rsidRPr="00A323B8">
        <w:rPr>
          <w:rFonts w:eastAsia="Times New Roman"/>
        </w:rPr>
        <w:t xml:space="preserve"> </w:t>
      </w:r>
      <w:r w:rsidRPr="00A323B8">
        <w:t>written</w:t>
      </w:r>
      <w:r w:rsidRPr="00A323B8">
        <w:rPr>
          <w:rFonts w:eastAsia="Times New Roman"/>
        </w:rPr>
        <w:t xml:space="preserve"> </w:t>
      </w:r>
      <w:r w:rsidRPr="00A323B8">
        <w:t>software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 used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randomly</w:t>
      </w:r>
      <w:r w:rsidRPr="00A323B8">
        <w:rPr>
          <w:rFonts w:eastAsia="Times New Roman"/>
        </w:rPr>
        <w:t xml:space="preserve"> </w:t>
      </w:r>
      <w:r w:rsidRPr="00A323B8">
        <w:t>generate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distribute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wide</w:t>
      </w:r>
      <w:r w:rsidRPr="00A323B8">
        <w:rPr>
          <w:rFonts w:eastAsia="Times New Roman"/>
        </w:rPr>
        <w:t xml:space="preserve"> </w:t>
      </w:r>
      <w:r w:rsidRPr="00A323B8">
        <w:t>range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play</w:t>
      </w:r>
      <w:r w:rsidRPr="00A323B8">
        <w:rPr>
          <w:rFonts w:eastAsia="Times New Roman"/>
        </w:rPr>
        <w:t xml:space="preserve"> </w:t>
      </w:r>
      <w:r w:rsidRPr="00A323B8">
        <w:t>combinations</w:t>
      </w:r>
      <w:r w:rsidRPr="00A323B8">
        <w:rPr>
          <w:rFonts w:eastAsia="Times New Roman"/>
        </w:rPr>
        <w:t xml:space="preserve"> </w:t>
      </w:r>
      <w:r w:rsidRPr="00A323B8">
        <w:t>within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parameters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specifications.</w:t>
      </w:r>
    </w:p>
    <w:p w14:paraId="16F16C7D" w14:textId="77777777" w:rsidR="00BD6117" w:rsidRPr="00A323B8" w:rsidRDefault="00BD6117" w:rsidP="00C93775">
      <w:pPr>
        <w:pStyle w:val="Heading2"/>
        <w:jc w:val="left"/>
      </w:pPr>
      <w:bookmarkStart w:id="10" w:name="_Toc240273928"/>
      <w:r w:rsidRPr="00A323B8">
        <w:t>Play Symbols</w:t>
      </w:r>
      <w:bookmarkEnd w:id="10"/>
    </w:p>
    <w:p w14:paraId="46DBC09D" w14:textId="77777777" w:rsidR="00BD6117" w:rsidRPr="00A323B8" w:rsidRDefault="00BD6117" w:rsidP="00C93775">
      <w:pPr>
        <w:pStyle w:val="NoSpacing"/>
        <w:spacing w:line="360" w:lineRule="auto"/>
        <w:ind w:left="720"/>
        <w:jc w:val="left"/>
      </w:pP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use</w:t>
      </w:r>
      <w:r w:rsidRPr="00A323B8">
        <w:rPr>
          <w:rFonts w:eastAsia="Times New Roman"/>
        </w:rPr>
        <w:t xml:space="preserve"> </w:t>
      </w:r>
      <w:r w:rsidRPr="00A323B8">
        <w:t>following</w:t>
      </w:r>
      <w:r w:rsidRPr="00A323B8">
        <w:rPr>
          <w:rFonts w:eastAsia="Times New Roman"/>
        </w:rPr>
        <w:t xml:space="preserve"> symbols</w:t>
      </w:r>
      <w:r w:rsidRPr="00A323B8">
        <w:t>.</w:t>
      </w:r>
    </w:p>
    <w:tbl>
      <w:tblPr>
        <w:tblStyle w:val="TableGridLight"/>
        <w:tblW w:w="7920" w:type="dxa"/>
        <w:tblInd w:w="625" w:type="dxa"/>
        <w:tblLook w:val="04A0" w:firstRow="1" w:lastRow="0" w:firstColumn="1" w:lastColumn="0" w:noHBand="0" w:noVBand="1"/>
      </w:tblPr>
      <w:tblGrid>
        <w:gridCol w:w="2520"/>
        <w:gridCol w:w="5400"/>
      </w:tblGrid>
      <w:tr w:rsidR="00BD6117" w:rsidRPr="00A323B8" w14:paraId="0F84C4EA" w14:textId="77777777" w:rsidTr="00BE6437">
        <w:tc>
          <w:tcPr>
            <w:tcW w:w="2520" w:type="dxa"/>
            <w:hideMark/>
          </w:tcPr>
          <w:p w14:paraId="777932A1" w14:textId="77777777" w:rsidR="00BD6117" w:rsidRPr="00A323B8" w:rsidRDefault="00BD6117" w:rsidP="00C93775">
            <w:pPr>
              <w:spacing w:after="160" w:line="278" w:lineRule="auto"/>
              <w:rPr>
                <w:rFonts w:cs="Times New Roman"/>
                <w:b/>
                <w:bCs/>
              </w:rPr>
            </w:pPr>
            <w:r w:rsidRPr="00A323B8">
              <w:rPr>
                <w:rFonts w:cs="Times New Roman"/>
                <w:b/>
                <w:bCs/>
              </w:rPr>
              <w:t>Category</w:t>
            </w:r>
          </w:p>
        </w:tc>
        <w:tc>
          <w:tcPr>
            <w:tcW w:w="5400" w:type="dxa"/>
            <w:hideMark/>
          </w:tcPr>
          <w:p w14:paraId="7F984465" w14:textId="77777777" w:rsidR="00BD6117" w:rsidRPr="00A323B8" w:rsidRDefault="00BD6117" w:rsidP="00C93775">
            <w:pPr>
              <w:spacing w:after="160" w:line="278" w:lineRule="auto"/>
              <w:rPr>
                <w:rFonts w:cs="Times New Roman"/>
                <w:b/>
                <w:bCs/>
              </w:rPr>
            </w:pPr>
            <w:r w:rsidRPr="00A323B8">
              <w:rPr>
                <w:rFonts w:cs="Times New Roman"/>
                <w:b/>
                <w:bCs/>
              </w:rPr>
              <w:t>Symbols</w:t>
            </w:r>
          </w:p>
        </w:tc>
      </w:tr>
      <w:tr w:rsidR="00BD6117" w:rsidRPr="00A323B8" w14:paraId="1D228F74" w14:textId="77777777" w:rsidTr="00BE6437">
        <w:tc>
          <w:tcPr>
            <w:tcW w:w="2520" w:type="dxa"/>
            <w:hideMark/>
          </w:tcPr>
          <w:p w14:paraId="7382FFF9" w14:textId="77777777" w:rsidR="00BD6117" w:rsidRPr="00A323B8" w:rsidRDefault="00BD6117" w:rsidP="00C93775">
            <w:pPr>
              <w:spacing w:after="160" w:line="278" w:lineRule="auto"/>
              <w:rPr>
                <w:rFonts w:cs="Times New Roman"/>
              </w:rPr>
            </w:pPr>
            <w:r w:rsidRPr="00A323B8">
              <w:rPr>
                <w:rFonts w:cs="Times New Roman"/>
              </w:rPr>
              <w:t>Play Symbols</w:t>
            </w:r>
          </w:p>
        </w:tc>
        <w:tc>
          <w:tcPr>
            <w:tcW w:w="5400" w:type="dxa"/>
            <w:hideMark/>
          </w:tcPr>
          <w:p w14:paraId="03A2F1CA" w14:textId="77777777" w:rsidR="00BD6117" w:rsidRPr="00A323B8" w:rsidRDefault="00BD6117" w:rsidP="00C93775">
            <w:pPr>
              <w:spacing w:after="160" w:line="278" w:lineRule="auto"/>
              <w:rPr>
                <w:rFonts w:cs="Times New Roman"/>
              </w:rPr>
            </w:pPr>
            <w:r w:rsidRPr="001A2001">
              <w:rPr>
                <w:rFonts w:cs="Times New Roman"/>
                <w:noProof/>
              </w:rPr>
              <w:t>Bat, Ball, Hat, Wicket, Trophy and Shoe</w:t>
            </w:r>
          </w:p>
        </w:tc>
      </w:tr>
      <w:tr w:rsidR="00BD6117" w:rsidRPr="00A323B8" w14:paraId="2AE9D2DA" w14:textId="77777777" w:rsidTr="00BE6437">
        <w:tc>
          <w:tcPr>
            <w:tcW w:w="2520" w:type="dxa"/>
            <w:hideMark/>
          </w:tcPr>
          <w:p w14:paraId="51E60A0A" w14:textId="77777777" w:rsidR="00BD6117" w:rsidRPr="00A323B8" w:rsidRDefault="00BD6117" w:rsidP="00C93775">
            <w:pPr>
              <w:spacing w:after="160" w:line="278" w:lineRule="auto"/>
              <w:rPr>
                <w:rFonts w:cs="Times New Roman"/>
              </w:rPr>
            </w:pPr>
            <w:r w:rsidRPr="00A323B8">
              <w:rPr>
                <w:rFonts w:cs="Times New Roman"/>
              </w:rPr>
              <w:t>Prize Amount Symbols</w:t>
            </w:r>
          </w:p>
        </w:tc>
        <w:tc>
          <w:tcPr>
            <w:tcW w:w="5400" w:type="dxa"/>
            <w:hideMark/>
          </w:tcPr>
          <w:p w14:paraId="011C049E" w14:textId="45DF175C" w:rsidR="00BD6117" w:rsidRPr="00A323B8" w:rsidRDefault="00BD6117" w:rsidP="00C93775">
            <w:pPr>
              <w:spacing w:after="160" w:line="278" w:lineRule="auto"/>
              <w:rPr>
                <w:rFonts w:cs="Times New Roman"/>
              </w:rPr>
            </w:pPr>
            <w:r w:rsidRPr="001A2001">
              <w:rPr>
                <w:rFonts w:cs="Times New Roman"/>
                <w:noProof/>
              </w:rPr>
              <w:t xml:space="preserve">Rs. 50, Rs. 500, Rs. </w:t>
            </w:r>
            <w:r w:rsidR="008B73F2">
              <w:rPr>
                <w:rFonts w:cs="Times New Roman"/>
                <w:noProof/>
              </w:rPr>
              <w:t>2</w:t>
            </w:r>
            <w:r w:rsidRPr="001A2001">
              <w:rPr>
                <w:rFonts w:cs="Times New Roman"/>
                <w:noProof/>
              </w:rPr>
              <w:t>,000, and Rs. 10,000</w:t>
            </w:r>
          </w:p>
        </w:tc>
      </w:tr>
    </w:tbl>
    <w:p w14:paraId="674ACA8A" w14:textId="77777777" w:rsidR="00BD6117" w:rsidRPr="00A323B8" w:rsidRDefault="00BD6117" w:rsidP="00C93775">
      <w:pPr>
        <w:pStyle w:val="NoSpacing"/>
        <w:jc w:val="left"/>
      </w:pPr>
    </w:p>
    <w:p w14:paraId="3B48F134" w14:textId="77777777" w:rsidR="00BD6117" w:rsidRPr="00A323B8" w:rsidRDefault="00BD6117" w:rsidP="00C93775">
      <w:pPr>
        <w:pStyle w:val="Heading2"/>
        <w:jc w:val="left"/>
      </w:pPr>
      <w:bookmarkStart w:id="11" w:name="_Toc240273929"/>
      <w:r w:rsidRPr="00A323B8">
        <w:t>Serial Numbering</w:t>
      </w:r>
      <w:bookmarkEnd w:id="11"/>
    </w:p>
    <w:p w14:paraId="785A2A9C" w14:textId="23B36F2B" w:rsidR="00BD6117" w:rsidRPr="00A323B8" w:rsidRDefault="00BD6117" w:rsidP="00C93775">
      <w:r w:rsidRPr="00A323B8">
        <w:t>Each</w:t>
      </w:r>
      <w:r w:rsidRPr="00A323B8">
        <w:rPr>
          <w:rFonts w:eastAsia="Times New Roman"/>
        </w:rP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contain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unique/consecutive</w:t>
      </w:r>
      <w:r w:rsidRPr="00A323B8">
        <w:rPr>
          <w:rFonts w:eastAsia="Times New Roman"/>
        </w:rPr>
        <w:t xml:space="preserve"> </w:t>
      </w:r>
      <w:r w:rsidRPr="00A323B8">
        <w:t>number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following</w:t>
      </w:r>
      <w:r w:rsidRPr="00A323B8">
        <w:rPr>
          <w:rFonts w:eastAsia="Times New Roman"/>
        </w:rPr>
        <w:t xml:space="preserve"> </w:t>
      </w:r>
      <w:r w:rsidRPr="00A323B8">
        <w:t>format</w:t>
      </w:r>
      <w:r w:rsidRPr="00A323B8">
        <w:rPr>
          <w:rFonts w:eastAsia="Times New Roman"/>
        </w:rPr>
        <w:t xml:space="preserve"> </w:t>
      </w:r>
      <w:r w:rsidRPr="00A323B8">
        <w:t>PXXXGGGGTTTTTTT</w:t>
      </w:r>
      <w:r w:rsidRPr="00A323B8">
        <w:rPr>
          <w:rFonts w:eastAsia="Times New Roman"/>
        </w:rPr>
        <w:t xml:space="preserve"> </w:t>
      </w:r>
      <w:r w:rsidRPr="00A323B8">
        <w:t>where</w:t>
      </w:r>
      <w:r w:rsidRPr="00A323B8">
        <w:rPr>
          <w:rFonts w:eastAsia="Times New Roman"/>
        </w:rPr>
        <w:t xml:space="preserve"> </w:t>
      </w:r>
      <w:r w:rsidRPr="00A323B8">
        <w:t>P</w:t>
      </w:r>
      <w:r w:rsidRPr="00A323B8">
        <w:rPr>
          <w:rFonts w:eastAsia="Times New Roman"/>
        </w:rPr>
        <w:t xml:space="preserve"> </w:t>
      </w:r>
      <w:r w:rsidRPr="00A323B8">
        <w:t>represents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Passive/Scratch,</w:t>
      </w:r>
      <w:r w:rsidRPr="00A323B8">
        <w:rPr>
          <w:rFonts w:eastAsia="Times New Roman"/>
        </w:rPr>
        <w:t xml:space="preserve"> </w:t>
      </w:r>
      <w:r w:rsidRPr="00A323B8">
        <w:t>XXX</w:t>
      </w:r>
      <w:r w:rsidRPr="00A323B8">
        <w:rPr>
          <w:rFonts w:eastAsia="Times New Roman"/>
        </w:rPr>
        <w:t xml:space="preserve"> </w:t>
      </w:r>
      <w:r w:rsidRPr="00A323B8">
        <w:t>represents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Lottery</w:t>
      </w:r>
      <w:r w:rsidRPr="00A323B8">
        <w:rPr>
          <w:rFonts w:eastAsia="Times New Roman"/>
        </w:rPr>
        <w:t xml:space="preserve"> </w:t>
      </w:r>
      <w:r w:rsidRPr="00A323B8">
        <w:t>Code,</w:t>
      </w:r>
      <w:r w:rsidRPr="00A323B8">
        <w:rPr>
          <w:rFonts w:eastAsia="Times New Roman"/>
        </w:rPr>
        <w:t xml:space="preserve"> </w:t>
      </w:r>
      <w:r w:rsidRPr="00A323B8">
        <w:t>GGGG</w:t>
      </w:r>
      <w:r w:rsidRPr="00A323B8">
        <w:rPr>
          <w:rFonts w:eastAsia="Times New Roman"/>
        </w:rPr>
        <w:t xml:space="preserve"> </w:t>
      </w:r>
      <w:r w:rsidRPr="00A323B8">
        <w:t>represents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number,</w:t>
      </w:r>
      <w:r w:rsidRPr="00A323B8">
        <w:rPr>
          <w:rFonts w:eastAsia="Times New Roman"/>
        </w:rPr>
        <w:t xml:space="preserve"> </w:t>
      </w:r>
      <w:r w:rsidRPr="00A323B8">
        <w:t>TTTTTTT</w:t>
      </w:r>
      <w:r w:rsidRPr="00A323B8">
        <w:rPr>
          <w:rFonts w:eastAsia="Times New Roman"/>
        </w:rPr>
        <w:t xml:space="preserve"> </w:t>
      </w:r>
      <w:r w:rsidRPr="00A323B8">
        <w:t>represents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Serial</w:t>
      </w:r>
      <w:r w:rsidRPr="00A323B8">
        <w:rPr>
          <w:rFonts w:eastAsia="Times New Roman"/>
        </w:rPr>
        <w:t xml:space="preserve"> </w:t>
      </w:r>
      <w:r w:rsidRPr="00A323B8">
        <w:t>number</w:t>
      </w:r>
      <w:r w:rsidRPr="00A323B8">
        <w:rPr>
          <w:rFonts w:eastAsia="Times New Roman"/>
        </w:rPr>
        <w:t xml:space="preserve"> </w:t>
      </w:r>
      <w:r w:rsidRPr="00A323B8">
        <w:t>0000001</w:t>
      </w:r>
      <w:r w:rsidRPr="00A323B8">
        <w:rPr>
          <w:rFonts w:eastAsia="Times New Roman"/>
        </w:rPr>
        <w:t xml:space="preserve"> </w:t>
      </w:r>
      <w:r w:rsidRPr="00A323B8">
        <w:t>through</w:t>
      </w:r>
      <w:r w:rsidRPr="00A323B8">
        <w:rPr>
          <w:rFonts w:eastAsia="Times New Roman"/>
        </w:rPr>
        <w:t xml:space="preserve"> </w:t>
      </w:r>
      <w:r w:rsidR="00CE360C">
        <w:rPr>
          <w:rFonts w:eastAsia="Times New Roman"/>
        </w:rPr>
        <w:t>0</w:t>
      </w:r>
      <w:r w:rsidRPr="001A2001">
        <w:rPr>
          <w:rFonts w:eastAsia="Times New Roman"/>
          <w:noProof/>
        </w:rPr>
        <w:t>500000</w:t>
      </w:r>
      <w:r w:rsidRPr="00A323B8">
        <w:t>.</w:t>
      </w:r>
    </w:p>
    <w:p w14:paraId="362190E4" w14:textId="77777777" w:rsidR="00BD6117" w:rsidRPr="00A323B8" w:rsidRDefault="00BD6117" w:rsidP="00C93775">
      <w:pPr>
        <w:pStyle w:val="NoSpacing"/>
        <w:ind w:left="720"/>
        <w:jc w:val="left"/>
      </w:pPr>
    </w:p>
    <w:tbl>
      <w:tblPr>
        <w:tblStyle w:val="TableGridLight"/>
        <w:tblW w:w="7077" w:type="dxa"/>
        <w:tblInd w:w="596" w:type="dxa"/>
        <w:tblLayout w:type="fixed"/>
        <w:tblLook w:val="0000" w:firstRow="0" w:lastRow="0" w:firstColumn="0" w:lastColumn="0" w:noHBand="0" w:noVBand="0"/>
      </w:tblPr>
      <w:tblGrid>
        <w:gridCol w:w="1019"/>
        <w:gridCol w:w="981"/>
        <w:gridCol w:w="1167"/>
        <w:gridCol w:w="1824"/>
        <w:gridCol w:w="2086"/>
      </w:tblGrid>
      <w:tr w:rsidR="00BD6117" w:rsidRPr="00A323B8" w14:paraId="1A795FF5" w14:textId="77777777" w:rsidTr="00005BF9">
        <w:tc>
          <w:tcPr>
            <w:tcW w:w="1019" w:type="dxa"/>
          </w:tcPr>
          <w:p w14:paraId="40C05C29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A323B8">
              <w:t>Passive/</w:t>
            </w:r>
          </w:p>
          <w:p w14:paraId="2E9C68DD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A323B8">
              <w:t>Scratch</w:t>
            </w:r>
          </w:p>
        </w:tc>
        <w:tc>
          <w:tcPr>
            <w:tcW w:w="981" w:type="dxa"/>
          </w:tcPr>
          <w:p w14:paraId="416FA334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A323B8">
              <w:t>Lottery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Code</w:t>
            </w:r>
          </w:p>
        </w:tc>
        <w:tc>
          <w:tcPr>
            <w:tcW w:w="1167" w:type="dxa"/>
          </w:tcPr>
          <w:p w14:paraId="72D4CF37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A323B8">
              <w:t>Game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Number</w:t>
            </w:r>
          </w:p>
        </w:tc>
        <w:tc>
          <w:tcPr>
            <w:tcW w:w="1824" w:type="dxa"/>
          </w:tcPr>
          <w:p w14:paraId="691E5C33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A323B8">
              <w:t>Start</w:t>
            </w:r>
          </w:p>
          <w:p w14:paraId="4CC40E08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A323B8">
              <w:t>Serial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Number</w:t>
            </w:r>
          </w:p>
        </w:tc>
        <w:tc>
          <w:tcPr>
            <w:tcW w:w="2086" w:type="dxa"/>
          </w:tcPr>
          <w:p w14:paraId="185B2C44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A323B8">
              <w:t>End</w:t>
            </w:r>
          </w:p>
          <w:p w14:paraId="7CBDDAA1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A323B8">
              <w:t>Serial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Number</w:t>
            </w:r>
          </w:p>
        </w:tc>
      </w:tr>
      <w:tr w:rsidR="00BD6117" w:rsidRPr="00A323B8" w14:paraId="7029C6DE" w14:textId="77777777" w:rsidTr="00005BF9">
        <w:tc>
          <w:tcPr>
            <w:tcW w:w="1019" w:type="dxa"/>
          </w:tcPr>
          <w:p w14:paraId="3D62EB15" w14:textId="77777777" w:rsidR="00BD6117" w:rsidRPr="00A323B8" w:rsidRDefault="00BD6117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1</w:t>
            </w:r>
          </w:p>
        </w:tc>
        <w:tc>
          <w:tcPr>
            <w:tcW w:w="981" w:type="dxa"/>
          </w:tcPr>
          <w:p w14:paraId="16E15D7F" w14:textId="77777777" w:rsidR="00BD6117" w:rsidRPr="00A323B8" w:rsidRDefault="00BD6117" w:rsidP="00C93775">
            <w:pPr>
              <w:pStyle w:val="NoSpacing"/>
              <w:snapToGrid w:val="0"/>
              <w:jc w:val="left"/>
              <w:rPr>
                <w:b/>
                <w:vertAlign w:val="subscript"/>
              </w:rPr>
            </w:pPr>
            <w:r w:rsidRPr="001A2001">
              <w:rPr>
                <w:b/>
                <w:noProof/>
              </w:rPr>
              <w:t>320</w:t>
            </w:r>
          </w:p>
        </w:tc>
        <w:tc>
          <w:tcPr>
            <w:tcW w:w="1167" w:type="dxa"/>
          </w:tcPr>
          <w:p w14:paraId="5ECC94F2" w14:textId="7627F18D" w:rsidR="00BD6117" w:rsidRPr="00A323B8" w:rsidRDefault="00BD6117" w:rsidP="00C93775">
            <w:pPr>
              <w:pStyle w:val="NoSpacing"/>
              <w:snapToGrid w:val="0"/>
              <w:jc w:val="left"/>
              <w:rPr>
                <w:b/>
                <w:vertAlign w:val="subscript"/>
              </w:rPr>
            </w:pPr>
            <w:r w:rsidRPr="001A2001">
              <w:rPr>
                <w:b/>
                <w:noProof/>
              </w:rPr>
              <w:t>0114</w:t>
            </w:r>
          </w:p>
        </w:tc>
        <w:tc>
          <w:tcPr>
            <w:tcW w:w="1824" w:type="dxa"/>
          </w:tcPr>
          <w:p w14:paraId="697AF083" w14:textId="77777777" w:rsidR="00BD6117" w:rsidRPr="00A323B8" w:rsidRDefault="00BD6117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0000001</w:t>
            </w:r>
          </w:p>
        </w:tc>
        <w:tc>
          <w:tcPr>
            <w:tcW w:w="2086" w:type="dxa"/>
          </w:tcPr>
          <w:p w14:paraId="2C69C14F" w14:textId="77777777" w:rsidR="00BD6117" w:rsidRPr="00A323B8" w:rsidRDefault="00BD6117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0500000</w:t>
            </w:r>
          </w:p>
        </w:tc>
      </w:tr>
    </w:tbl>
    <w:p w14:paraId="0DBF2451" w14:textId="77777777" w:rsidR="00BD6117" w:rsidRPr="00A323B8" w:rsidRDefault="00BD6117" w:rsidP="00C93775">
      <w:pPr>
        <w:pStyle w:val="Heading2"/>
        <w:jc w:val="left"/>
      </w:pPr>
      <w:r w:rsidRPr="00A323B8">
        <w:tab/>
      </w:r>
      <w:bookmarkStart w:id="12" w:name="_Toc240273930"/>
      <w:r w:rsidRPr="00A323B8">
        <w:t>Validation</w:t>
      </w:r>
      <w:bookmarkEnd w:id="12"/>
    </w:p>
    <w:p w14:paraId="78E10007" w14:textId="77777777" w:rsidR="00BD6117" w:rsidRPr="00A323B8" w:rsidRDefault="00BD6117" w:rsidP="00C93775">
      <w:pPr>
        <w:pStyle w:val="Heading3"/>
        <w:jc w:val="left"/>
      </w:pPr>
      <w:r w:rsidRPr="00A323B8">
        <w:t>VIRN</w:t>
      </w:r>
    </w:p>
    <w:p w14:paraId="6ACB0D1E" w14:textId="77777777" w:rsidR="00BD6117" w:rsidRPr="00A323B8" w:rsidRDefault="00BD6117" w:rsidP="00C93775">
      <w:pPr>
        <w:pStyle w:val="NoSpacing"/>
        <w:spacing w:after="120"/>
        <w:jc w:val="left"/>
      </w:pPr>
      <w:r w:rsidRPr="00A323B8">
        <w:t>Each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>
        <w:rPr>
          <w:noProof/>
        </w:rPr>
        <w:t>500,000</w:t>
      </w:r>
      <w:r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assigned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unique</w:t>
      </w:r>
      <w:r w:rsidRPr="00A323B8">
        <w:rPr>
          <w:rFonts w:eastAsia="Times New Roman"/>
        </w:rPr>
        <w:t xml:space="preserve"> </w:t>
      </w:r>
      <w:r w:rsidRPr="00A323B8">
        <w:t>fifteen</w:t>
      </w:r>
      <w:r w:rsidRPr="00A323B8">
        <w:rPr>
          <w:rFonts w:eastAsia="Times New Roman"/>
        </w:rPr>
        <w:t xml:space="preserve">-digit </w:t>
      </w:r>
      <w:r w:rsidRPr="00A323B8">
        <w:t>validation</w:t>
      </w:r>
      <w:r w:rsidRPr="00A323B8">
        <w:rPr>
          <w:rFonts w:eastAsia="Times New Roman"/>
        </w:rPr>
        <w:t xml:space="preserve"> </w:t>
      </w:r>
      <w:r w:rsidRPr="00A323B8">
        <w:t>number</w:t>
      </w:r>
      <w:r w:rsidRPr="00A323B8">
        <w:rPr>
          <w:rFonts w:eastAsia="Times New Roman"/>
        </w:rPr>
        <w:t xml:space="preserve"> </w:t>
      </w:r>
      <w:r w:rsidRPr="00A323B8">
        <w:t>(VIRN).</w:t>
      </w:r>
      <w:r w:rsidRPr="00A323B8">
        <w:rPr>
          <w:rFonts w:eastAsia="Times New Roman"/>
        </w:rPr>
        <w:t xml:space="preserve"> </w:t>
      </w:r>
      <w:r w:rsidRPr="00A323B8">
        <w:t>Format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VIRN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formatted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 xml:space="preserve">follows: </w:t>
      </w:r>
    </w:p>
    <w:p w14:paraId="0AC32C6A" w14:textId="77777777" w:rsidR="00BD6117" w:rsidRPr="00A323B8" w:rsidRDefault="00BD6117" w:rsidP="00C93775">
      <w:pPr>
        <w:pStyle w:val="NoSpacing"/>
        <w:spacing w:after="120"/>
        <w:jc w:val="left"/>
      </w:pPr>
      <w:r w:rsidRPr="00A323B8">
        <w:lastRenderedPageBreak/>
        <w:t>PXXXGGGGVVVVVVV where P represents the Passive/Scratch, XXX represents the Lottery Code, GGGG represents game number, VVVVVVV represents the unique VIRN. Each ticket will include a bar code (2 of 5 Interleaved symbology)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one</w:t>
      </w:r>
      <w:r w:rsidRPr="00A323B8">
        <w:rPr>
          <w:rFonts w:eastAsia="Times New Roman"/>
        </w:rPr>
        <w:t xml:space="preserve"> </w:t>
      </w:r>
      <w:r w:rsidRPr="00A323B8">
        <w:t>parity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added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barcode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>16</w:t>
      </w:r>
      <w:r w:rsidRPr="00A323B8">
        <w:rPr>
          <w:vertAlign w:val="superscript"/>
        </w:rPr>
        <w:t>th</w:t>
      </w:r>
      <w:r w:rsidRPr="00A323B8">
        <w:rPr>
          <w:rFonts w:eastAsia="Times New Roman"/>
        </w:rPr>
        <w:t xml:space="preserve"> </w:t>
      </w:r>
      <w:r w:rsidRPr="00A323B8">
        <w:t>digit.</w:t>
      </w:r>
    </w:p>
    <w:p w14:paraId="7C8BA35D" w14:textId="77777777" w:rsidR="00BD6117" w:rsidRPr="00A323B8" w:rsidRDefault="00BD6117" w:rsidP="00C93775">
      <w:pPr>
        <w:pStyle w:val="NoSpacing"/>
        <w:spacing w:before="120" w:after="120"/>
        <w:jc w:val="left"/>
      </w:pPr>
      <w:r w:rsidRPr="00A323B8">
        <w:t>Parity: remainder of the sum of all the digits of the VIRN divided by 10</w:t>
      </w:r>
    </w:p>
    <w:p w14:paraId="14072438" w14:textId="17CA277D" w:rsidR="00BD6117" w:rsidRPr="00A323B8" w:rsidRDefault="00BD6117" w:rsidP="00C93775">
      <w:pPr>
        <w:pStyle w:val="NoSpacing"/>
        <w:spacing w:after="120"/>
        <w:jc w:val="left"/>
      </w:pPr>
      <w:r w:rsidRPr="00A323B8">
        <w:t xml:space="preserve">e.g: virn no - </w:t>
      </w:r>
      <w:r w:rsidRPr="00A323B8">
        <w:rPr>
          <w:rFonts w:eastAsia="Times New Roman" w:cs="Arial"/>
          <w:lang w:val="en-US"/>
        </w:rPr>
        <w:t>13</w:t>
      </w:r>
      <w:r w:rsidR="00AE0A89">
        <w:rPr>
          <w:rFonts w:eastAsia="Times New Roman" w:cs="Arial"/>
          <w:lang w:val="en-US"/>
        </w:rPr>
        <w:t>2</w:t>
      </w:r>
      <w:r w:rsidRPr="00A323B8">
        <w:rPr>
          <w:rFonts w:eastAsia="Times New Roman" w:cs="Arial"/>
          <w:lang w:val="en-US"/>
        </w:rPr>
        <w:t>000022345678</w:t>
      </w:r>
    </w:p>
    <w:p w14:paraId="71052E84" w14:textId="627A91CA" w:rsidR="00BD6117" w:rsidRPr="00A323B8" w:rsidRDefault="00BD6117" w:rsidP="00C93775">
      <w:pPr>
        <w:pStyle w:val="NoSpacing"/>
        <w:spacing w:after="120"/>
        <w:ind w:left="720"/>
        <w:jc w:val="left"/>
        <w:rPr>
          <w:rFonts w:eastAsia="Times New Roman" w:cs="Arial"/>
          <w:lang w:val="en-US"/>
        </w:rPr>
      </w:pPr>
      <m:oMathPara>
        <m:oMath>
          <m:r>
            <w:rPr>
              <w:rFonts w:ascii="Cambria Math" w:eastAsia="Times New Roman" w:hAnsi="Cambria Math" w:cs="Arial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Arial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lang w:val="en-US"/>
                    </w:rPr>
                    <m:t>1+3+2+0+0+0+0+2+2+3+4+5+6+7+8</m:t>
                  </m:r>
                </m:e>
              </m:d>
            </m:num>
            <m:den>
              <m:r>
                <w:rPr>
                  <w:rFonts w:ascii="Cambria Math" w:eastAsia="Times New Roman" w:hAnsi="Cambria Math" w:cs="Arial"/>
                  <w:lang w:val="en-US"/>
                </w:rPr>
                <m:t>10</m:t>
              </m:r>
            </m:den>
          </m:f>
          <m:r>
            <w:rPr>
              <w:rFonts w:ascii="Cambria Math" w:eastAsia="Times New Roman" w:hAnsi="Cambria Math" w:cs="Arial"/>
              <w:lang w:val="en-US"/>
            </w:rPr>
            <m:t>=4.3</m:t>
          </m:r>
        </m:oMath>
      </m:oMathPara>
    </w:p>
    <w:p w14:paraId="6ED6644D" w14:textId="5F37F1A7" w:rsidR="00BD6117" w:rsidRPr="00A323B8" w:rsidRDefault="00BD6117" w:rsidP="00C93775">
      <w:pPr>
        <w:pStyle w:val="NoSpacing"/>
        <w:spacing w:before="120"/>
        <w:jc w:val="left"/>
        <w:rPr>
          <w:rFonts w:eastAsia="Times New Roman" w:cs="Arial"/>
          <w:lang w:val="en-US"/>
        </w:rPr>
      </w:pPr>
      <m:oMathPara>
        <m:oMath>
          <m:r>
            <w:rPr>
              <w:rFonts w:ascii="Cambria Math" w:eastAsia="Times New Roman" w:hAnsi="Cambria Math" w:cs="Arial"/>
              <w:lang w:val="en-US"/>
            </w:rPr>
            <m:t>Parity = Remainder = 3</m:t>
          </m:r>
        </m:oMath>
      </m:oMathPara>
    </w:p>
    <w:p w14:paraId="31D2E2F9" w14:textId="77777777" w:rsidR="00BD6117" w:rsidRPr="00A323B8" w:rsidRDefault="00BD6117" w:rsidP="00C93775">
      <w:pPr>
        <w:pStyle w:val="Heading3"/>
        <w:jc w:val="left"/>
      </w:pPr>
      <w:r w:rsidRPr="00A323B8">
        <w:t>Agent</w:t>
      </w:r>
      <w:r w:rsidRPr="00A323B8">
        <w:rPr>
          <w:rFonts w:eastAsia="Times New Roman"/>
        </w:rPr>
        <w:t xml:space="preserve"> </w:t>
      </w:r>
      <w:r w:rsidRPr="00A323B8">
        <w:t>Validation</w:t>
      </w:r>
    </w:p>
    <w:p w14:paraId="025A2DD2" w14:textId="77777777" w:rsidR="00BD6117" w:rsidRPr="00A323B8" w:rsidRDefault="00BD6117" w:rsidP="00C93775">
      <w:pPr>
        <w:pStyle w:val="NoSpacing"/>
        <w:spacing w:after="120"/>
        <w:jc w:val="left"/>
        <w:rPr>
          <w:lang w:val="en-US"/>
        </w:rPr>
      </w:pPr>
      <w:r w:rsidRPr="00A323B8">
        <w:rPr>
          <w:lang w:val="en-US"/>
        </w:rPr>
        <w:t xml:space="preserve">Each ticket receives a three-character Agent Validation Code for prize authentication by agents. The code consists of three distinct letters, printed in three randomly selected positions </w:t>
      </w:r>
      <w:r>
        <w:rPr>
          <w:lang w:val="en-US"/>
        </w:rPr>
        <w:t>from</w:t>
      </w:r>
      <w:r w:rsidRPr="00A323B8">
        <w:rPr>
          <w:lang w:val="en-US"/>
        </w:rPr>
        <w:t xml:space="preserve"> nine</w:t>
      </w:r>
      <w:r>
        <w:rPr>
          <w:lang w:val="en-US"/>
        </w:rPr>
        <w:t xml:space="preserve"> allocated </w:t>
      </w:r>
      <w:r w:rsidRPr="00A323B8">
        <w:rPr>
          <w:lang w:val="en-US"/>
        </w:rPr>
        <w:t>position</w:t>
      </w:r>
      <w:r>
        <w:rPr>
          <w:lang w:val="en-US"/>
        </w:rPr>
        <w:t>s</w:t>
      </w:r>
      <w:r w:rsidRPr="00A323B8">
        <w:rPr>
          <w:lang w:val="en-US"/>
        </w:rPr>
        <w:t xml:space="preserve"> in the player scratch area.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5331"/>
      </w:tblGrid>
      <w:tr w:rsidR="00BD6117" w:rsidRPr="00A323B8" w14:paraId="6BF6BA57" w14:textId="77777777" w:rsidTr="004B21AB">
        <w:tc>
          <w:tcPr>
            <w:tcW w:w="2965" w:type="dxa"/>
          </w:tcPr>
          <w:p w14:paraId="589C9014" w14:textId="77777777" w:rsidR="00BD6117" w:rsidRPr="00A323B8" w:rsidRDefault="00BD6117" w:rsidP="00C93775">
            <w:pPr>
              <w:pStyle w:val="NoSpacing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Non-winning and </w:t>
            </w:r>
            <w:r w:rsidRPr="00A323B8">
              <w:rPr>
                <w:b/>
                <w:bCs/>
              </w:rPr>
              <w:t>High-Tier Winning Tickets</w:t>
            </w:r>
          </w:p>
        </w:tc>
        <w:tc>
          <w:tcPr>
            <w:tcW w:w="5331" w:type="dxa"/>
          </w:tcPr>
          <w:p w14:paraId="0950315A" w14:textId="77777777" w:rsidR="00BD6117" w:rsidRPr="00A323B8" w:rsidRDefault="00BD6117" w:rsidP="00C93775">
            <w:pPr>
              <w:pStyle w:val="NewStyle"/>
            </w:pPr>
            <w:r w:rsidRPr="00A323B8">
              <w:t>Three distinct letters chosen from: W, S, A, D, Z, R</w:t>
            </w:r>
          </w:p>
          <w:p w14:paraId="64820B41" w14:textId="77777777" w:rsidR="00BD6117" w:rsidRPr="00A323B8" w:rsidRDefault="00BD6117" w:rsidP="00C93775">
            <w:pPr>
              <w:pStyle w:val="NoSpacing"/>
              <w:jc w:val="left"/>
              <w:rPr>
                <w:b/>
              </w:rPr>
            </w:pPr>
          </w:p>
        </w:tc>
      </w:tr>
      <w:tr w:rsidR="00BD6117" w:rsidRPr="00A323B8" w14:paraId="5BB668EC" w14:textId="77777777" w:rsidTr="004B21AB">
        <w:tc>
          <w:tcPr>
            <w:tcW w:w="2965" w:type="dxa"/>
          </w:tcPr>
          <w:p w14:paraId="735793DD" w14:textId="77777777" w:rsidR="00BD6117" w:rsidRPr="00A323B8" w:rsidRDefault="00BD6117" w:rsidP="00C93775">
            <w:pPr>
              <w:pStyle w:val="NoSpacing"/>
              <w:jc w:val="left"/>
              <w:rPr>
                <w:b/>
                <w:bCs/>
              </w:rPr>
            </w:pPr>
            <w:r w:rsidRPr="00A323B8">
              <w:rPr>
                <w:b/>
                <w:bCs/>
              </w:rPr>
              <w:t>Low-Tier Winning Tickets</w:t>
            </w:r>
          </w:p>
        </w:tc>
        <w:tc>
          <w:tcPr>
            <w:tcW w:w="5331" w:type="dxa"/>
          </w:tcPr>
          <w:p w14:paraId="01D073A9" w14:textId="77777777" w:rsidR="00BD6117" w:rsidRPr="00A323B8" w:rsidRDefault="00BD6117" w:rsidP="00C93775">
            <w:pPr>
              <w:pStyle w:val="NoSpacing"/>
              <w:jc w:val="left"/>
            </w:pPr>
            <w:r w:rsidRPr="00A323B8">
              <w:t xml:space="preserve">Two distinct letters chosen from: W, S, A, D, Z, R plus one additional letter based on the prize: </w:t>
            </w:r>
          </w:p>
          <w:p w14:paraId="34F1BCF0" w14:textId="77777777" w:rsidR="00BD6117" w:rsidRPr="00A323B8" w:rsidRDefault="00BD6117" w:rsidP="00C93775">
            <w:pPr>
              <w:pStyle w:val="NoSpacing"/>
              <w:jc w:val="left"/>
              <w:rPr>
                <w:b/>
              </w:rPr>
            </w:pPr>
          </w:p>
          <w:tbl>
            <w:tblPr>
              <w:tblStyle w:val="TableGridLight"/>
              <w:tblW w:w="3223" w:type="dxa"/>
              <w:tblLayout w:type="fixed"/>
              <w:tblLook w:val="0000" w:firstRow="0" w:lastRow="0" w:firstColumn="0" w:lastColumn="0" w:noHBand="0" w:noVBand="0"/>
            </w:tblPr>
            <w:tblGrid>
              <w:gridCol w:w="1440"/>
              <w:gridCol w:w="1783"/>
            </w:tblGrid>
            <w:tr w:rsidR="00BD6117" w:rsidRPr="00A323B8" w14:paraId="1B64F5CD" w14:textId="77777777" w:rsidTr="00D12DD9">
              <w:tc>
                <w:tcPr>
                  <w:tcW w:w="1440" w:type="dxa"/>
                </w:tcPr>
                <w:p w14:paraId="38EA12EA" w14:textId="77777777" w:rsidR="00BD6117" w:rsidRPr="00351AA4" w:rsidRDefault="00BD6117" w:rsidP="00C93775">
                  <w:pPr>
                    <w:pStyle w:val="NoSpacing"/>
                    <w:snapToGrid w:val="0"/>
                    <w:jc w:val="left"/>
                    <w:rPr>
                      <w:b/>
                    </w:rPr>
                  </w:pPr>
                  <w:r w:rsidRPr="00351AA4">
                    <w:rPr>
                      <w:b/>
                    </w:rPr>
                    <w:t>Prize</w:t>
                  </w:r>
                </w:p>
              </w:tc>
              <w:tc>
                <w:tcPr>
                  <w:tcW w:w="1783" w:type="dxa"/>
                </w:tcPr>
                <w:p w14:paraId="06E46FAE" w14:textId="77777777" w:rsidR="00BD6117" w:rsidRPr="00351AA4" w:rsidRDefault="00BD6117" w:rsidP="00C93775">
                  <w:pPr>
                    <w:pStyle w:val="NoSpacing"/>
                    <w:snapToGrid w:val="0"/>
                    <w:jc w:val="left"/>
                  </w:pPr>
                  <w:r w:rsidRPr="00351AA4">
                    <w:rPr>
                      <w:b/>
                    </w:rPr>
                    <w:t>Agent</w:t>
                  </w:r>
                  <w:r w:rsidRPr="00351AA4">
                    <w:rPr>
                      <w:rFonts w:eastAsia="Times New Roman"/>
                      <w:b/>
                    </w:rPr>
                    <w:t xml:space="preserve"> </w:t>
                  </w:r>
                  <w:r w:rsidRPr="00351AA4">
                    <w:rPr>
                      <w:b/>
                    </w:rPr>
                    <w:t>Code</w:t>
                  </w:r>
                </w:p>
                <w:p w14:paraId="049D236E" w14:textId="77777777" w:rsidR="00BD6117" w:rsidRPr="00351AA4" w:rsidRDefault="00BD6117" w:rsidP="00C93775">
                  <w:pPr>
                    <w:pStyle w:val="NoSpacing"/>
                    <w:jc w:val="left"/>
                  </w:pPr>
                  <w:r w:rsidRPr="00351AA4">
                    <w:rPr>
                      <w:b/>
                    </w:rPr>
                    <w:t>Third</w:t>
                  </w:r>
                  <w:r w:rsidRPr="00351AA4">
                    <w:rPr>
                      <w:rFonts w:eastAsia="Times New Roman"/>
                      <w:b/>
                    </w:rPr>
                    <w:t xml:space="preserve"> </w:t>
                  </w:r>
                  <w:r w:rsidRPr="00351AA4">
                    <w:rPr>
                      <w:b/>
                    </w:rPr>
                    <w:t>Letter</w:t>
                  </w:r>
                </w:p>
              </w:tc>
            </w:tr>
            <w:tr w:rsidR="00BD6117" w:rsidRPr="00A323B8" w14:paraId="0599755C" w14:textId="77777777" w:rsidTr="00D12DD9">
              <w:tc>
                <w:tcPr>
                  <w:tcW w:w="1440" w:type="dxa"/>
                </w:tcPr>
                <w:p w14:paraId="0B366DDA" w14:textId="77777777" w:rsidR="00BD6117" w:rsidRPr="00351AA4" w:rsidRDefault="00BD6117" w:rsidP="00C93775">
                  <w:pPr>
                    <w:pStyle w:val="NoSpacing"/>
                    <w:snapToGrid w:val="0"/>
                    <w:jc w:val="left"/>
                  </w:pPr>
                  <w:r w:rsidRPr="00351AA4">
                    <w:t xml:space="preserve">Rs. </w:t>
                  </w:r>
                  <w:r w:rsidRPr="001A2001">
                    <w:rPr>
                      <w:noProof/>
                    </w:rPr>
                    <w:t>50</w:t>
                  </w:r>
                </w:p>
              </w:tc>
              <w:tc>
                <w:tcPr>
                  <w:tcW w:w="1783" w:type="dxa"/>
                </w:tcPr>
                <w:p w14:paraId="4220F666" w14:textId="77777777" w:rsidR="00BD6117" w:rsidRPr="00351AA4" w:rsidRDefault="00BD6117" w:rsidP="00C93775">
                  <w:pPr>
                    <w:pStyle w:val="NoSpacing"/>
                    <w:snapToGrid w:val="0"/>
                    <w:jc w:val="left"/>
                  </w:pPr>
                  <w:r w:rsidRPr="001A2001">
                    <w:rPr>
                      <w:noProof/>
                    </w:rPr>
                    <w:t>T</w:t>
                  </w:r>
                </w:p>
              </w:tc>
            </w:tr>
          </w:tbl>
          <w:p w14:paraId="6B37F6C7" w14:textId="77777777" w:rsidR="00BD6117" w:rsidRPr="00A323B8" w:rsidRDefault="00BD6117" w:rsidP="00C93775">
            <w:pPr>
              <w:pStyle w:val="NoSpacing"/>
              <w:autoSpaceDN w:val="0"/>
              <w:jc w:val="left"/>
              <w:textAlignment w:val="baseline"/>
              <w:rPr>
                <w:b/>
                <w:lang w:val="en-US"/>
              </w:rPr>
            </w:pPr>
          </w:p>
          <w:p w14:paraId="5D031E83" w14:textId="77777777" w:rsidR="00BD6117" w:rsidRPr="00A323B8" w:rsidRDefault="00BD6117" w:rsidP="00C93775">
            <w:pPr>
              <w:pStyle w:val="NoSpacing"/>
              <w:jc w:val="left"/>
              <w:rPr>
                <w:b/>
              </w:rPr>
            </w:pPr>
          </w:p>
        </w:tc>
      </w:tr>
    </w:tbl>
    <w:p w14:paraId="7FE3FDB2" w14:textId="77777777" w:rsidR="00BD6117" w:rsidRPr="00A323B8" w:rsidRDefault="00BD6117" w:rsidP="00C93775">
      <w:pPr>
        <w:pStyle w:val="Heading1"/>
        <w:jc w:val="left"/>
      </w:pPr>
      <w:bookmarkStart w:id="13" w:name="_Toc240273931"/>
      <w:r w:rsidRPr="00A323B8">
        <w:t>PRIZE</w:t>
      </w:r>
      <w:r w:rsidRPr="00A323B8">
        <w:rPr>
          <w:rFonts w:eastAsia="Times New Roman"/>
        </w:rPr>
        <w:t xml:space="preserve"> </w:t>
      </w:r>
      <w:r w:rsidRPr="00A323B8">
        <w:t>STRUCTURE</w:t>
      </w:r>
      <w:bookmarkEnd w:id="13"/>
    </w:p>
    <w:p w14:paraId="68889F4E" w14:textId="77777777" w:rsidR="00BD6117" w:rsidRPr="00A323B8" w:rsidRDefault="00BD6117" w:rsidP="00C93775">
      <w:pPr>
        <w:pStyle w:val="Heading2"/>
        <w:jc w:val="left"/>
      </w:pPr>
      <w:bookmarkStart w:id="14" w:name="_Toc240273932"/>
      <w:r w:rsidRPr="00A323B8">
        <w:t>Parameters</w:t>
      </w:r>
      <w:bookmarkEnd w:id="14"/>
    </w:p>
    <w:p w14:paraId="5C546719" w14:textId="77777777" w:rsidR="00BD6117" w:rsidRDefault="00BD6117" w:rsidP="00C93775">
      <w:pPr>
        <w:pStyle w:val="ListParagraph"/>
        <w:jc w:val="left"/>
      </w:pPr>
      <w:r>
        <w:t>Ticket</w:t>
      </w:r>
      <w:r>
        <w:rPr>
          <w:rFonts w:eastAsia="Times New Roman"/>
        </w:rPr>
        <w:t xml:space="preserve"> </w:t>
      </w:r>
      <w:r>
        <w:t>price:</w:t>
      </w:r>
      <w:r>
        <w:tab/>
        <w:t xml:space="preserve">Rs. </w:t>
      </w:r>
      <w:r w:rsidRPr="001A2001">
        <w:rPr>
          <w:noProof/>
        </w:rPr>
        <w:t>50</w:t>
      </w:r>
      <w:r>
        <w:t xml:space="preserve"> </w:t>
      </w:r>
    </w:p>
    <w:p w14:paraId="2D041C46" w14:textId="77777777" w:rsidR="00BD6117" w:rsidRDefault="00BD6117" w:rsidP="00C93775">
      <w:pPr>
        <w:pStyle w:val="ListParagraph"/>
        <w:jc w:val="left"/>
      </w:pPr>
      <w:r>
        <w:t>Tickets:</w:t>
      </w:r>
      <w:r>
        <w:tab/>
      </w:r>
      <w:r>
        <w:rPr>
          <w:noProof/>
        </w:rPr>
        <w:t>500,000</w:t>
      </w:r>
    </w:p>
    <w:p w14:paraId="11BD7C61" w14:textId="77777777" w:rsidR="00BD6117" w:rsidRPr="007C3FA4" w:rsidRDefault="00BD6117" w:rsidP="00C93775">
      <w:pPr>
        <w:pStyle w:val="ListParagraph"/>
        <w:jc w:val="left"/>
        <w:rPr>
          <w:lang w:val="en-US"/>
        </w:rPr>
      </w:pPr>
      <w:r>
        <w:t>Revenue:</w:t>
      </w:r>
      <w:r>
        <w:tab/>
        <w:t xml:space="preserve">Rs. </w:t>
      </w:r>
      <w:r>
        <w:rPr>
          <w:noProof/>
        </w:rPr>
        <w:t>25,000,000</w:t>
      </w:r>
    </w:p>
    <w:p w14:paraId="2D594BA3" w14:textId="77777777" w:rsidR="00BD6117" w:rsidRDefault="00BD6117" w:rsidP="00C93775">
      <w:pPr>
        <w:pStyle w:val="ListParagraph"/>
        <w:jc w:val="left"/>
      </w:pPr>
      <w:r>
        <w:t>Prize</w:t>
      </w:r>
      <w:r>
        <w:rPr>
          <w:rFonts w:eastAsia="Times New Roman"/>
        </w:rPr>
        <w:t xml:space="preserve"> </w:t>
      </w:r>
      <w:r>
        <w:t>payout:</w:t>
      </w:r>
      <w:r>
        <w:tab/>
      </w:r>
      <w:r>
        <w:fldChar w:fldCharType="begin"/>
      </w:r>
      <w:r>
        <w:instrText xml:space="preserve"> = PrizePayout * 100 \# "0.00%" </w:instrText>
      </w:r>
      <w:r>
        <w:fldChar w:fldCharType="separate"/>
      </w:r>
      <w:r>
        <w:rPr>
          <w:noProof/>
        </w:rPr>
        <w:t>53.00%</w:t>
      </w:r>
      <w:r>
        <w:fldChar w:fldCharType="end"/>
      </w:r>
    </w:p>
    <w:p w14:paraId="55B7811C" w14:textId="77777777" w:rsidR="00BD6117" w:rsidRDefault="00BD6117" w:rsidP="00C93775">
      <w:pPr>
        <w:pStyle w:val="ListParagraph"/>
        <w:jc w:val="left"/>
      </w:pPr>
      <w:r>
        <w:t>Prize</w:t>
      </w:r>
      <w:r>
        <w:rPr>
          <w:rFonts w:eastAsia="Times New Roman"/>
        </w:rPr>
        <w:t xml:space="preserve"> </w:t>
      </w:r>
      <w:r>
        <w:t>pool:</w:t>
      </w:r>
      <w:r>
        <w:tab/>
        <w:t xml:space="preserve">Rs. </w:t>
      </w:r>
      <w:r>
        <w:rPr>
          <w:noProof/>
        </w:rPr>
        <w:t>13,250,000</w:t>
      </w:r>
      <w:r>
        <w:tab/>
      </w:r>
    </w:p>
    <w:p w14:paraId="7BE0E14A" w14:textId="77777777" w:rsidR="00BD6117" w:rsidRDefault="00BD6117" w:rsidP="00C93775">
      <w:pPr>
        <w:pStyle w:val="ListParagraph"/>
        <w:jc w:val="left"/>
      </w:pPr>
      <w:r>
        <w:t>Guaranteed</w:t>
      </w:r>
      <w:r>
        <w:rPr>
          <w:rFonts w:eastAsia="Times New Roman"/>
        </w:rPr>
        <w:t xml:space="preserve"> </w:t>
      </w:r>
      <w:r>
        <w:t>win</w:t>
      </w:r>
      <w:r>
        <w:rPr>
          <w:rFonts w:eastAsia="Times New Roman"/>
        </w:rPr>
        <w:t xml:space="preserve"> </w:t>
      </w:r>
      <w:r>
        <w:t>ratio:</w:t>
      </w:r>
      <w:r>
        <w:tab/>
        <w:t>1:</w:t>
      </w:r>
      <w:r>
        <w:rPr>
          <w:noProof/>
        </w:rPr>
        <w:t>4.41</w:t>
      </w:r>
    </w:p>
    <w:p w14:paraId="7D2FD714" w14:textId="77777777" w:rsidR="00BD6117" w:rsidRPr="00A323B8" w:rsidRDefault="00BD6117" w:rsidP="00E859A2">
      <w:pPr>
        <w:pStyle w:val="Heading2"/>
        <w:keepLines/>
        <w:jc w:val="left"/>
      </w:pPr>
      <w:bookmarkStart w:id="15" w:name="_Toc240273933"/>
      <w:r w:rsidRPr="00A323B8">
        <w:lastRenderedPageBreak/>
        <w:t>Prize Structure</w:t>
      </w:r>
      <w:bookmarkEnd w:id="15"/>
    </w:p>
    <w:tbl>
      <w:tblPr>
        <w:tblStyle w:val="TableGridLight"/>
        <w:tblW w:w="8066" w:type="dxa"/>
        <w:tblInd w:w="445" w:type="dxa"/>
        <w:tblLayout w:type="fixed"/>
        <w:tblLook w:val="0000" w:firstRow="0" w:lastRow="0" w:firstColumn="0" w:lastColumn="0" w:noHBand="0" w:noVBand="0"/>
      </w:tblPr>
      <w:tblGrid>
        <w:gridCol w:w="1411"/>
        <w:gridCol w:w="996"/>
        <w:gridCol w:w="1156"/>
        <w:gridCol w:w="1178"/>
        <w:gridCol w:w="1620"/>
        <w:gridCol w:w="1705"/>
      </w:tblGrid>
      <w:tr w:rsidR="00BD6117" w:rsidRPr="00A323B8" w14:paraId="32DA90BD" w14:textId="77777777" w:rsidTr="00C600B5">
        <w:trPr>
          <w:trHeight w:val="896"/>
        </w:trPr>
        <w:tc>
          <w:tcPr>
            <w:tcW w:w="1411" w:type="dxa"/>
          </w:tcPr>
          <w:p w14:paraId="2F5B1C91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Prize</w:t>
            </w:r>
          </w:p>
          <w:p w14:paraId="5563BBB8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Amount</w:t>
            </w:r>
          </w:p>
          <w:p w14:paraId="6E2561E6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(Rs)</w:t>
            </w:r>
          </w:p>
        </w:tc>
        <w:tc>
          <w:tcPr>
            <w:tcW w:w="996" w:type="dxa"/>
          </w:tcPr>
          <w:p w14:paraId="2B29AF83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Prize</w:t>
            </w:r>
          </w:p>
          <w:p w14:paraId="793F1146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System</w:t>
            </w:r>
          </w:p>
          <w:p w14:paraId="03869EB9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Code</w:t>
            </w:r>
          </w:p>
        </w:tc>
        <w:tc>
          <w:tcPr>
            <w:tcW w:w="1156" w:type="dxa"/>
          </w:tcPr>
          <w:p w14:paraId="5E83CF16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Play</w:t>
            </w:r>
          </w:p>
          <w:p w14:paraId="01AC5B75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Symbol</w:t>
            </w:r>
          </w:p>
          <w:p w14:paraId="4C3D5086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Code</w:t>
            </w:r>
          </w:p>
        </w:tc>
        <w:tc>
          <w:tcPr>
            <w:tcW w:w="1178" w:type="dxa"/>
          </w:tcPr>
          <w:p w14:paraId="67470749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Prize</w:t>
            </w:r>
          </w:p>
          <w:p w14:paraId="2AEF6DDD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Tier</w:t>
            </w:r>
          </w:p>
        </w:tc>
        <w:tc>
          <w:tcPr>
            <w:tcW w:w="1620" w:type="dxa"/>
          </w:tcPr>
          <w:p w14:paraId="3E5671CE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Number</w:t>
            </w:r>
          </w:p>
          <w:p w14:paraId="1558C05C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Prizes</w:t>
            </w:r>
          </w:p>
        </w:tc>
        <w:tc>
          <w:tcPr>
            <w:tcW w:w="1705" w:type="dxa"/>
          </w:tcPr>
          <w:p w14:paraId="08D838B5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Prize</w:t>
            </w:r>
          </w:p>
          <w:p w14:paraId="6A041C77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Total</w:t>
            </w:r>
          </w:p>
          <w:p w14:paraId="3AC50195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(Rs)</w:t>
            </w:r>
          </w:p>
        </w:tc>
      </w:tr>
      <w:tr w:rsidR="00BD6117" w:rsidRPr="00A323B8" w14:paraId="3E771ED4" w14:textId="77777777" w:rsidTr="00C600B5">
        <w:trPr>
          <w:trHeight w:val="300"/>
        </w:trPr>
        <w:tc>
          <w:tcPr>
            <w:tcW w:w="1411" w:type="dxa"/>
          </w:tcPr>
          <w:p w14:paraId="05EF73D0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 xml:space="preserve">  50</w:t>
            </w:r>
          </w:p>
        </w:tc>
        <w:tc>
          <w:tcPr>
            <w:tcW w:w="996" w:type="dxa"/>
          </w:tcPr>
          <w:p w14:paraId="4E3A9B2C" w14:textId="342651EF" w:rsidR="00BD6117" w:rsidRPr="00A323B8" w:rsidRDefault="00BD6117" w:rsidP="00E859A2">
            <w:pPr>
              <w:pStyle w:val="NoSpacing"/>
              <w:keepNext/>
              <w:keepLines/>
              <w:snapToGrid w:val="0"/>
              <w:jc w:val="center"/>
            </w:pPr>
            <w:r w:rsidRPr="001A2001">
              <w:rPr>
                <w:noProof/>
              </w:rPr>
              <w:t>03</w:t>
            </w:r>
          </w:p>
        </w:tc>
        <w:tc>
          <w:tcPr>
            <w:tcW w:w="1156" w:type="dxa"/>
          </w:tcPr>
          <w:p w14:paraId="395FD20F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center"/>
            </w:pPr>
            <w:r w:rsidRPr="001A2001">
              <w:rPr>
                <w:noProof/>
              </w:rPr>
              <w:t>dd</w:t>
            </w:r>
          </w:p>
        </w:tc>
        <w:tc>
          <w:tcPr>
            <w:tcW w:w="1178" w:type="dxa"/>
          </w:tcPr>
          <w:p w14:paraId="2C0A5295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Low</w:t>
            </w:r>
          </w:p>
        </w:tc>
        <w:tc>
          <w:tcPr>
            <w:tcW w:w="1620" w:type="dxa"/>
          </w:tcPr>
          <w:p w14:paraId="230EDC65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100,000</w:t>
            </w:r>
          </w:p>
        </w:tc>
        <w:tc>
          <w:tcPr>
            <w:tcW w:w="1705" w:type="dxa"/>
          </w:tcPr>
          <w:p w14:paraId="0C29E65C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5,000,000</w:t>
            </w:r>
          </w:p>
        </w:tc>
      </w:tr>
      <w:tr w:rsidR="00BD6117" w:rsidRPr="00A323B8" w14:paraId="0747E165" w14:textId="77777777" w:rsidTr="00C600B5">
        <w:trPr>
          <w:trHeight w:val="300"/>
        </w:trPr>
        <w:tc>
          <w:tcPr>
            <w:tcW w:w="1411" w:type="dxa"/>
          </w:tcPr>
          <w:p w14:paraId="7AE688D3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 xml:space="preserve"> 500</w:t>
            </w:r>
          </w:p>
        </w:tc>
        <w:tc>
          <w:tcPr>
            <w:tcW w:w="996" w:type="dxa"/>
          </w:tcPr>
          <w:p w14:paraId="791BF05F" w14:textId="1E5ACF92" w:rsidR="00BD6117" w:rsidRPr="00A323B8" w:rsidRDefault="00BD6117" w:rsidP="00E859A2">
            <w:pPr>
              <w:pStyle w:val="NoSpacing"/>
              <w:keepNext/>
              <w:keepLines/>
              <w:snapToGrid w:val="0"/>
              <w:jc w:val="center"/>
            </w:pPr>
            <w:r w:rsidRPr="001A2001">
              <w:rPr>
                <w:noProof/>
              </w:rPr>
              <w:t>07</w:t>
            </w:r>
          </w:p>
        </w:tc>
        <w:tc>
          <w:tcPr>
            <w:tcW w:w="1156" w:type="dxa"/>
          </w:tcPr>
          <w:p w14:paraId="3FE1781A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center"/>
            </w:pPr>
            <w:r w:rsidRPr="001A2001">
              <w:rPr>
                <w:noProof/>
              </w:rPr>
              <w:t>hh</w:t>
            </w:r>
          </w:p>
        </w:tc>
        <w:tc>
          <w:tcPr>
            <w:tcW w:w="1178" w:type="dxa"/>
          </w:tcPr>
          <w:p w14:paraId="47C96692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High</w:t>
            </w:r>
          </w:p>
        </w:tc>
        <w:tc>
          <w:tcPr>
            <w:tcW w:w="1620" w:type="dxa"/>
          </w:tcPr>
          <w:p w14:paraId="1470C2D0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12,500</w:t>
            </w:r>
          </w:p>
        </w:tc>
        <w:tc>
          <w:tcPr>
            <w:tcW w:w="1705" w:type="dxa"/>
          </w:tcPr>
          <w:p w14:paraId="44EE5BE3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6,250,000</w:t>
            </w:r>
          </w:p>
        </w:tc>
      </w:tr>
      <w:tr w:rsidR="00BD6117" w:rsidRPr="00A323B8" w14:paraId="3896FEC5" w14:textId="77777777" w:rsidTr="00C600B5">
        <w:tc>
          <w:tcPr>
            <w:tcW w:w="1411" w:type="dxa"/>
          </w:tcPr>
          <w:p w14:paraId="6B9E8F91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2,000</w:t>
            </w:r>
          </w:p>
        </w:tc>
        <w:tc>
          <w:tcPr>
            <w:tcW w:w="996" w:type="dxa"/>
          </w:tcPr>
          <w:p w14:paraId="3CF6B080" w14:textId="5FB29E89" w:rsidR="00BD6117" w:rsidRPr="00A323B8" w:rsidRDefault="00BD6117" w:rsidP="00E859A2">
            <w:pPr>
              <w:pStyle w:val="NoSpacing"/>
              <w:keepNext/>
              <w:keepLines/>
              <w:snapToGrid w:val="0"/>
              <w:jc w:val="center"/>
            </w:pPr>
            <w:r w:rsidRPr="001A2001">
              <w:rPr>
                <w:noProof/>
              </w:rPr>
              <w:t>09</w:t>
            </w:r>
          </w:p>
        </w:tc>
        <w:tc>
          <w:tcPr>
            <w:tcW w:w="1156" w:type="dxa"/>
          </w:tcPr>
          <w:p w14:paraId="5EDDFE08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center"/>
            </w:pPr>
            <w:r w:rsidRPr="001A2001">
              <w:rPr>
                <w:noProof/>
              </w:rPr>
              <w:t>kk</w:t>
            </w:r>
          </w:p>
        </w:tc>
        <w:tc>
          <w:tcPr>
            <w:tcW w:w="1178" w:type="dxa"/>
          </w:tcPr>
          <w:p w14:paraId="05676974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High</w:t>
            </w:r>
          </w:p>
        </w:tc>
        <w:tc>
          <w:tcPr>
            <w:tcW w:w="1620" w:type="dxa"/>
          </w:tcPr>
          <w:p w14:paraId="6B4533DF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 xml:space="preserve"> 790</w:t>
            </w:r>
          </w:p>
        </w:tc>
        <w:tc>
          <w:tcPr>
            <w:tcW w:w="1705" w:type="dxa"/>
          </w:tcPr>
          <w:p w14:paraId="58E3DCB5" w14:textId="77777777" w:rsidR="00BD6117" w:rsidRPr="00A323B8" w:rsidRDefault="00BD6117" w:rsidP="00E859A2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right"/>
            </w:pPr>
            <w:r w:rsidRPr="00A323B8">
              <w:t xml:space="preserve"> </w:t>
            </w:r>
            <w:r>
              <w:rPr>
                <w:noProof/>
              </w:rPr>
              <w:t>1,580,000</w:t>
            </w:r>
          </w:p>
        </w:tc>
      </w:tr>
      <w:tr w:rsidR="00BD6117" w:rsidRPr="00A323B8" w14:paraId="37C3A0C8" w14:textId="77777777" w:rsidTr="00710AB4">
        <w:tc>
          <w:tcPr>
            <w:tcW w:w="1411" w:type="dxa"/>
          </w:tcPr>
          <w:p w14:paraId="13B89E71" w14:textId="77777777" w:rsidR="00BD6117" w:rsidRPr="00A323B8" w:rsidRDefault="00BD6117" w:rsidP="005F0404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10,000</w:t>
            </w:r>
          </w:p>
        </w:tc>
        <w:tc>
          <w:tcPr>
            <w:tcW w:w="996" w:type="dxa"/>
            <w:vAlign w:val="center"/>
          </w:tcPr>
          <w:p w14:paraId="2CA3047B" w14:textId="77777777" w:rsidR="00BD6117" w:rsidRPr="00A323B8" w:rsidRDefault="00BD6117" w:rsidP="00710AB4">
            <w:pPr>
              <w:pStyle w:val="NoSpacing"/>
              <w:keepNext/>
              <w:keepLines/>
              <w:snapToGrid w:val="0"/>
              <w:jc w:val="center"/>
            </w:pPr>
            <w:r w:rsidRPr="001A2001">
              <w:rPr>
                <w:noProof/>
              </w:rPr>
              <w:t>12</w:t>
            </w:r>
          </w:p>
        </w:tc>
        <w:tc>
          <w:tcPr>
            <w:tcW w:w="1156" w:type="dxa"/>
            <w:vAlign w:val="center"/>
          </w:tcPr>
          <w:p w14:paraId="04EFBBB4" w14:textId="77777777" w:rsidR="00BD6117" w:rsidRPr="00A323B8" w:rsidRDefault="00BD6117" w:rsidP="00710AB4">
            <w:pPr>
              <w:pStyle w:val="NoSpacing"/>
              <w:keepNext/>
              <w:keepLines/>
              <w:snapToGrid w:val="0"/>
              <w:jc w:val="center"/>
            </w:pPr>
            <w:r w:rsidRPr="001A2001">
              <w:rPr>
                <w:noProof/>
              </w:rPr>
              <w:t>nn</w:t>
            </w:r>
          </w:p>
        </w:tc>
        <w:tc>
          <w:tcPr>
            <w:tcW w:w="1178" w:type="dxa"/>
            <w:vAlign w:val="center"/>
          </w:tcPr>
          <w:p w14:paraId="7C0093C5" w14:textId="77777777" w:rsidR="00BD6117" w:rsidRPr="00A323B8" w:rsidRDefault="00BD6117" w:rsidP="00710AB4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High</w:t>
            </w:r>
          </w:p>
        </w:tc>
        <w:tc>
          <w:tcPr>
            <w:tcW w:w="1620" w:type="dxa"/>
            <w:vAlign w:val="center"/>
          </w:tcPr>
          <w:p w14:paraId="3D31F34A" w14:textId="77777777" w:rsidR="00BD6117" w:rsidRPr="00A323B8" w:rsidRDefault="00BD6117" w:rsidP="00710AB4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 xml:space="preserve">  42</w:t>
            </w:r>
          </w:p>
        </w:tc>
        <w:tc>
          <w:tcPr>
            <w:tcW w:w="1705" w:type="dxa"/>
            <w:vAlign w:val="center"/>
          </w:tcPr>
          <w:p w14:paraId="404F2823" w14:textId="77777777" w:rsidR="00BD6117" w:rsidRPr="00A323B8" w:rsidRDefault="00BD6117" w:rsidP="00710AB4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right"/>
            </w:pPr>
            <w:r>
              <w:rPr>
                <w:noProof/>
              </w:rPr>
              <w:t>420,000</w:t>
            </w:r>
          </w:p>
        </w:tc>
      </w:tr>
      <w:tr w:rsidR="00BD6117" w:rsidRPr="00A323B8" w14:paraId="31B731D3" w14:textId="77777777" w:rsidTr="00C600B5">
        <w:tc>
          <w:tcPr>
            <w:tcW w:w="1411" w:type="dxa"/>
          </w:tcPr>
          <w:p w14:paraId="66FBD8DE" w14:textId="6278D445" w:rsidR="00BD6117" w:rsidRPr="00A323B8" w:rsidRDefault="00BD6117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 xml:space="preserve">   </w:t>
            </w:r>
          </w:p>
        </w:tc>
        <w:tc>
          <w:tcPr>
            <w:tcW w:w="996" w:type="dxa"/>
          </w:tcPr>
          <w:p w14:paraId="66BBB009" w14:textId="77777777" w:rsidR="00BD6117" w:rsidRDefault="00BD6117" w:rsidP="00E859A2">
            <w:pPr>
              <w:pStyle w:val="NoSpacing"/>
              <w:keepNext/>
              <w:keepLines/>
              <w:snapToGrid w:val="0"/>
              <w:jc w:val="center"/>
            </w:pPr>
          </w:p>
        </w:tc>
        <w:tc>
          <w:tcPr>
            <w:tcW w:w="1156" w:type="dxa"/>
          </w:tcPr>
          <w:p w14:paraId="495D3EFB" w14:textId="77777777" w:rsidR="00BD6117" w:rsidRDefault="00BD6117" w:rsidP="00E859A2">
            <w:pPr>
              <w:pStyle w:val="NoSpacing"/>
              <w:keepNext/>
              <w:keepLines/>
              <w:snapToGrid w:val="0"/>
              <w:jc w:val="center"/>
            </w:pPr>
          </w:p>
        </w:tc>
        <w:tc>
          <w:tcPr>
            <w:tcW w:w="1178" w:type="dxa"/>
          </w:tcPr>
          <w:p w14:paraId="19460ABD" w14:textId="17E759E2" w:rsidR="00BD6117" w:rsidRPr="00A323B8" w:rsidRDefault="00BD6117" w:rsidP="00E859A2">
            <w:pPr>
              <w:pStyle w:val="NoSpacing"/>
              <w:keepNext/>
              <w:keepLines/>
              <w:snapToGrid w:val="0"/>
              <w:jc w:val="center"/>
            </w:pPr>
          </w:p>
        </w:tc>
        <w:tc>
          <w:tcPr>
            <w:tcW w:w="1620" w:type="dxa"/>
          </w:tcPr>
          <w:p w14:paraId="2F16A930" w14:textId="5EED366A" w:rsidR="00BD6117" w:rsidRPr="00A323B8" w:rsidRDefault="00BD6117" w:rsidP="00E859A2">
            <w:pPr>
              <w:pStyle w:val="NoSpacing"/>
              <w:keepNext/>
              <w:keepLines/>
              <w:snapToGrid w:val="0"/>
              <w:jc w:val="right"/>
            </w:pPr>
          </w:p>
        </w:tc>
        <w:tc>
          <w:tcPr>
            <w:tcW w:w="1705" w:type="dxa"/>
          </w:tcPr>
          <w:p w14:paraId="13655694" w14:textId="308C2096" w:rsidR="00BD6117" w:rsidRPr="00A323B8" w:rsidRDefault="00BD6117" w:rsidP="00E859A2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right"/>
            </w:pPr>
            <w:r>
              <w:rPr>
                <w:noProof/>
              </w:rPr>
              <w:t xml:space="preserve">   </w:t>
            </w:r>
          </w:p>
        </w:tc>
      </w:tr>
      <w:tr w:rsidR="00BD6117" w:rsidRPr="00A323B8" w14:paraId="74291228" w14:textId="77777777" w:rsidTr="00C600B5">
        <w:tc>
          <w:tcPr>
            <w:tcW w:w="1411" w:type="dxa"/>
          </w:tcPr>
          <w:p w14:paraId="65A6569F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996" w:type="dxa"/>
          </w:tcPr>
          <w:p w14:paraId="39560BF8" w14:textId="77777777" w:rsidR="00BD6117" w:rsidRDefault="00BD6117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35160CC0" w14:textId="77777777" w:rsidR="00BD6117" w:rsidRDefault="00BD6117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29F3EB8E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0DA07D35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705" w:type="dxa"/>
          </w:tcPr>
          <w:p w14:paraId="60F00CD4" w14:textId="77777777" w:rsidR="00BD6117" w:rsidRPr="00A323B8" w:rsidRDefault="00BD6117" w:rsidP="00E859A2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left"/>
            </w:pPr>
          </w:p>
        </w:tc>
      </w:tr>
      <w:tr w:rsidR="00BD6117" w:rsidRPr="00A323B8" w14:paraId="7FA7AC5C" w14:textId="77777777" w:rsidTr="00C600B5">
        <w:tc>
          <w:tcPr>
            <w:tcW w:w="1411" w:type="dxa"/>
          </w:tcPr>
          <w:p w14:paraId="66AA6D02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996" w:type="dxa"/>
          </w:tcPr>
          <w:p w14:paraId="3324D5E5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272E88CF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3F434624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12E69DDC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705" w:type="dxa"/>
          </w:tcPr>
          <w:p w14:paraId="3442BF0A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</w:pPr>
          </w:p>
        </w:tc>
      </w:tr>
      <w:tr w:rsidR="00BD6117" w:rsidRPr="00A323B8" w14:paraId="719802C5" w14:textId="77777777" w:rsidTr="00C600B5">
        <w:tc>
          <w:tcPr>
            <w:tcW w:w="1411" w:type="dxa"/>
          </w:tcPr>
          <w:p w14:paraId="5E8C3B6F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</w:pPr>
            <w:r w:rsidRPr="00A323B8">
              <w:t>Sub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Total</w:t>
            </w:r>
          </w:p>
        </w:tc>
        <w:tc>
          <w:tcPr>
            <w:tcW w:w="996" w:type="dxa"/>
          </w:tcPr>
          <w:p w14:paraId="44D0EE76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1E58F63E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55EB660A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42B66C58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113,332</w:t>
            </w:r>
          </w:p>
        </w:tc>
        <w:tc>
          <w:tcPr>
            <w:tcW w:w="1705" w:type="dxa"/>
          </w:tcPr>
          <w:p w14:paraId="6B673638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13,250,000</w:t>
            </w:r>
          </w:p>
        </w:tc>
      </w:tr>
      <w:tr w:rsidR="00BD6117" w:rsidRPr="00A323B8" w14:paraId="6C91383E" w14:textId="77777777" w:rsidTr="00C600B5">
        <w:tc>
          <w:tcPr>
            <w:tcW w:w="1411" w:type="dxa"/>
          </w:tcPr>
          <w:p w14:paraId="6FAF264A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996" w:type="dxa"/>
          </w:tcPr>
          <w:p w14:paraId="2D5CE649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5FFB4CAB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46B92745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4824522A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right"/>
            </w:pPr>
          </w:p>
        </w:tc>
        <w:tc>
          <w:tcPr>
            <w:tcW w:w="1705" w:type="dxa"/>
          </w:tcPr>
          <w:p w14:paraId="3470F5C4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right"/>
            </w:pPr>
          </w:p>
        </w:tc>
      </w:tr>
      <w:tr w:rsidR="00BD6117" w:rsidRPr="00A323B8" w14:paraId="5776AF44" w14:textId="77777777" w:rsidTr="00C600B5">
        <w:tc>
          <w:tcPr>
            <w:tcW w:w="1411" w:type="dxa"/>
          </w:tcPr>
          <w:p w14:paraId="1A278CC6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</w:pPr>
            <w:r w:rsidRPr="00A323B8">
              <w:t>Non</w:t>
            </w:r>
            <w:r w:rsidRPr="00A323B8">
              <w:rPr>
                <w:rFonts w:eastAsia="Times New Roman"/>
              </w:rPr>
              <w:t>-Win</w:t>
            </w:r>
          </w:p>
        </w:tc>
        <w:tc>
          <w:tcPr>
            <w:tcW w:w="996" w:type="dxa"/>
          </w:tcPr>
          <w:p w14:paraId="7A505148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099</w:t>
            </w:r>
          </w:p>
        </w:tc>
        <w:tc>
          <w:tcPr>
            <w:tcW w:w="1156" w:type="dxa"/>
          </w:tcPr>
          <w:p w14:paraId="764B30B0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3D97C1C1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01F0DFA9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386,668</w:t>
            </w:r>
          </w:p>
        </w:tc>
        <w:tc>
          <w:tcPr>
            <w:tcW w:w="1705" w:type="dxa"/>
          </w:tcPr>
          <w:p w14:paraId="10C10202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right"/>
            </w:pPr>
          </w:p>
        </w:tc>
      </w:tr>
      <w:tr w:rsidR="00BD6117" w:rsidRPr="00A323B8" w14:paraId="7056FF0D" w14:textId="77777777" w:rsidTr="00C600B5">
        <w:tc>
          <w:tcPr>
            <w:tcW w:w="1411" w:type="dxa"/>
          </w:tcPr>
          <w:p w14:paraId="7F2E9872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996" w:type="dxa"/>
          </w:tcPr>
          <w:p w14:paraId="399B37F6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12BEBD99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3A7C5945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4F7978DE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right"/>
            </w:pPr>
          </w:p>
        </w:tc>
        <w:tc>
          <w:tcPr>
            <w:tcW w:w="1705" w:type="dxa"/>
          </w:tcPr>
          <w:p w14:paraId="021EBD76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right"/>
            </w:pPr>
          </w:p>
        </w:tc>
      </w:tr>
      <w:tr w:rsidR="00BD6117" w:rsidRPr="00A323B8" w14:paraId="1969FF5F" w14:textId="77777777" w:rsidTr="00C600B5">
        <w:tc>
          <w:tcPr>
            <w:tcW w:w="1411" w:type="dxa"/>
          </w:tcPr>
          <w:p w14:paraId="548395DA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Game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Total</w:t>
            </w:r>
          </w:p>
        </w:tc>
        <w:tc>
          <w:tcPr>
            <w:tcW w:w="996" w:type="dxa"/>
          </w:tcPr>
          <w:p w14:paraId="5718ADFA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68D72B3B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21A2675A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6E63B744" w14:textId="77777777" w:rsidR="00BD6117" w:rsidRPr="00A323B8" w:rsidRDefault="00BD6117" w:rsidP="00E859A2">
            <w:pPr>
              <w:pStyle w:val="NoSpacing"/>
              <w:keepNext/>
              <w:keepLines/>
              <w:snapToGrid w:val="0"/>
              <w:jc w:val="right"/>
              <w:rPr>
                <w:b/>
              </w:rPr>
            </w:pPr>
            <w:r>
              <w:rPr>
                <w:noProof/>
              </w:rPr>
              <w:t>500,000</w:t>
            </w:r>
          </w:p>
        </w:tc>
        <w:tc>
          <w:tcPr>
            <w:tcW w:w="1705" w:type="dxa"/>
          </w:tcPr>
          <w:p w14:paraId="027AA82A" w14:textId="77777777" w:rsidR="00BD6117" w:rsidRDefault="00BD6117" w:rsidP="00E859A2">
            <w:pPr>
              <w:pStyle w:val="NoSpacing"/>
              <w:keepNext/>
              <w:keepLines/>
              <w:snapToGrid w:val="0"/>
              <w:jc w:val="right"/>
              <w:rPr>
                <w:b/>
              </w:rPr>
            </w:pPr>
            <w:r>
              <w:rPr>
                <w:b/>
                <w:noProof/>
              </w:rPr>
              <w:t>13,250,000</w:t>
            </w:r>
          </w:p>
          <w:p w14:paraId="3691FB7F" w14:textId="77777777" w:rsidR="00BD6117" w:rsidRPr="00445170" w:rsidRDefault="00BD6117" w:rsidP="00E859A2">
            <w:pPr>
              <w:pStyle w:val="NoSpacing"/>
              <w:keepNext/>
              <w:keepLines/>
              <w:snapToGrid w:val="0"/>
              <w:jc w:val="right"/>
              <w:rPr>
                <w:b/>
              </w:rPr>
            </w:pPr>
          </w:p>
        </w:tc>
      </w:tr>
    </w:tbl>
    <w:p w14:paraId="1276ADE4" w14:textId="77777777" w:rsidR="00BD6117" w:rsidRPr="00A323B8" w:rsidRDefault="00BD6117" w:rsidP="00E859A2">
      <w:pPr>
        <w:pStyle w:val="NoSpacing"/>
        <w:keepNext/>
        <w:keepLines/>
        <w:spacing w:before="120" w:after="120"/>
        <w:jc w:val="left"/>
      </w:pPr>
      <w:r w:rsidRPr="00A323B8">
        <w:t xml:space="preserve"> Net price per book = Rs. </w:t>
      </w:r>
      <w:r>
        <w:rPr>
          <w:noProof/>
        </w:rPr>
        <w:t>1,225.00</w:t>
      </w:r>
    </w:p>
    <w:p w14:paraId="6DF9B727" w14:textId="77777777" w:rsidR="00BD6117" w:rsidRPr="00A323B8" w:rsidRDefault="00BD6117" w:rsidP="00C93775">
      <w:pPr>
        <w:pStyle w:val="NoSpacing"/>
        <w:jc w:val="left"/>
        <w:rPr>
          <w:b/>
          <w:vanish/>
        </w:rPr>
      </w:pPr>
    </w:p>
    <w:p w14:paraId="1FF43D45" w14:textId="77777777" w:rsidR="00BD6117" w:rsidRPr="00A323B8" w:rsidRDefault="00BD6117" w:rsidP="00C93775">
      <w:pPr>
        <w:pStyle w:val="Standard"/>
        <w:jc w:val="left"/>
        <w:rPr>
          <w:rFonts w:eastAsia="Arial"/>
          <w:b/>
        </w:rPr>
      </w:pPr>
    </w:p>
    <w:p w14:paraId="77DF3B55" w14:textId="77777777" w:rsidR="00BD6117" w:rsidRPr="00A323B8" w:rsidRDefault="00BD6117" w:rsidP="00C93775">
      <w:pPr>
        <w:pStyle w:val="Standard"/>
        <w:jc w:val="left"/>
        <w:rPr>
          <w:b/>
        </w:rPr>
      </w:pPr>
      <w:r w:rsidRPr="00A323B8">
        <w:rPr>
          <w:rFonts w:eastAsia="Arial"/>
          <w:b/>
        </w:rPr>
        <w:t xml:space="preserve"> Prize</w:t>
      </w:r>
      <w:r w:rsidRPr="00A323B8">
        <w:rPr>
          <w:b/>
        </w:rPr>
        <w:t xml:space="preserve"> Structure Approval</w:t>
      </w:r>
    </w:p>
    <w:p w14:paraId="49F41FB8" w14:textId="77777777" w:rsidR="00BD6117" w:rsidRPr="00A323B8" w:rsidRDefault="00BD6117" w:rsidP="00C93775">
      <w:pPr>
        <w:pStyle w:val="Standard"/>
        <w:jc w:val="left"/>
        <w:rPr>
          <w:b/>
        </w:rPr>
      </w:pPr>
    </w:p>
    <w:tbl>
      <w:tblPr>
        <w:tblW w:w="8124" w:type="dxa"/>
        <w:tblInd w:w="53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2"/>
        <w:gridCol w:w="2285"/>
        <w:gridCol w:w="881"/>
        <w:gridCol w:w="3676"/>
      </w:tblGrid>
      <w:tr w:rsidR="00BD6117" w:rsidRPr="00A323B8" w14:paraId="180EA257" w14:textId="77777777" w:rsidTr="00742EC8">
        <w:tc>
          <w:tcPr>
            <w:tcW w:w="3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71A8CA" w14:textId="77777777" w:rsidR="00BD6117" w:rsidRPr="00A323B8" w:rsidRDefault="00BD6117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Signature</w:t>
            </w:r>
          </w:p>
        </w:tc>
        <w:tc>
          <w:tcPr>
            <w:tcW w:w="45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652A24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</w:p>
        </w:tc>
      </w:tr>
      <w:tr w:rsidR="00BD6117" w:rsidRPr="00A323B8" w14:paraId="7A3A5414" w14:textId="77777777" w:rsidTr="00742EC8"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768F5E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A323B8">
              <w:t>NLB</w:t>
            </w:r>
            <w:r w:rsidRPr="00A323B8">
              <w:rPr>
                <w:rFonts w:eastAsia="Times New Roman"/>
              </w:rPr>
              <w:t xml:space="preserve">: </w:t>
            </w:r>
          </w:p>
          <w:p w14:paraId="5366BF9F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212A0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15220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A323B8">
              <w:t>PSL</w:t>
            </w:r>
            <w:r w:rsidRPr="00A323B8">
              <w:rPr>
                <w:rFonts w:eastAsia="Times New Roman"/>
              </w:rPr>
              <w:t xml:space="preserve">: 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5872D6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</w:p>
        </w:tc>
      </w:tr>
    </w:tbl>
    <w:p w14:paraId="2AB88964" w14:textId="77777777" w:rsidR="00BD6117" w:rsidRPr="00A323B8" w:rsidRDefault="00BD6117" w:rsidP="00C93775">
      <w:pPr>
        <w:pStyle w:val="Standard"/>
        <w:jc w:val="left"/>
        <w:rPr>
          <w:b/>
        </w:rPr>
      </w:pPr>
    </w:p>
    <w:tbl>
      <w:tblPr>
        <w:tblStyle w:val="GridTable6Colorful"/>
        <w:tblW w:w="8190" w:type="dxa"/>
        <w:tblInd w:w="535" w:type="dxa"/>
        <w:tblLook w:val="04A0" w:firstRow="1" w:lastRow="0" w:firstColumn="1" w:lastColumn="0" w:noHBand="0" w:noVBand="1"/>
      </w:tblPr>
      <w:tblGrid>
        <w:gridCol w:w="2050"/>
        <w:gridCol w:w="3100"/>
        <w:gridCol w:w="3040"/>
      </w:tblGrid>
      <w:tr w:rsidR="00BD6117" w:rsidRPr="00A323B8" w14:paraId="2F7F20BF" w14:textId="77777777" w:rsidTr="00785F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  <w:shd w:val="clear" w:color="auto" w:fill="D9D9D9" w:themeFill="background1" w:themeFillShade="D9"/>
            <w:hideMark/>
          </w:tcPr>
          <w:p w14:paraId="047B7A34" w14:textId="77777777" w:rsidR="00BD6117" w:rsidRPr="00A323B8" w:rsidRDefault="00BD6117" w:rsidP="00C93775">
            <w:pPr>
              <w:rPr>
                <w:rFonts w:eastAsia="Times New Roman" w:cs="Times New Roman"/>
                <w:kern w:val="0"/>
                <w:lang w:eastAsia="en-US" w:bidi="ar-SA"/>
              </w:rPr>
            </w:pPr>
            <w:r w:rsidRPr="00A323B8">
              <w:rPr>
                <w:rFonts w:eastAsia="Times New Roman" w:cs="Times New Roman"/>
                <w:kern w:val="0"/>
                <w:lang w:eastAsia="en-US" w:bidi="ar-SA"/>
              </w:rPr>
              <w:t>Prepared by</w:t>
            </w:r>
          </w:p>
        </w:tc>
        <w:tc>
          <w:tcPr>
            <w:tcW w:w="6140" w:type="dxa"/>
            <w:gridSpan w:val="2"/>
            <w:shd w:val="clear" w:color="auto" w:fill="D9D9D9" w:themeFill="background1" w:themeFillShade="D9"/>
            <w:hideMark/>
          </w:tcPr>
          <w:p w14:paraId="100BCB33" w14:textId="77777777" w:rsidR="00BD6117" w:rsidRPr="00A323B8" w:rsidRDefault="00BD6117" w:rsidP="00C937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US" w:bidi="ar-SA"/>
              </w:rPr>
            </w:pPr>
            <w:r w:rsidRPr="00A323B8">
              <w:rPr>
                <w:rFonts w:eastAsia="Times New Roman" w:cs="Times New Roman"/>
                <w:kern w:val="0"/>
                <w:lang w:eastAsia="en-US" w:bidi="ar-SA"/>
              </w:rPr>
              <w:t>Checked by</w:t>
            </w:r>
          </w:p>
        </w:tc>
      </w:tr>
      <w:tr w:rsidR="00BD6117" w:rsidRPr="00A323B8" w14:paraId="3C3530FB" w14:textId="77777777" w:rsidTr="00785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  <w:hideMark/>
          </w:tcPr>
          <w:p w14:paraId="3B180239" w14:textId="77777777" w:rsidR="00BD6117" w:rsidRPr="00A323B8" w:rsidRDefault="00BD6117" w:rsidP="00C93775">
            <w:pPr>
              <w:rPr>
                <w:rFonts w:eastAsia="Times New Roman" w:cs="Times New Roman"/>
                <w:kern w:val="0"/>
                <w:lang w:eastAsia="en-US" w:bidi="ar-SA"/>
              </w:rPr>
            </w:pPr>
          </w:p>
        </w:tc>
        <w:tc>
          <w:tcPr>
            <w:tcW w:w="6140" w:type="dxa"/>
            <w:gridSpan w:val="2"/>
            <w:hideMark/>
          </w:tcPr>
          <w:p w14:paraId="231A1F73" w14:textId="77777777" w:rsidR="00BD6117" w:rsidRPr="00A323B8" w:rsidRDefault="00BD6117" w:rsidP="00C937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BD6117" w:rsidRPr="00A323B8" w14:paraId="3EEC2F7E" w14:textId="77777777" w:rsidTr="00785FEC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14:paraId="5FA4DB7B" w14:textId="77777777" w:rsidR="00BD6117" w:rsidRPr="00A323B8" w:rsidRDefault="00BD6117" w:rsidP="00C93775">
            <w:pPr>
              <w:rPr>
                <w:rFonts w:eastAsia="Times New Roman" w:cs="Times New Roman"/>
                <w:b w:val="0"/>
                <w:bCs w:val="0"/>
                <w:kern w:val="0"/>
                <w:lang w:eastAsia="en-US" w:bidi="ar-SA"/>
              </w:rPr>
            </w:pPr>
          </w:p>
        </w:tc>
        <w:tc>
          <w:tcPr>
            <w:tcW w:w="3100" w:type="dxa"/>
            <w:tcBorders>
              <w:right w:val="single" w:sz="4" w:space="0" w:color="auto"/>
            </w:tcBorders>
          </w:tcPr>
          <w:p w14:paraId="5284F6C4" w14:textId="77777777" w:rsidR="00BD6117" w:rsidRPr="00A323B8" w:rsidRDefault="00BD6117" w:rsidP="00C93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040" w:type="dxa"/>
            <w:tcBorders>
              <w:left w:val="single" w:sz="4" w:space="0" w:color="auto"/>
            </w:tcBorders>
          </w:tcPr>
          <w:p w14:paraId="51FBAB6C" w14:textId="77777777" w:rsidR="00BD6117" w:rsidRPr="00A323B8" w:rsidRDefault="00BD6117" w:rsidP="00C93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</w:tbl>
    <w:p w14:paraId="05E6C5C6" w14:textId="77777777" w:rsidR="00BD6117" w:rsidRPr="00A323B8" w:rsidRDefault="00BD6117" w:rsidP="00C93775">
      <w:pPr>
        <w:pStyle w:val="NoSpacing"/>
        <w:jc w:val="left"/>
        <w:rPr>
          <w:b/>
        </w:rPr>
      </w:pPr>
    </w:p>
    <w:p w14:paraId="013DFDF9" w14:textId="77777777" w:rsidR="00BD6117" w:rsidRPr="00A323B8" w:rsidRDefault="00BD6117" w:rsidP="00C93775">
      <w:pPr>
        <w:pStyle w:val="Heading2"/>
        <w:jc w:val="left"/>
      </w:pPr>
      <w:bookmarkStart w:id="16" w:name="_Toc240273934"/>
      <w:r w:rsidRPr="00A323B8">
        <w:t>Guaranteed Low End Prize Structure (GLEPS)</w:t>
      </w:r>
      <w:bookmarkEnd w:id="16"/>
    </w:p>
    <w:p w14:paraId="4244E00C" w14:textId="77777777" w:rsidR="00BD6117" w:rsidRPr="00A323B8" w:rsidRDefault="00BD6117" w:rsidP="00C93775">
      <w:pPr>
        <w:spacing w:after="120"/>
      </w:pP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GLEPS</w:t>
      </w:r>
      <w:r w:rsidRPr="00A323B8">
        <w:rPr>
          <w:rFonts w:eastAsia="Times New Roman"/>
        </w:rPr>
        <w:t xml:space="preserve"> </w:t>
      </w:r>
      <w:r w:rsidRPr="00A323B8">
        <w:t>prize</w:t>
      </w:r>
      <w:r w:rsidRPr="00A323B8">
        <w:rPr>
          <w:rFonts w:eastAsia="Times New Roman"/>
        </w:rPr>
        <w:t xml:space="preserve"> </w:t>
      </w:r>
      <w:r w:rsidRPr="00A323B8">
        <w:t>value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each</w:t>
      </w:r>
      <w:r w:rsidRPr="00A323B8">
        <w:rPr>
          <w:rFonts w:eastAsia="Times New Roman"/>
        </w:rPr>
        <w:t xml:space="preserve"> </w:t>
      </w:r>
      <w:r w:rsidRPr="00A323B8">
        <w:t>book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>
        <w:rPr>
          <w:noProof/>
        </w:rPr>
        <w:t>40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 xml:space="preserve">be: </w:t>
      </w:r>
    </w:p>
    <w:tbl>
      <w:tblPr>
        <w:tblStyle w:val="TableGridLight"/>
        <w:tblW w:w="7836" w:type="dxa"/>
        <w:tblInd w:w="596" w:type="dxa"/>
        <w:tblLayout w:type="fixed"/>
        <w:tblLook w:val="0000" w:firstRow="0" w:lastRow="0" w:firstColumn="0" w:lastColumn="0" w:noHBand="0" w:noVBand="0"/>
      </w:tblPr>
      <w:tblGrid>
        <w:gridCol w:w="2116"/>
        <w:gridCol w:w="2250"/>
        <w:gridCol w:w="3470"/>
      </w:tblGrid>
      <w:tr w:rsidR="00BD6117" w:rsidRPr="00A323B8" w14:paraId="67527C9F" w14:textId="77777777" w:rsidTr="00885D63">
        <w:tc>
          <w:tcPr>
            <w:tcW w:w="2116" w:type="dxa"/>
          </w:tcPr>
          <w:p w14:paraId="6753F4BD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Prize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Amount</w:t>
            </w:r>
            <w:r w:rsidRPr="00A323B8">
              <w:rPr>
                <w:rFonts w:eastAsia="Times New Roman"/>
                <w:b/>
              </w:rPr>
              <w:t xml:space="preserve"> (</w:t>
            </w:r>
            <w:r w:rsidRPr="00A323B8">
              <w:rPr>
                <w:b/>
              </w:rPr>
              <w:t>Rs)</w:t>
            </w:r>
          </w:p>
        </w:tc>
        <w:tc>
          <w:tcPr>
            <w:tcW w:w="2250" w:type="dxa"/>
          </w:tcPr>
          <w:p w14:paraId="1AE0EDCC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Number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of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Prizes</w:t>
            </w:r>
          </w:p>
        </w:tc>
        <w:tc>
          <w:tcPr>
            <w:tcW w:w="3470" w:type="dxa"/>
          </w:tcPr>
          <w:p w14:paraId="420F7D9B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Prize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Value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per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Book</w:t>
            </w:r>
            <w:r w:rsidRPr="00A323B8">
              <w:rPr>
                <w:rFonts w:eastAsia="Times New Roman"/>
                <w:b/>
              </w:rPr>
              <w:t xml:space="preserve"> (</w:t>
            </w:r>
            <w:r w:rsidRPr="00A323B8">
              <w:rPr>
                <w:b/>
              </w:rPr>
              <w:t>Rs)</w:t>
            </w:r>
          </w:p>
        </w:tc>
      </w:tr>
      <w:tr w:rsidR="00BD6117" w:rsidRPr="00A323B8" w14:paraId="4460E137" w14:textId="77777777" w:rsidTr="00885D63">
        <w:trPr>
          <w:trHeight w:val="239"/>
        </w:trPr>
        <w:tc>
          <w:tcPr>
            <w:tcW w:w="2116" w:type="dxa"/>
          </w:tcPr>
          <w:p w14:paraId="6283CD61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1A2001">
              <w:rPr>
                <w:noProof/>
              </w:rPr>
              <w:t>50</w:t>
            </w:r>
          </w:p>
        </w:tc>
        <w:tc>
          <w:tcPr>
            <w:tcW w:w="2250" w:type="dxa"/>
          </w:tcPr>
          <w:p w14:paraId="756AF879" w14:textId="77777777" w:rsidR="00BD6117" w:rsidRPr="00A323B8" w:rsidRDefault="00BD6117" w:rsidP="00635E86">
            <w:pPr>
              <w:pStyle w:val="NoSpacing"/>
              <w:snapToGrid w:val="0"/>
              <w:jc w:val="center"/>
            </w:pPr>
            <w:r w:rsidRPr="001A2001">
              <w:rPr>
                <w:noProof/>
              </w:rPr>
              <w:t>8</w:t>
            </w:r>
          </w:p>
        </w:tc>
        <w:tc>
          <w:tcPr>
            <w:tcW w:w="3470" w:type="dxa"/>
          </w:tcPr>
          <w:p w14:paraId="23CB2BED" w14:textId="77777777" w:rsidR="00BD6117" w:rsidRPr="00A323B8" w:rsidRDefault="00BD6117" w:rsidP="0012746A">
            <w:pPr>
              <w:pStyle w:val="NoSpacing"/>
              <w:snapToGrid w:val="0"/>
              <w:jc w:val="right"/>
            </w:pPr>
            <w:r>
              <w:rPr>
                <w:noProof/>
              </w:rPr>
              <w:t xml:space="preserve"> 400.00</w:t>
            </w:r>
          </w:p>
        </w:tc>
      </w:tr>
      <w:tr w:rsidR="00BD6117" w:rsidRPr="00A323B8" w14:paraId="7AD0181B" w14:textId="77777777" w:rsidTr="00885D63">
        <w:tc>
          <w:tcPr>
            <w:tcW w:w="2116" w:type="dxa"/>
          </w:tcPr>
          <w:p w14:paraId="53ACC4B6" w14:textId="77777777" w:rsidR="00BD6117" w:rsidRPr="00A323B8" w:rsidRDefault="00BD6117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Total</w:t>
            </w:r>
          </w:p>
        </w:tc>
        <w:tc>
          <w:tcPr>
            <w:tcW w:w="2250" w:type="dxa"/>
          </w:tcPr>
          <w:p w14:paraId="260349C5" w14:textId="77777777" w:rsidR="00BD6117" w:rsidRPr="00A323B8" w:rsidRDefault="00BD6117" w:rsidP="00635E86">
            <w:pPr>
              <w:pStyle w:val="NoSpacing"/>
              <w:snapToGrid w:val="0"/>
              <w:jc w:val="center"/>
              <w:rPr>
                <w:b/>
              </w:rPr>
            </w:pPr>
            <w:r w:rsidRPr="001A2001">
              <w:rPr>
                <w:b/>
                <w:noProof/>
              </w:rPr>
              <w:t>8</w:t>
            </w:r>
          </w:p>
        </w:tc>
        <w:tc>
          <w:tcPr>
            <w:tcW w:w="3470" w:type="dxa"/>
          </w:tcPr>
          <w:p w14:paraId="6731C143" w14:textId="77777777" w:rsidR="00BD6117" w:rsidRPr="00A323B8" w:rsidRDefault="00BD6117" w:rsidP="0012746A">
            <w:pPr>
              <w:pStyle w:val="NoSpacing"/>
              <w:snapToGrid w:val="0"/>
              <w:jc w:val="right"/>
              <w:rPr>
                <w:b/>
              </w:rPr>
            </w:pPr>
            <w:r>
              <w:rPr>
                <w:b/>
                <w:bCs/>
                <w:noProof/>
              </w:rPr>
              <w:t xml:space="preserve"> 400.00</w:t>
            </w:r>
          </w:p>
        </w:tc>
      </w:tr>
    </w:tbl>
    <w:p w14:paraId="1C39ABD0" w14:textId="77777777" w:rsidR="00BD6117" w:rsidRPr="00A323B8" w:rsidRDefault="00BD6117" w:rsidP="00C93775">
      <w:pPr>
        <w:pStyle w:val="NoSpacing"/>
        <w:jc w:val="left"/>
        <w:rPr>
          <w:rFonts w:eastAsia="Times New Roman"/>
        </w:rPr>
      </w:pPr>
    </w:p>
    <w:p w14:paraId="6B810288" w14:textId="77777777" w:rsidR="00BD6117" w:rsidRPr="00A323B8" w:rsidRDefault="00BD6117" w:rsidP="00C93775">
      <w:pPr>
        <w:pStyle w:val="NoSpacing"/>
        <w:spacing w:after="120"/>
        <w:jc w:val="left"/>
      </w:pPr>
      <w:r w:rsidRPr="00A323B8">
        <w:t>Prize</w:t>
      </w:r>
      <w:r w:rsidRPr="00A323B8">
        <w:rPr>
          <w:rFonts w:eastAsia="Times New Roman"/>
        </w:rPr>
        <w:t xml:space="preserve"> </w:t>
      </w:r>
      <w:r w:rsidRPr="00A323B8">
        <w:t>Summary</w:t>
      </w:r>
    </w:p>
    <w:tbl>
      <w:tblPr>
        <w:tblStyle w:val="TableGridLight"/>
        <w:tblW w:w="5735" w:type="dxa"/>
        <w:tblInd w:w="596" w:type="dxa"/>
        <w:tblLayout w:type="fixed"/>
        <w:tblLook w:val="0000" w:firstRow="0" w:lastRow="0" w:firstColumn="0" w:lastColumn="0" w:noHBand="0" w:noVBand="0"/>
      </w:tblPr>
      <w:tblGrid>
        <w:gridCol w:w="1649"/>
        <w:gridCol w:w="1260"/>
        <w:gridCol w:w="2826"/>
      </w:tblGrid>
      <w:tr w:rsidR="00BD6117" w:rsidRPr="00A323B8" w14:paraId="6B5908C8" w14:textId="77777777" w:rsidTr="00444C5A">
        <w:tc>
          <w:tcPr>
            <w:tcW w:w="1649" w:type="dxa"/>
          </w:tcPr>
          <w:p w14:paraId="4F4B0F8B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Prize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Level</w:t>
            </w:r>
          </w:p>
        </w:tc>
        <w:tc>
          <w:tcPr>
            <w:tcW w:w="1260" w:type="dxa"/>
          </w:tcPr>
          <w:p w14:paraId="0DA03652" w14:textId="77777777" w:rsidR="00BD6117" w:rsidRPr="00A323B8" w:rsidRDefault="00BD6117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Winners</w:t>
            </w:r>
          </w:p>
        </w:tc>
        <w:tc>
          <w:tcPr>
            <w:tcW w:w="2826" w:type="dxa"/>
          </w:tcPr>
          <w:p w14:paraId="56508DB4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Total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Prize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Amount</w:t>
            </w:r>
            <w:r w:rsidRPr="00A323B8">
              <w:rPr>
                <w:rFonts w:eastAsia="Times New Roman"/>
                <w:b/>
              </w:rPr>
              <w:t xml:space="preserve"> </w:t>
            </w:r>
            <w:r>
              <w:rPr>
                <w:rFonts w:eastAsia="Times New Roman"/>
                <w:b/>
              </w:rPr>
              <w:t>(</w:t>
            </w:r>
            <w:r w:rsidRPr="00A323B8">
              <w:rPr>
                <w:b/>
              </w:rPr>
              <w:t>Rs</w:t>
            </w:r>
            <w:r>
              <w:rPr>
                <w:b/>
              </w:rPr>
              <w:t>)</w:t>
            </w:r>
          </w:p>
        </w:tc>
      </w:tr>
      <w:tr w:rsidR="00BD6117" w:rsidRPr="00A323B8" w14:paraId="13EC54E5" w14:textId="77777777" w:rsidTr="00444C5A">
        <w:tc>
          <w:tcPr>
            <w:tcW w:w="1649" w:type="dxa"/>
          </w:tcPr>
          <w:p w14:paraId="51B2CB0E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A323B8">
              <w:t>Low</w:t>
            </w:r>
          </w:p>
        </w:tc>
        <w:tc>
          <w:tcPr>
            <w:tcW w:w="1260" w:type="dxa"/>
          </w:tcPr>
          <w:p w14:paraId="5324AF3A" w14:textId="77777777" w:rsidR="00BD6117" w:rsidRPr="00A323B8" w:rsidRDefault="00BD6117" w:rsidP="0012746A">
            <w:pPr>
              <w:pStyle w:val="NoSpacing"/>
              <w:snapToGrid w:val="0"/>
              <w:jc w:val="right"/>
            </w:pPr>
            <w:r>
              <w:rPr>
                <w:noProof/>
              </w:rPr>
              <w:t>100,000</w:t>
            </w:r>
          </w:p>
        </w:tc>
        <w:tc>
          <w:tcPr>
            <w:tcW w:w="2826" w:type="dxa"/>
          </w:tcPr>
          <w:p w14:paraId="4163276D" w14:textId="77777777" w:rsidR="00BD6117" w:rsidRPr="00A323B8" w:rsidRDefault="00BD6117" w:rsidP="0012746A">
            <w:pPr>
              <w:pStyle w:val="NoSpacing"/>
              <w:snapToGrid w:val="0"/>
              <w:jc w:val="right"/>
            </w:pPr>
            <w:r>
              <w:rPr>
                <w:noProof/>
              </w:rPr>
              <w:t>5,000,000.00</w:t>
            </w:r>
          </w:p>
        </w:tc>
      </w:tr>
      <w:tr w:rsidR="00BD6117" w:rsidRPr="00A323B8" w14:paraId="1831D2B4" w14:textId="77777777" w:rsidTr="00444C5A">
        <w:tc>
          <w:tcPr>
            <w:tcW w:w="1649" w:type="dxa"/>
          </w:tcPr>
          <w:p w14:paraId="6C8195ED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A323B8">
              <w:t>High</w:t>
            </w:r>
          </w:p>
        </w:tc>
        <w:tc>
          <w:tcPr>
            <w:tcW w:w="1260" w:type="dxa"/>
          </w:tcPr>
          <w:p w14:paraId="4261A2E7" w14:textId="77777777" w:rsidR="00BD6117" w:rsidRPr="00A323B8" w:rsidRDefault="00BD6117" w:rsidP="0012746A">
            <w:pPr>
              <w:pStyle w:val="NoSpacing"/>
              <w:snapToGrid w:val="0"/>
              <w:jc w:val="right"/>
            </w:pPr>
            <w:r>
              <w:rPr>
                <w:noProof/>
              </w:rPr>
              <w:t>13,332</w:t>
            </w:r>
          </w:p>
        </w:tc>
        <w:tc>
          <w:tcPr>
            <w:tcW w:w="2826" w:type="dxa"/>
          </w:tcPr>
          <w:p w14:paraId="36B350DC" w14:textId="77777777" w:rsidR="00BD6117" w:rsidRPr="00A323B8" w:rsidRDefault="00BD6117" w:rsidP="0012746A">
            <w:pPr>
              <w:pStyle w:val="NoSpacing"/>
              <w:snapToGrid w:val="0"/>
              <w:jc w:val="right"/>
            </w:pPr>
            <w:r>
              <w:rPr>
                <w:noProof/>
              </w:rPr>
              <w:t>8,250,000.00</w:t>
            </w:r>
          </w:p>
        </w:tc>
      </w:tr>
      <w:tr w:rsidR="00BD6117" w:rsidRPr="00A323B8" w14:paraId="2079FABB" w14:textId="77777777" w:rsidTr="00444C5A">
        <w:tc>
          <w:tcPr>
            <w:tcW w:w="1649" w:type="dxa"/>
          </w:tcPr>
          <w:p w14:paraId="4A6D0182" w14:textId="77777777" w:rsidR="00BD6117" w:rsidRPr="00A323B8" w:rsidRDefault="00BD6117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Total</w:t>
            </w:r>
          </w:p>
        </w:tc>
        <w:tc>
          <w:tcPr>
            <w:tcW w:w="1260" w:type="dxa"/>
          </w:tcPr>
          <w:p w14:paraId="52DFA1F5" w14:textId="77777777" w:rsidR="00BD6117" w:rsidRPr="00A323B8" w:rsidRDefault="00BD6117" w:rsidP="0012746A">
            <w:pPr>
              <w:pStyle w:val="NoSpacing"/>
              <w:snapToGrid w:val="0"/>
              <w:jc w:val="right"/>
              <w:rPr>
                <w:b/>
              </w:rPr>
            </w:pPr>
            <w:r>
              <w:rPr>
                <w:b/>
                <w:bCs/>
                <w:noProof/>
              </w:rPr>
              <w:t>113,332</w:t>
            </w:r>
          </w:p>
        </w:tc>
        <w:tc>
          <w:tcPr>
            <w:tcW w:w="2826" w:type="dxa"/>
          </w:tcPr>
          <w:p w14:paraId="685503A7" w14:textId="77777777" w:rsidR="00BD6117" w:rsidRPr="00A323B8" w:rsidRDefault="00BD6117" w:rsidP="0012746A">
            <w:pPr>
              <w:pStyle w:val="NoSpacing"/>
              <w:snapToGrid w:val="0"/>
              <w:jc w:val="right"/>
              <w:rPr>
                <w:b/>
              </w:rPr>
            </w:pPr>
            <w:r>
              <w:rPr>
                <w:b/>
                <w:bCs/>
                <w:noProof/>
              </w:rPr>
              <w:t>13,250,000.00</w:t>
            </w:r>
          </w:p>
        </w:tc>
      </w:tr>
    </w:tbl>
    <w:p w14:paraId="0294A257" w14:textId="77777777" w:rsidR="00BD6117" w:rsidRPr="00A323B8" w:rsidRDefault="00BD6117" w:rsidP="00C93775">
      <w:pPr>
        <w:pStyle w:val="NoSpacing"/>
        <w:jc w:val="left"/>
      </w:pPr>
    </w:p>
    <w:p w14:paraId="1B24A53F" w14:textId="77777777" w:rsidR="00BD6117" w:rsidRPr="00A323B8" w:rsidRDefault="00BD6117" w:rsidP="00C93775">
      <w:pPr>
        <w:pStyle w:val="Heading1"/>
        <w:jc w:val="left"/>
      </w:pPr>
      <w:r w:rsidRPr="00A323B8">
        <w:rPr>
          <w:rFonts w:eastAsia="Times New Roman"/>
        </w:rPr>
        <w:lastRenderedPageBreak/>
        <w:tab/>
      </w:r>
      <w:bookmarkStart w:id="17" w:name="_Toc240273935"/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RESTRICTIONS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PLAY</w:t>
      </w:r>
      <w:r w:rsidRPr="00A323B8">
        <w:rPr>
          <w:rFonts w:eastAsia="Times New Roman"/>
        </w:rPr>
        <w:t xml:space="preserve"> </w:t>
      </w:r>
      <w:r w:rsidRPr="00A323B8">
        <w:t>REQUIREMENTS</w:t>
      </w:r>
      <w:bookmarkEnd w:id="17"/>
    </w:p>
    <w:p w14:paraId="67E419DC" w14:textId="77777777" w:rsidR="00BD6117" w:rsidRPr="00D71414" w:rsidRDefault="00BD6117" w:rsidP="00D71414">
      <w:pPr>
        <w:pStyle w:val="Heading2"/>
        <w:jc w:val="left"/>
      </w:pPr>
      <w:bookmarkStart w:id="18" w:name="_Toc240273936"/>
      <w:r w:rsidRPr="00A323B8">
        <w:t>Restrictions</w:t>
      </w:r>
      <w:bookmarkEnd w:id="18"/>
    </w:p>
    <w:p w14:paraId="34C0F1B4" w14:textId="77777777" w:rsidR="00BD6117" w:rsidRPr="001A2001" w:rsidRDefault="00BD6117" w:rsidP="00F44C4F">
      <w:pPr>
        <w:pStyle w:val="NoSpacing"/>
        <w:jc w:val="left"/>
        <w:rPr>
          <w:noProof/>
        </w:rPr>
      </w:pPr>
      <w:r w:rsidRPr="001A2001">
        <w:rPr>
          <w:noProof/>
        </w:rPr>
        <w:t>A slot of 12,000 Tickets (300 books) should contain the following prizes. There will be 41 boxes with this prize allocation.</w:t>
      </w:r>
    </w:p>
    <w:p w14:paraId="690545A1" w14:textId="77777777" w:rsidR="00BD6117" w:rsidRPr="001A2001" w:rsidRDefault="00BD6117" w:rsidP="00F44C4F">
      <w:pPr>
        <w:pStyle w:val="NoSpacing"/>
        <w:jc w:val="left"/>
        <w:rPr>
          <w:noProof/>
        </w:rPr>
      </w:pPr>
      <w:r w:rsidRPr="001A2001">
        <w:rPr>
          <w:noProof/>
        </w:rPr>
        <w:t>• Rs. 500 – 300 winner(s)</w:t>
      </w:r>
    </w:p>
    <w:p w14:paraId="0A4D1705" w14:textId="605FA7C9" w:rsidR="00BD6117" w:rsidRPr="001A2001" w:rsidRDefault="00BD6117" w:rsidP="00F44C4F">
      <w:pPr>
        <w:pStyle w:val="NoSpacing"/>
        <w:jc w:val="left"/>
        <w:rPr>
          <w:noProof/>
        </w:rPr>
      </w:pPr>
      <w:r w:rsidRPr="001A2001">
        <w:rPr>
          <w:noProof/>
        </w:rPr>
        <w:t xml:space="preserve">• Rs. 2,000 – </w:t>
      </w:r>
      <w:r w:rsidR="00FE1721">
        <w:rPr>
          <w:noProof/>
        </w:rPr>
        <w:t xml:space="preserve">at least </w:t>
      </w:r>
      <w:r w:rsidRPr="001A2001">
        <w:rPr>
          <w:noProof/>
        </w:rPr>
        <w:t>18 winner(s)</w:t>
      </w:r>
    </w:p>
    <w:p w14:paraId="4A78D303" w14:textId="77777777" w:rsidR="00BD6117" w:rsidRDefault="00BD6117" w:rsidP="00F44C4F">
      <w:pPr>
        <w:pStyle w:val="NoSpacing"/>
        <w:jc w:val="left"/>
        <w:rPr>
          <w:noProof/>
        </w:rPr>
      </w:pPr>
      <w:r w:rsidRPr="001A2001">
        <w:rPr>
          <w:noProof/>
        </w:rPr>
        <w:t>• Rs. 10,000 – 1 winner</w:t>
      </w:r>
    </w:p>
    <w:p w14:paraId="784C0B41" w14:textId="77777777" w:rsidR="00AE0A89" w:rsidRPr="001A2001" w:rsidRDefault="00AE0A89" w:rsidP="00F44C4F">
      <w:pPr>
        <w:pStyle w:val="NoSpacing"/>
        <w:jc w:val="left"/>
        <w:rPr>
          <w:noProof/>
        </w:rPr>
      </w:pPr>
    </w:p>
    <w:p w14:paraId="1843FCC6" w14:textId="77777777" w:rsidR="00BD6117" w:rsidRPr="001A2001" w:rsidRDefault="00BD6117" w:rsidP="00F44C4F">
      <w:pPr>
        <w:pStyle w:val="NoSpacing"/>
        <w:jc w:val="left"/>
        <w:rPr>
          <w:noProof/>
        </w:rPr>
      </w:pPr>
      <w:r w:rsidRPr="001A2001">
        <w:rPr>
          <w:noProof/>
        </w:rPr>
        <w:t>The last box containing 8,000 Tickets (200 books) should have:</w:t>
      </w:r>
    </w:p>
    <w:p w14:paraId="0344F3E0" w14:textId="77777777" w:rsidR="00BD6117" w:rsidRPr="001A2001" w:rsidRDefault="00BD6117" w:rsidP="00F44C4F">
      <w:pPr>
        <w:pStyle w:val="NoSpacing"/>
        <w:jc w:val="left"/>
        <w:rPr>
          <w:noProof/>
        </w:rPr>
      </w:pPr>
      <w:r w:rsidRPr="001A2001">
        <w:rPr>
          <w:noProof/>
        </w:rPr>
        <w:t>• Rs. 500 – 200 winner(s)</w:t>
      </w:r>
    </w:p>
    <w:p w14:paraId="074C97D8" w14:textId="10637ECE" w:rsidR="00BD6117" w:rsidRPr="001A2001" w:rsidRDefault="00BD6117" w:rsidP="00F44C4F">
      <w:pPr>
        <w:pStyle w:val="NoSpacing"/>
        <w:jc w:val="left"/>
        <w:rPr>
          <w:noProof/>
        </w:rPr>
      </w:pPr>
      <w:r w:rsidRPr="001A2001">
        <w:rPr>
          <w:noProof/>
        </w:rPr>
        <w:t xml:space="preserve">• Rs. 2,000 – </w:t>
      </w:r>
      <w:r w:rsidR="00FE1721">
        <w:rPr>
          <w:noProof/>
        </w:rPr>
        <w:t xml:space="preserve">at least </w:t>
      </w:r>
      <w:r w:rsidRPr="001A2001">
        <w:rPr>
          <w:noProof/>
        </w:rPr>
        <w:t>12 winner(s)</w:t>
      </w:r>
    </w:p>
    <w:p w14:paraId="2069E72E" w14:textId="77777777" w:rsidR="00BD6117" w:rsidRDefault="00BD6117" w:rsidP="00C93775">
      <w:pPr>
        <w:pStyle w:val="NoSpacing"/>
        <w:keepLines/>
        <w:jc w:val="left"/>
      </w:pPr>
      <w:r w:rsidRPr="001A2001">
        <w:rPr>
          <w:noProof/>
        </w:rPr>
        <w:t>• Rs. 10,000 – 1 winner</w:t>
      </w:r>
    </w:p>
    <w:p w14:paraId="19D6928A" w14:textId="77777777" w:rsidR="00BD6117" w:rsidRDefault="00BD6117" w:rsidP="00C93775">
      <w:pPr>
        <w:pStyle w:val="NoSpacing"/>
        <w:keepLines/>
        <w:jc w:val="left"/>
      </w:pPr>
    </w:p>
    <w:p w14:paraId="57C0839F" w14:textId="77777777" w:rsidR="00BD6117" w:rsidRPr="009E1D8B" w:rsidRDefault="00BD6117" w:rsidP="00C93775">
      <w:pPr>
        <w:pStyle w:val="NoSpacing"/>
        <w:keepLines/>
        <w:jc w:val="left"/>
      </w:pPr>
      <w:r w:rsidRPr="001A2001">
        <w:rPr>
          <w:noProof/>
        </w:rPr>
        <w:t>Each book should contain one prize of Rs. 500.</w:t>
      </w:r>
    </w:p>
    <w:p w14:paraId="0F8657E6" w14:textId="7CB8C5AA" w:rsidR="00BD6117" w:rsidRPr="009E1D8B" w:rsidRDefault="00BD6117" w:rsidP="00C93775">
      <w:pPr>
        <w:pStyle w:val="NoSpacing"/>
        <w:keepLines/>
        <w:jc w:val="left"/>
      </w:pPr>
      <w:r w:rsidRPr="001A2001">
        <w:rPr>
          <w:noProof/>
        </w:rPr>
        <w:t>Each bo</w:t>
      </w:r>
      <w:r w:rsidR="00B92BAF">
        <w:rPr>
          <w:noProof/>
        </w:rPr>
        <w:t>ok</w:t>
      </w:r>
      <w:r w:rsidRPr="001A2001">
        <w:rPr>
          <w:noProof/>
        </w:rPr>
        <w:t xml:space="preserve"> should not contain more than one prizes of Rs. 2,000 and Rs. 10,000</w:t>
      </w:r>
      <w:r>
        <w:t>.</w:t>
      </w:r>
    </w:p>
    <w:p w14:paraId="2FE6C85B" w14:textId="77777777" w:rsidR="00BD6117" w:rsidRDefault="00BD6117" w:rsidP="00D12DD9">
      <w:pPr>
        <w:pStyle w:val="NoSpacing"/>
        <w:keepLines/>
        <w:jc w:val="left"/>
      </w:pPr>
      <w:r w:rsidRPr="001A2001">
        <w:rPr>
          <w:noProof/>
        </w:rPr>
        <w:t>Each book should contain at least one “NON-GLEPS” prize.</w:t>
      </w:r>
    </w:p>
    <w:p w14:paraId="43A10E92" w14:textId="77777777" w:rsidR="00BD6117" w:rsidRDefault="00BD6117" w:rsidP="00D12DD9">
      <w:pPr>
        <w:pStyle w:val="NoSpacing"/>
        <w:keepLines/>
        <w:jc w:val="left"/>
      </w:pPr>
      <w:r w:rsidRPr="001A2001">
        <w:rPr>
          <w:noProof/>
        </w:rPr>
        <w:t>No consecutive tickets with same play patterns.</w:t>
      </w:r>
    </w:p>
    <w:p w14:paraId="14B8C3C5" w14:textId="77777777" w:rsidR="00BD6117" w:rsidRDefault="00BD6117" w:rsidP="00D12DD9">
      <w:pPr>
        <w:pStyle w:val="NoSpacing"/>
        <w:keepLines/>
        <w:jc w:val="left"/>
      </w:pPr>
      <w:r w:rsidRPr="001A2001">
        <w:rPr>
          <w:noProof/>
        </w:rPr>
        <w:t>No consecutive tickets with same winning symbols in any rotation.</w:t>
      </w:r>
    </w:p>
    <w:p w14:paraId="0F3B100C" w14:textId="77777777" w:rsidR="00BD6117" w:rsidRPr="00A323B8" w:rsidRDefault="00BD6117" w:rsidP="00D12DD9">
      <w:pPr>
        <w:pStyle w:val="NoSpacing"/>
        <w:keepLines/>
        <w:jc w:val="left"/>
        <w:rPr>
          <w:rFonts w:eastAsia="Times New Roman"/>
        </w:rPr>
      </w:pPr>
      <w:r w:rsidRPr="001A2001">
        <w:rPr>
          <w:noProof/>
        </w:rPr>
        <w:t>No logical relationship between play patterns and VIRN.</w:t>
      </w:r>
    </w:p>
    <w:p w14:paraId="67E347AA" w14:textId="77777777" w:rsidR="00BD6117" w:rsidRPr="0068352F" w:rsidRDefault="00BD6117" w:rsidP="00D12DD9">
      <w:pPr>
        <w:pStyle w:val="NoSpacing"/>
        <w:keepLines/>
        <w:jc w:val="left"/>
      </w:pPr>
      <w:r w:rsidRPr="001A2001">
        <w:rPr>
          <w:noProof/>
        </w:rPr>
        <w:t>No more than three consecutive tickets with same prize value.</w:t>
      </w:r>
    </w:p>
    <w:p w14:paraId="15414483" w14:textId="77777777" w:rsidR="00BD6117" w:rsidRPr="00A323B8" w:rsidRDefault="00BD6117" w:rsidP="00C93775">
      <w:pPr>
        <w:pStyle w:val="NoSpacing"/>
        <w:keepLines/>
        <w:jc w:val="left"/>
      </w:pPr>
      <w:r w:rsidRPr="001A2001">
        <w:rPr>
          <w:noProof/>
        </w:rPr>
        <w:t>Any multiples of 5 tickets starting from ticket number 001 in a book should contain at least one winner.</w:t>
      </w:r>
    </w:p>
    <w:p w14:paraId="03EE23D2" w14:textId="77777777" w:rsidR="00BD6117" w:rsidRPr="00A323B8" w:rsidRDefault="00BD6117" w:rsidP="00C93775">
      <w:pPr>
        <w:pStyle w:val="Heading2"/>
        <w:jc w:val="left"/>
      </w:pPr>
      <w:bookmarkStart w:id="19" w:name="_Toc240273937"/>
      <w:r w:rsidRPr="00A323B8">
        <w:t>Play Requirement</w:t>
      </w:r>
      <w:bookmarkEnd w:id="19"/>
    </w:p>
    <w:p w14:paraId="61E0D4AD" w14:textId="77777777" w:rsidR="00BD6117" w:rsidRPr="00A323B8" w:rsidRDefault="00BD6117" w:rsidP="00C93775">
      <w:r w:rsidRPr="00A323B8">
        <w:t>Not</w:t>
      </w:r>
      <w:r w:rsidRPr="00A323B8">
        <w:rPr>
          <w:rFonts w:eastAsia="Times New Roman"/>
        </w:rPr>
        <w:t xml:space="preserve"> </w:t>
      </w:r>
      <w:r w:rsidRPr="00A323B8">
        <w:t>applicable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game.</w:t>
      </w:r>
    </w:p>
    <w:p w14:paraId="094BE331" w14:textId="77777777" w:rsidR="00BD6117" w:rsidRPr="00A323B8" w:rsidRDefault="00BD6117" w:rsidP="00C93775">
      <w:pPr>
        <w:pStyle w:val="Heading1"/>
        <w:jc w:val="left"/>
      </w:pPr>
      <w:bookmarkStart w:id="20" w:name="_Toc240273938"/>
      <w:r w:rsidRPr="00A323B8">
        <w:t>SUPPORT</w:t>
      </w:r>
      <w:r w:rsidRPr="00A323B8">
        <w:rPr>
          <w:rFonts w:eastAsia="Times New Roman"/>
        </w:rPr>
        <w:t xml:space="preserve"> </w:t>
      </w:r>
      <w:r w:rsidRPr="00A323B8">
        <w:t>MATERIAL</w:t>
      </w:r>
      <w:bookmarkEnd w:id="20"/>
    </w:p>
    <w:p w14:paraId="3F578952" w14:textId="77777777" w:rsidR="00BD6117" w:rsidRPr="00A323B8" w:rsidRDefault="00BD6117" w:rsidP="00C93775">
      <w:pPr>
        <w:pStyle w:val="Heading2"/>
        <w:jc w:val="left"/>
      </w:pPr>
      <w:r w:rsidRPr="00A323B8">
        <w:t xml:space="preserve"> </w:t>
      </w:r>
      <w:bookmarkStart w:id="21" w:name="_Toc240273939"/>
      <w:r w:rsidRPr="00A323B8">
        <w:t>Samples Tickets</w:t>
      </w:r>
      <w:bookmarkEnd w:id="21"/>
    </w:p>
    <w:p w14:paraId="1C3BE350" w14:textId="77777777" w:rsidR="00BD6117" w:rsidRPr="00A323B8" w:rsidRDefault="00BD6117" w:rsidP="00C93775"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supply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1,000</w:t>
      </w:r>
      <w:r w:rsidRPr="00A323B8">
        <w:rPr>
          <w:rFonts w:eastAsia="Times New Roman"/>
        </w:rPr>
        <w:t xml:space="preserve"> </w:t>
      </w:r>
      <w:r w:rsidRPr="00A323B8">
        <w:t>losing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word</w:t>
      </w:r>
      <w:r w:rsidRPr="00A323B8">
        <w:rPr>
          <w:rFonts w:eastAsia="Times New Roman"/>
        </w:rPr>
        <w:t xml:space="preserve"> “</w:t>
      </w:r>
      <w:r w:rsidRPr="00A323B8">
        <w:rPr>
          <w:b/>
          <w:bCs/>
        </w:rPr>
        <w:t>SAMPLE</w:t>
      </w:r>
      <w:r w:rsidRPr="00A323B8">
        <w:rPr>
          <w:rFonts w:eastAsia="Times New Roman"/>
        </w:rPr>
        <w:t xml:space="preserve">” </w:t>
      </w:r>
      <w:r w:rsidRPr="00A323B8">
        <w:t>printed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back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provided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>samples.</w:t>
      </w:r>
    </w:p>
    <w:p w14:paraId="408C2358" w14:textId="77777777" w:rsidR="00BD6117" w:rsidRPr="00A323B8" w:rsidRDefault="00BD6117" w:rsidP="00C93775">
      <w:pPr>
        <w:pStyle w:val="Heading2"/>
        <w:jc w:val="left"/>
      </w:pPr>
      <w:bookmarkStart w:id="22" w:name="_Toc240273940"/>
      <w:r w:rsidRPr="00A323B8">
        <w:t>Validation File</w:t>
      </w:r>
      <w:bookmarkEnd w:id="22"/>
    </w:p>
    <w:p w14:paraId="5B34B20C" w14:textId="77777777" w:rsidR="00BD6117" w:rsidRPr="00A323B8" w:rsidRDefault="00BD6117" w:rsidP="00C93775"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winning</w:t>
      </w:r>
      <w:r w:rsidRPr="00A323B8">
        <w:rPr>
          <w:rFonts w:eastAsia="Times New Roman"/>
        </w:rP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verification</w:t>
      </w:r>
      <w:r>
        <w:t>,</w:t>
      </w:r>
      <w:r w:rsidRPr="00A323B8">
        <w:rPr>
          <w:rFonts w:eastAsia="Times New Roman"/>
        </w:rPr>
        <w:t xml:space="preserve"> </w:t>
      </w:r>
      <w:r w:rsidRPr="00A323B8">
        <w:t>an</w:t>
      </w:r>
      <w:r w:rsidRPr="00A323B8">
        <w:rPr>
          <w:rFonts w:eastAsia="Times New Roman"/>
        </w:rPr>
        <w:t xml:space="preserve"> </w:t>
      </w:r>
      <w:r w:rsidRPr="00A323B8">
        <w:t>encrypted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password</w:t>
      </w:r>
      <w:r w:rsidRPr="00A323B8">
        <w:rPr>
          <w:rFonts w:eastAsia="Times New Roman"/>
        </w:rPr>
        <w:t xml:space="preserve"> </w:t>
      </w:r>
      <w:r w:rsidRPr="00A323B8">
        <w:t>protected</w:t>
      </w:r>
      <w:r w:rsidRPr="00A323B8">
        <w:rPr>
          <w:rFonts w:eastAsia="Times New Roman"/>
        </w:rPr>
        <w:t xml:space="preserve"> </w:t>
      </w:r>
      <w:r w:rsidRPr="00A323B8">
        <w:t>dbf</w:t>
      </w:r>
      <w:r w:rsidRPr="00A323B8">
        <w:rPr>
          <w:rFonts w:eastAsia="Times New Roman"/>
        </w:rPr>
        <w:t xml:space="preserve"> </w:t>
      </w:r>
      <w:r w:rsidRPr="00A323B8">
        <w:t>file</w:t>
      </w:r>
      <w:r w:rsidRPr="00A323B8">
        <w:rPr>
          <w:rFonts w:eastAsia="Times New Roman"/>
        </w:rPr>
        <w:t xml:space="preserve"> </w:t>
      </w:r>
      <w:r w:rsidRPr="00A323B8">
        <w:t>containing</w:t>
      </w:r>
      <w:r w:rsidRPr="00A323B8">
        <w:rPr>
          <w:rFonts w:eastAsia="Times New Roman"/>
        </w:rPr>
        <w:t xml:space="preserve"> </w:t>
      </w:r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winning</w:t>
      </w:r>
      <w:r w:rsidRPr="00A323B8">
        <w:rPr>
          <w:rFonts w:eastAsia="Times New Roman"/>
        </w:rPr>
        <w:t xml:space="preserve"> </w:t>
      </w:r>
      <w:r w:rsidRPr="00A323B8">
        <w:t>VIRNs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supplied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CD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file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record</w:t>
      </w:r>
      <w:r w:rsidRPr="00A323B8">
        <w:rPr>
          <w:rFonts w:eastAsia="Times New Roman"/>
        </w:rPr>
        <w:t xml:space="preserve"> </w:t>
      </w:r>
      <w:r w:rsidRPr="00A323B8">
        <w:t>format</w:t>
      </w:r>
      <w:r w:rsidRPr="00A323B8">
        <w:rPr>
          <w:rFonts w:eastAsia="Times New Roman"/>
        </w:rPr>
        <w:t xml:space="preserve"> </w:t>
      </w:r>
      <w:r w:rsidRPr="00A323B8">
        <w:t>specified</w:t>
      </w:r>
      <w:r w:rsidRPr="00A323B8">
        <w:rPr>
          <w:rFonts w:eastAsia="Times New Roman"/>
        </w:rPr>
        <w:t xml:space="preserve"> </w:t>
      </w:r>
      <w:r w:rsidRPr="00A323B8">
        <w:t>below.</w:t>
      </w:r>
    </w:p>
    <w:p w14:paraId="0F9F505A" w14:textId="77777777" w:rsidR="00BD6117" w:rsidRPr="00A323B8" w:rsidRDefault="00BD6117" w:rsidP="00C93775">
      <w:pPr>
        <w:spacing w:after="120"/>
      </w:pPr>
      <w:r w:rsidRPr="00A323B8">
        <w:rPr>
          <w:b/>
        </w:rPr>
        <w:t>Please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 xml:space="preserve">note: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data</w:t>
      </w:r>
      <w:r w:rsidRPr="00A323B8">
        <w:rPr>
          <w:rFonts w:eastAsia="Times New Roman"/>
        </w:rPr>
        <w:t xml:space="preserve"> </w:t>
      </w:r>
      <w:r w:rsidRPr="00A323B8">
        <w:t>requirement</w:t>
      </w:r>
      <w:r w:rsidRPr="00A323B8">
        <w:rPr>
          <w:rFonts w:eastAsia="Times New Roman"/>
        </w:rPr>
        <w:t xml:space="preserve"> </w:t>
      </w:r>
      <w:r w:rsidRPr="00A323B8">
        <w:t>can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varied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meet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technical</w:t>
      </w:r>
      <w:r w:rsidRPr="00A323B8">
        <w:rPr>
          <w:rFonts w:eastAsia="Times New Roman"/>
        </w:rPr>
        <w:t xml:space="preserve"> </w:t>
      </w:r>
      <w:r w:rsidRPr="00A323B8">
        <w:t>specifications.</w:t>
      </w:r>
    </w:p>
    <w:p w14:paraId="6DDA45F0" w14:textId="77777777" w:rsidR="00BD6117" w:rsidRPr="00A323B8" w:rsidRDefault="00BD6117" w:rsidP="00D71414">
      <w:pPr>
        <w:pStyle w:val="NoSpacing"/>
        <w:keepNext/>
        <w:keepLines/>
        <w:spacing w:after="120"/>
        <w:ind w:right="720"/>
        <w:jc w:val="left"/>
      </w:pPr>
      <w:r w:rsidRPr="00A323B8">
        <w:rPr>
          <w:b/>
        </w:rPr>
        <w:lastRenderedPageBreak/>
        <w:t>High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Tier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and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Low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Tier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Validation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Data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File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(Data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File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Type: Dbase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III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&amp;</w:t>
      </w:r>
      <w:r w:rsidRPr="00A323B8">
        <w:rPr>
          <w:rFonts w:eastAsia="Times New Roman"/>
          <w:b/>
        </w:rPr>
        <w:t>.</w:t>
      </w:r>
      <w:r w:rsidRPr="00A323B8">
        <w:rPr>
          <w:b/>
        </w:rPr>
        <w:t>dbf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Format)</w:t>
      </w:r>
    </w:p>
    <w:p w14:paraId="69B9FFB2" w14:textId="4770932C" w:rsidR="00BD6117" w:rsidRPr="00A323B8" w:rsidRDefault="00BD6117" w:rsidP="00D71414">
      <w:pPr>
        <w:pStyle w:val="NoSpacing"/>
        <w:keepNext/>
        <w:keepLines/>
        <w:jc w:val="left"/>
      </w:pPr>
      <w:r w:rsidRPr="00A323B8">
        <w:rPr>
          <w:b/>
        </w:rPr>
        <w:t>Record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 xml:space="preserve">Layout: </w:t>
      </w:r>
    </w:p>
    <w:tbl>
      <w:tblPr>
        <w:tblW w:w="8280" w:type="dxa"/>
        <w:tblInd w:w="17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7"/>
        <w:gridCol w:w="866"/>
        <w:gridCol w:w="1056"/>
        <w:gridCol w:w="1160"/>
        <w:gridCol w:w="1387"/>
        <w:gridCol w:w="1954"/>
      </w:tblGrid>
      <w:tr w:rsidR="00BD6117" w:rsidRPr="00A323B8" w14:paraId="317ACF0F" w14:textId="77777777" w:rsidTr="0029452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934514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Field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CDDBF1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Width</w:t>
            </w:r>
          </w:p>
          <w:p w14:paraId="477B97EC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(Max)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801DCF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Decimal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48FAD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Field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Type</w:t>
            </w:r>
          </w:p>
        </w:tc>
        <w:tc>
          <w:tcPr>
            <w:tcW w:w="3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08B4E5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Sample: -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Data</w:t>
            </w:r>
            <w:r w:rsidRPr="00A323B8">
              <w:rPr>
                <w:rFonts w:eastAsia="Times New Roman"/>
                <w:b/>
              </w:rPr>
              <w:t>,</w:t>
            </w:r>
          </w:p>
          <w:p w14:paraId="20106EE3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Values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&amp;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Description</w:t>
            </w:r>
          </w:p>
        </w:tc>
      </w:tr>
      <w:tr w:rsidR="00BD6117" w:rsidRPr="00A323B8" w14:paraId="69287CB8" w14:textId="77777777" w:rsidTr="00294523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664F0F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BARCODE</w:t>
            </w:r>
          </w:p>
          <w:p w14:paraId="22F3DFC6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DC62EF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15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CC208D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0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097DC4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Character</w:t>
            </w:r>
          </w:p>
          <w:p w14:paraId="1A2AA48E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79D55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Type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5BC1D9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Format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(9)</w:t>
            </w:r>
          </w:p>
        </w:tc>
      </w:tr>
      <w:tr w:rsidR="00BD6117" w:rsidRPr="00A323B8" w14:paraId="6DFBEB80" w14:textId="77777777" w:rsidTr="00294523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458558" w14:textId="77777777" w:rsidR="00BD6117" w:rsidRPr="00A323B8" w:rsidRDefault="00BD6117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196D63" w14:textId="77777777" w:rsidR="00BD6117" w:rsidRPr="00A323B8" w:rsidRDefault="00BD6117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8668CD" w14:textId="77777777" w:rsidR="00BD6117" w:rsidRPr="00A323B8" w:rsidRDefault="00BD6117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F4170" w14:textId="77777777" w:rsidR="00BD6117" w:rsidRPr="00A323B8" w:rsidRDefault="00BD6117" w:rsidP="00D71414">
            <w:pPr>
              <w:keepNext/>
              <w:rPr>
                <w:rFonts w:cs="Mangal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2E2BAC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Lottery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Code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4E31FD" w14:textId="77777777" w:rsidR="00BD6117" w:rsidRDefault="00BD6117" w:rsidP="00D71414">
            <w:pPr>
              <w:pStyle w:val="NoSpacing"/>
              <w:keepNext/>
              <w:keepLines/>
              <w:snapToGrid w:val="0"/>
              <w:jc w:val="left"/>
              <w:rPr>
                <w:rFonts w:eastAsia="Times New Roman"/>
              </w:rPr>
            </w:pPr>
            <w:r w:rsidRPr="001A2001">
              <w:rPr>
                <w:noProof/>
              </w:rPr>
              <w:t>320</w:t>
            </w:r>
          </w:p>
          <w:p w14:paraId="7BE07BD7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>
              <w:rPr>
                <w:rFonts w:eastAsia="Times New Roman"/>
              </w:rPr>
              <w:t>(</w:t>
            </w:r>
            <w:r w:rsidRPr="00A323B8">
              <w:t>Format</w:t>
            </w:r>
            <w:r w:rsidRPr="00A323B8">
              <w:rPr>
                <w:rFonts w:eastAsia="Times New Roman"/>
              </w:rPr>
              <w:t xml:space="preserve"> </w:t>
            </w:r>
            <w:r>
              <w:t xml:space="preserve">- </w:t>
            </w:r>
            <w:r w:rsidRPr="00A323B8">
              <w:t>999)</w:t>
            </w:r>
          </w:p>
        </w:tc>
      </w:tr>
      <w:tr w:rsidR="00BD6117" w:rsidRPr="00A323B8" w14:paraId="02F5D9D9" w14:textId="77777777" w:rsidTr="00294523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68C33" w14:textId="77777777" w:rsidR="00BD6117" w:rsidRPr="00A323B8" w:rsidRDefault="00BD6117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D86B9" w14:textId="77777777" w:rsidR="00BD6117" w:rsidRPr="00A323B8" w:rsidRDefault="00BD6117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64D56" w14:textId="77777777" w:rsidR="00BD6117" w:rsidRPr="00A323B8" w:rsidRDefault="00BD6117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1A5D3" w14:textId="77777777" w:rsidR="00BD6117" w:rsidRPr="00A323B8" w:rsidRDefault="00BD6117" w:rsidP="00D71414">
            <w:pPr>
              <w:keepNext/>
              <w:rPr>
                <w:rFonts w:cs="Mangal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3515D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Game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No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454216" w14:textId="298CC312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1A2001">
              <w:rPr>
                <w:noProof/>
              </w:rPr>
              <w:t>0114</w:t>
            </w:r>
          </w:p>
          <w:p w14:paraId="20053603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(Format</w:t>
            </w:r>
            <w:r w:rsidRPr="00A323B8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- </w:t>
            </w:r>
            <w:r w:rsidRPr="00A323B8">
              <w:t>9999)</w:t>
            </w:r>
          </w:p>
        </w:tc>
      </w:tr>
      <w:tr w:rsidR="00BD6117" w:rsidRPr="00A323B8" w14:paraId="2CD478F3" w14:textId="77777777" w:rsidTr="00294523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31B9F" w14:textId="77777777" w:rsidR="00BD6117" w:rsidRPr="00A323B8" w:rsidRDefault="00BD6117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768AB" w14:textId="77777777" w:rsidR="00BD6117" w:rsidRPr="00A323B8" w:rsidRDefault="00BD6117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B76B05" w14:textId="77777777" w:rsidR="00BD6117" w:rsidRPr="00A323B8" w:rsidRDefault="00BD6117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91853E" w14:textId="77777777" w:rsidR="00BD6117" w:rsidRPr="00A323B8" w:rsidRDefault="00BD6117" w:rsidP="00D71414">
            <w:pPr>
              <w:keepNext/>
              <w:rPr>
                <w:rFonts w:cs="Mangal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B180FB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VIRN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No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ADCE69" w14:textId="77777777" w:rsidR="00BD6117" w:rsidRPr="00AF53EB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F53EB">
              <w:t>VIRN</w:t>
            </w:r>
            <w:r w:rsidRPr="00AF53EB">
              <w:rPr>
                <w:rFonts w:eastAsia="Times New Roman"/>
              </w:rPr>
              <w:t xml:space="preserve"> </w:t>
            </w:r>
            <w:r w:rsidRPr="00AF53EB">
              <w:t>No</w:t>
            </w:r>
            <w:r w:rsidRPr="00AF53EB">
              <w:rPr>
                <w:rFonts w:eastAsia="Times New Roman"/>
              </w:rPr>
              <w:t xml:space="preserve"> – </w:t>
            </w:r>
            <w:r w:rsidRPr="00AF53EB">
              <w:t>Unique</w:t>
            </w:r>
            <w:r w:rsidRPr="00AF53EB">
              <w:rPr>
                <w:rFonts w:eastAsia="Times New Roman"/>
              </w:rPr>
              <w:t xml:space="preserve"> </w:t>
            </w:r>
            <w:r w:rsidRPr="00AF53EB">
              <w:t>seven</w:t>
            </w:r>
            <w:r w:rsidRPr="00AF53EB">
              <w:rPr>
                <w:rFonts w:eastAsia="Times New Roman"/>
              </w:rPr>
              <w:t xml:space="preserve">-digit </w:t>
            </w:r>
            <w:r w:rsidRPr="00AF53EB">
              <w:t>random</w:t>
            </w:r>
            <w:r w:rsidRPr="00AF53EB">
              <w:rPr>
                <w:rFonts w:eastAsia="Times New Roman"/>
              </w:rPr>
              <w:t xml:space="preserve"> </w:t>
            </w:r>
            <w:r w:rsidRPr="00AF53EB">
              <w:t>validation</w:t>
            </w:r>
            <w:r w:rsidRPr="00AF53EB">
              <w:rPr>
                <w:rFonts w:eastAsia="Times New Roman"/>
              </w:rPr>
              <w:t xml:space="preserve"> </w:t>
            </w:r>
            <w:r w:rsidRPr="00AF53EB">
              <w:t>number.</w:t>
            </w:r>
          </w:p>
        </w:tc>
      </w:tr>
      <w:tr w:rsidR="00BD6117" w:rsidRPr="00A323B8" w14:paraId="35895783" w14:textId="77777777" w:rsidTr="00294523"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0BDD8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PCODE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EFF0D1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2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66AC0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0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A2602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Numeric</w:t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4107E7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Prize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Code</w:t>
            </w:r>
          </w:p>
        </w:tc>
        <w:tc>
          <w:tcPr>
            <w:tcW w:w="19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8CEFB" w14:textId="77777777" w:rsidR="00BD6117" w:rsidRPr="00B15FE9" w:rsidRDefault="00BD6117" w:rsidP="00D71414">
            <w:pPr>
              <w:pStyle w:val="NoSpacing"/>
              <w:keepNext/>
              <w:keepLines/>
              <w:snapToGrid w:val="0"/>
              <w:jc w:val="left"/>
              <w:rPr>
                <w:highlight w:val="yellow"/>
              </w:rPr>
            </w:pPr>
            <w:r w:rsidRPr="001A2001">
              <w:rPr>
                <w:noProof/>
              </w:rPr>
              <w:t>Either 03, 07, 09 or 12</w:t>
            </w:r>
          </w:p>
        </w:tc>
      </w:tr>
      <w:tr w:rsidR="00BD6117" w:rsidRPr="00A323B8" w14:paraId="58EF1351" w14:textId="77777777" w:rsidTr="00294523"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EF1EBE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PAMOUNT</w:t>
            </w:r>
          </w:p>
          <w:p w14:paraId="207B5D48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6492E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18</w:t>
            </w:r>
          </w:p>
          <w:p w14:paraId="67224220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4FAC5A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2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3D3A9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Numeric</w:t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2BC181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Amount</w:t>
            </w:r>
          </w:p>
        </w:tc>
        <w:tc>
          <w:tcPr>
            <w:tcW w:w="19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AB33CE" w14:textId="77777777" w:rsidR="00BD6117" w:rsidRPr="00AF53EB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1A2001">
              <w:rPr>
                <w:noProof/>
              </w:rPr>
              <w:t>Either Rs. 50, Rs. 500, Rs. 2,000 or Rs. 10,000</w:t>
            </w:r>
          </w:p>
        </w:tc>
      </w:tr>
      <w:tr w:rsidR="00BD6117" w:rsidRPr="00A323B8" w14:paraId="5FBD5102" w14:textId="77777777" w:rsidTr="00294523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4EE14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E656F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629F0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3DB7E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Character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B83BA1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Prize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Description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D45493" w14:textId="77777777" w:rsidR="00BD6117" w:rsidRPr="00B15FE9" w:rsidRDefault="00BD6117" w:rsidP="00D71414">
            <w:pPr>
              <w:pStyle w:val="NoSpacing"/>
              <w:keepNext/>
              <w:keepLines/>
              <w:snapToGrid w:val="0"/>
              <w:jc w:val="left"/>
              <w:rPr>
                <w:highlight w:val="yellow"/>
              </w:rPr>
            </w:pPr>
            <w:r w:rsidRPr="001A2001">
              <w:rPr>
                <w:noProof/>
              </w:rPr>
              <w:t>Either Fifty Rupees, Five Hundred Rupees, Two Thousand Rupees or Ten Thousand Rupees</w:t>
            </w:r>
          </w:p>
        </w:tc>
      </w:tr>
      <w:tr w:rsidR="00BD6117" w:rsidRPr="00A323B8" w14:paraId="3C8DA5E9" w14:textId="77777777" w:rsidTr="00294523"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9B01C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TYPE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62213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60F25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FA28F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Numeric</w:t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C108E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Type</w:t>
            </w:r>
          </w:p>
        </w:tc>
        <w:tc>
          <w:tcPr>
            <w:tcW w:w="19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33F1CD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=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Low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Tier,</w:t>
            </w:r>
          </w:p>
          <w:p w14:paraId="0FD013A0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2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=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High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Tier,</w:t>
            </w:r>
          </w:p>
        </w:tc>
      </w:tr>
      <w:tr w:rsidR="00BD6117" w:rsidRPr="00A323B8" w14:paraId="348DED47" w14:textId="77777777" w:rsidTr="00294523"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2ABBF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WINNUMBERS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237888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100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D3D172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16ECA9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Character</w:t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81FEF6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Winning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Numbers</w:t>
            </w:r>
          </w:p>
        </w:tc>
        <w:tc>
          <w:tcPr>
            <w:tcW w:w="19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F0EF8" w14:textId="77777777" w:rsidR="00BD6117" w:rsidRPr="00A323B8" w:rsidRDefault="00BD6117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Eg: “</w:t>
            </w:r>
            <w:r w:rsidRPr="001A2001">
              <w:rPr>
                <w:noProof/>
              </w:rPr>
              <w:t>Bat and Bat</w:t>
            </w:r>
            <w:r w:rsidRPr="00A323B8">
              <w:t>”, “</w:t>
            </w:r>
            <w:r w:rsidRPr="001A2001">
              <w:rPr>
                <w:noProof/>
              </w:rPr>
              <w:t>Ball and Hat</w:t>
            </w:r>
            <w:r w:rsidRPr="00A323B8">
              <w:t>”</w:t>
            </w:r>
          </w:p>
        </w:tc>
      </w:tr>
    </w:tbl>
    <w:p w14:paraId="43D48493" w14:textId="77777777" w:rsidR="00BD6117" w:rsidRPr="00A323B8" w:rsidRDefault="00BD6117" w:rsidP="00C93775">
      <w:pPr>
        <w:pStyle w:val="NoSpacing"/>
        <w:jc w:val="left"/>
      </w:pPr>
    </w:p>
    <w:p w14:paraId="4AEED5B1" w14:textId="77777777" w:rsidR="00BD6117" w:rsidRPr="00A323B8" w:rsidRDefault="00BD6117" w:rsidP="00C93775">
      <w:r w:rsidRPr="00A323B8">
        <w:t>If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complete</w:t>
      </w:r>
      <w:r w:rsidRPr="00A323B8">
        <w:rPr>
          <w:rFonts w:eastAsia="Times New Roman"/>
        </w:rPr>
        <w:t xml:space="preserve"> </w:t>
      </w:r>
      <w:r w:rsidRPr="00A323B8">
        <w:t>reconstruction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is</w:t>
      </w:r>
      <w:r w:rsidRPr="00A323B8">
        <w:rPr>
          <w:rFonts w:eastAsia="Times New Roman"/>
        </w:rPr>
        <w:t xml:space="preserve"> </w:t>
      </w:r>
      <w:r w:rsidRPr="00A323B8">
        <w:t>required</w:t>
      </w:r>
      <w:r>
        <w:t>,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service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provided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PSL.</w:t>
      </w:r>
      <w:r w:rsidRPr="00A323B8">
        <w:rPr>
          <w:rFonts w:eastAsia="Times New Roman"/>
        </w:rPr>
        <w:t xml:space="preserve"> </w:t>
      </w:r>
      <w:r w:rsidRPr="00A323B8">
        <w:t>Any</w:t>
      </w:r>
      <w:r w:rsidRPr="00A323B8">
        <w:rPr>
          <w:rFonts w:eastAsia="Times New Roman"/>
        </w:rPr>
        <w:t xml:space="preserve"> </w:t>
      </w:r>
      <w:r w:rsidRPr="00A323B8">
        <w:t>request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reconstruction</w:t>
      </w:r>
      <w:r w:rsidRPr="00A323B8">
        <w:rPr>
          <w:rFonts w:eastAsia="Times New Roman"/>
        </w:rPr>
        <w:t xml:space="preserve"> </w:t>
      </w:r>
      <w:r w:rsidRPr="00A323B8">
        <w:t>must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directed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writing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General</w:t>
      </w:r>
      <w:r w:rsidRPr="00A323B8">
        <w:rPr>
          <w:rFonts w:eastAsia="Times New Roman"/>
        </w:rPr>
        <w:t xml:space="preserve"> </w:t>
      </w:r>
      <w:r w:rsidRPr="00A323B8">
        <w:t>Manager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an</w:t>
      </w:r>
      <w:r w:rsidRPr="00A323B8">
        <w:rPr>
          <w:rFonts w:eastAsia="Times New Roman"/>
        </w:rPr>
        <w:t xml:space="preserve"> </w:t>
      </w:r>
      <w:r w:rsidRPr="00A323B8">
        <w:t>authorised</w:t>
      </w:r>
      <w:r w:rsidRPr="00A323B8">
        <w:rPr>
          <w:rFonts w:eastAsia="Times New Roman"/>
        </w:rPr>
        <w:t xml:space="preserve"> </w:t>
      </w:r>
      <w:r w:rsidRPr="00A323B8">
        <w:t>officer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NLB.</w:t>
      </w:r>
    </w:p>
    <w:p w14:paraId="4788BC6B" w14:textId="77777777" w:rsidR="00BD6117" w:rsidRPr="00A323B8" w:rsidRDefault="00BD6117" w:rsidP="00C93775">
      <w:pPr>
        <w:pStyle w:val="Heading2"/>
        <w:jc w:val="left"/>
      </w:pPr>
      <w:bookmarkStart w:id="23" w:name="_Toc240273941"/>
      <w:r w:rsidRPr="00A323B8">
        <w:t>Audit Report</w:t>
      </w:r>
      <w:bookmarkEnd w:id="23"/>
    </w:p>
    <w:p w14:paraId="63B13BE5" w14:textId="77777777" w:rsidR="00BD6117" w:rsidRPr="00A323B8" w:rsidRDefault="00BD6117" w:rsidP="00C93775">
      <w:r w:rsidRPr="00A323B8">
        <w:t>An</w:t>
      </w:r>
      <w:r w:rsidRPr="00A323B8">
        <w:rPr>
          <w:rFonts w:eastAsia="Times New Roman"/>
        </w:rPr>
        <w:t xml:space="preserve"> </w:t>
      </w:r>
      <w:r w:rsidRPr="00A323B8">
        <w:t>independent</w:t>
      </w:r>
      <w:r w:rsidRPr="00A323B8">
        <w:rPr>
          <w:rFonts w:eastAsia="Times New Roman"/>
        </w:rPr>
        <w:t xml:space="preserve"> </w:t>
      </w:r>
      <w:r w:rsidRPr="00A323B8">
        <w:t>electronic</w:t>
      </w:r>
      <w:r w:rsidRPr="00A323B8">
        <w:rPr>
          <w:rFonts w:eastAsia="Times New Roman"/>
        </w:rPr>
        <w:t xml:space="preserve"> </w:t>
      </w:r>
      <w:r w:rsidRPr="00A323B8">
        <w:t>audit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conducted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report</w:t>
      </w:r>
      <w:r w:rsidRPr="00A323B8">
        <w:rPr>
          <w:rFonts w:eastAsia="Times New Roman"/>
        </w:rPr>
        <w:t xml:space="preserve"> </w:t>
      </w:r>
      <w:r w:rsidRPr="00A323B8">
        <w:t>issued.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report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confirm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correctness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game/data</w:t>
      </w:r>
      <w:r w:rsidRPr="00A323B8">
        <w:rPr>
          <w:rFonts w:eastAsia="Times New Roman"/>
        </w:rPr>
        <w:t xml:space="preserve"> </w:t>
      </w:r>
      <w:r w:rsidRPr="00A323B8">
        <w:t>used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print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tickets.</w:t>
      </w:r>
    </w:p>
    <w:p w14:paraId="2153B708" w14:textId="77777777" w:rsidR="00BD6117" w:rsidRPr="00A323B8" w:rsidRDefault="00BD6117" w:rsidP="00C93775">
      <w:pPr>
        <w:pStyle w:val="Heading1"/>
        <w:jc w:val="left"/>
      </w:pPr>
      <w:bookmarkStart w:id="24" w:name="_Toc240273942"/>
      <w:r w:rsidRPr="00A323B8">
        <w:t>PACKAGING</w:t>
      </w:r>
      <w:bookmarkEnd w:id="24"/>
    </w:p>
    <w:p w14:paraId="23A16488" w14:textId="77777777" w:rsidR="00BD6117" w:rsidRPr="00A323B8" w:rsidRDefault="00BD6117" w:rsidP="00C93775">
      <w:pPr>
        <w:pStyle w:val="Heading2"/>
        <w:jc w:val="left"/>
      </w:pPr>
      <w:bookmarkStart w:id="25" w:name="_Toc240273943"/>
      <w:r w:rsidRPr="00A323B8">
        <w:t>Books</w:t>
      </w:r>
      <w:bookmarkEnd w:id="25"/>
    </w:p>
    <w:p w14:paraId="019A78D9" w14:textId="77777777" w:rsidR="00BD6117" w:rsidRPr="00A323B8" w:rsidRDefault="00BD6117" w:rsidP="00C93775">
      <w:r w:rsidRPr="00A323B8">
        <w:t>Each</w:t>
      </w:r>
      <w:r w:rsidRPr="00A323B8">
        <w:rPr>
          <w:rFonts w:eastAsia="Times New Roman"/>
        </w:rPr>
        <w:t xml:space="preserve"> </w:t>
      </w:r>
      <w:r w:rsidRPr="00A323B8">
        <w:t>book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contain</w:t>
      </w:r>
      <w:r w:rsidRPr="00A323B8">
        <w:rPr>
          <w:rFonts w:eastAsia="Times New Roman"/>
        </w:rPr>
        <w:t xml:space="preserve"> </w:t>
      </w:r>
      <w:r>
        <w:rPr>
          <w:noProof/>
        </w:rPr>
        <w:t>40</w:t>
      </w:r>
      <w:r w:rsidRPr="00A323B8">
        <w:rPr>
          <w:rFonts w:eastAsia="Times New Roman"/>
        </w:rPr>
        <w:t xml:space="preserve"> </w:t>
      </w:r>
      <w:r w:rsidRPr="00A323B8">
        <w:t>tickets;</w:t>
      </w:r>
      <w:r w:rsidRPr="00A323B8">
        <w:rPr>
          <w:rFonts w:eastAsia="Times New Roman"/>
        </w:rPr>
        <w:t xml:space="preserve"> </w:t>
      </w:r>
      <w:r w:rsidRPr="00A323B8">
        <w:t>books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shrink</w:t>
      </w:r>
      <w:r w:rsidRPr="00A323B8">
        <w:rPr>
          <w:rFonts w:eastAsia="Times New Roman"/>
        </w:rPr>
        <w:t xml:space="preserve"> </w:t>
      </w:r>
      <w:r w:rsidRPr="00A323B8">
        <w:t>wrapped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clear</w:t>
      </w:r>
      <w:r w:rsidRPr="00A323B8">
        <w:rPr>
          <w:rFonts w:eastAsia="Times New Roman"/>
        </w:rPr>
        <w:t xml:space="preserve"> </w:t>
      </w:r>
      <w:r w:rsidRPr="00A323B8">
        <w:t>film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labelled</w:t>
      </w:r>
      <w:r w:rsidRPr="00A323B8">
        <w:rPr>
          <w:rFonts w:eastAsia="Times New Roman"/>
        </w:rPr>
        <w:t xml:space="preserve"> </w:t>
      </w:r>
      <w:r w:rsidRPr="00A323B8">
        <w:t>according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instructions.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book</w:t>
      </w:r>
      <w:r w:rsidRPr="00A323B8">
        <w:rPr>
          <w:rFonts w:eastAsia="Times New Roman"/>
        </w:rPr>
        <w:t xml:space="preserve"> </w:t>
      </w:r>
      <w:r w:rsidRPr="00A323B8">
        <w:t>label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include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bar</w:t>
      </w:r>
      <w:r w:rsidRPr="00A323B8">
        <w:rPr>
          <w:rFonts w:eastAsia="Times New Roman"/>
        </w:rPr>
        <w:t xml:space="preserve"> </w:t>
      </w:r>
      <w:r w:rsidRPr="00A323B8">
        <w:t>code</w:t>
      </w:r>
      <w:r w:rsidRPr="00A323B8">
        <w:rPr>
          <w:rFonts w:eastAsia="Times New Roman"/>
        </w:rPr>
        <w:t xml:space="preserve"> </w:t>
      </w:r>
      <w:r w:rsidRPr="00A323B8">
        <w:t>(2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5</w:t>
      </w:r>
      <w:r w:rsidRPr="00A323B8">
        <w:rPr>
          <w:rFonts w:eastAsia="Times New Roman"/>
        </w:rPr>
        <w:t xml:space="preserve"> </w:t>
      </w:r>
      <w:r w:rsidRPr="00A323B8">
        <w:t>Interleaved</w:t>
      </w:r>
      <w:r w:rsidRPr="00A323B8">
        <w:rPr>
          <w:rFonts w:eastAsia="Times New Roman"/>
        </w:rPr>
        <w:t xml:space="preserve"> </w:t>
      </w:r>
      <w:r w:rsidRPr="00A323B8">
        <w:t>symbology),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one</w:t>
      </w:r>
      <w:r w:rsidRPr="00A323B8">
        <w:rPr>
          <w:rFonts w:eastAsia="Times New Roman"/>
        </w:rPr>
        <w:t xml:space="preserve"> </w:t>
      </w:r>
      <w:r w:rsidRPr="00A323B8">
        <w:t>parity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added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barcode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>16</w:t>
      </w:r>
      <w:r w:rsidRPr="00A323B8">
        <w:rPr>
          <w:vertAlign w:val="superscript"/>
        </w:rPr>
        <w:t>th</w:t>
      </w:r>
      <w:r w:rsidRPr="00A323B8">
        <w:rPr>
          <w:rFonts w:eastAsia="Times New Roman"/>
        </w:rPr>
        <w:t xml:space="preserve"> </w:t>
      </w:r>
      <w:r w:rsidRPr="00A323B8">
        <w:t>digit.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barcode</w:t>
      </w:r>
      <w:r w:rsidRPr="00A323B8">
        <w:rPr>
          <w:rFonts w:eastAsia="Times New Roman"/>
        </w:rPr>
        <w:t xml:space="preserve"> </w:t>
      </w:r>
      <w:r w:rsidRPr="00A323B8">
        <w:t>can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used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inventory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distribution</w:t>
      </w:r>
      <w:r w:rsidRPr="00A323B8">
        <w:rPr>
          <w:rFonts w:eastAsia="Times New Roman"/>
        </w:rPr>
        <w:t xml:space="preserve"> </w:t>
      </w:r>
      <w:r w:rsidRPr="00A323B8">
        <w:t>control.</w:t>
      </w:r>
    </w:p>
    <w:p w14:paraId="1E1ABC3B" w14:textId="77777777" w:rsidR="00BD6117" w:rsidRPr="00A323B8" w:rsidRDefault="00BD6117" w:rsidP="00C93775">
      <w:pPr>
        <w:pStyle w:val="Heading2"/>
        <w:jc w:val="left"/>
      </w:pPr>
      <w:bookmarkStart w:id="26" w:name="_Toc240273944"/>
      <w:r w:rsidRPr="00A323B8">
        <w:lastRenderedPageBreak/>
        <w:t>Cartons</w:t>
      </w:r>
      <w:bookmarkEnd w:id="26"/>
    </w:p>
    <w:p w14:paraId="02B3DB09" w14:textId="77777777" w:rsidR="00BD6117" w:rsidRDefault="00BD6117" w:rsidP="00C93775">
      <w:r>
        <w:rPr>
          <w:noProof/>
        </w:rPr>
        <w:t>First 41 cartons will contain 12,000 tickets (300 books) and the last carton contains 8,000 tickets (200 books)</w:t>
      </w:r>
      <w:r>
        <w:t>.</w:t>
      </w:r>
    </w:p>
    <w:p w14:paraId="48E69EB4" w14:textId="77777777" w:rsidR="00BD6117" w:rsidRPr="00A323B8" w:rsidRDefault="00BD6117" w:rsidP="00C93775">
      <w:r w:rsidRPr="00A323B8">
        <w:t>Cartons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sealed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tape,</w:t>
      </w:r>
      <w:r w:rsidRPr="00A323B8">
        <w:rPr>
          <w:rFonts w:eastAsia="Times New Roman"/>
        </w:rPr>
        <w:t xml:space="preserve"> </w:t>
      </w:r>
      <w:r w:rsidRPr="00A323B8">
        <w:t>strap</w:t>
      </w:r>
      <w:r w:rsidRPr="00A323B8">
        <w:rPr>
          <w:rFonts w:eastAsia="Times New Roman"/>
        </w:rPr>
        <w:t xml:space="preserve"> </w:t>
      </w:r>
      <w:r w:rsidRPr="00A323B8">
        <w:t>sealed</w:t>
      </w:r>
      <w:r w:rsidRPr="00A323B8">
        <w:rPr>
          <w:rFonts w:eastAsia="Times New Roman"/>
        </w:rPr>
        <w:t xml:space="preserve"> </w:t>
      </w:r>
      <w:r w:rsidRPr="00A323B8">
        <w:t>twice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labelled</w:t>
      </w:r>
      <w:r w:rsidRPr="00A323B8">
        <w:rPr>
          <w:rFonts w:eastAsia="Times New Roman"/>
        </w:rPr>
        <w:t xml:space="preserve"> </w:t>
      </w:r>
      <w:r w:rsidRPr="00A323B8">
        <w:t>according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instructions.</w:t>
      </w:r>
    </w:p>
    <w:p w14:paraId="52634AF4" w14:textId="77777777" w:rsidR="00BD6117" w:rsidRPr="00A323B8" w:rsidRDefault="00BD6117" w:rsidP="00C93775">
      <w:r w:rsidRPr="00A323B8">
        <w:t>Please</w:t>
      </w:r>
      <w:r w:rsidRPr="00A323B8">
        <w:rPr>
          <w:rFonts w:eastAsia="Times New Roman"/>
        </w:rPr>
        <w:t xml:space="preserve"> </w:t>
      </w:r>
      <w:r w:rsidRPr="00A323B8">
        <w:t>note: Since</w:t>
      </w:r>
      <w:r w:rsidRPr="00A323B8">
        <w:rPr>
          <w:rFonts w:eastAsia="Times New Roman"/>
        </w:rPr>
        <w:t xml:space="preserve"> </w:t>
      </w:r>
      <w:r w:rsidRPr="00A323B8">
        <w:t>there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no</w:t>
      </w:r>
      <w:r w:rsidRPr="00A323B8">
        <w:rPr>
          <w:rFonts w:eastAsia="Times New Roman"/>
        </w:rPr>
        <w:t xml:space="preserve"> </w:t>
      </w:r>
      <w:r w:rsidRPr="00A323B8">
        <w:t>missing</w:t>
      </w:r>
      <w:r w:rsidRPr="00A323B8">
        <w:rPr>
          <w:rFonts w:eastAsia="Times New Roman"/>
        </w:rPr>
        <w:t xml:space="preserve"> </w:t>
      </w:r>
      <w:r w:rsidRPr="00A323B8">
        <w:t>books</w:t>
      </w:r>
      <w:r w:rsidRPr="00A323B8">
        <w:rPr>
          <w:rFonts w:eastAsia="Times New Roman"/>
        </w:rPr>
        <w:t xml:space="preserve"> </w:t>
      </w:r>
      <w:r w:rsidRPr="00A323B8">
        <w:t>there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no</w:t>
      </w:r>
      <w:r w:rsidRPr="00A323B8">
        <w:rPr>
          <w:rFonts w:eastAsia="Times New Roman"/>
        </w:rPr>
        <w:t xml:space="preserve"> </w:t>
      </w:r>
      <w:r w:rsidRPr="00A323B8">
        <w:t>need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carton</w:t>
      </w:r>
      <w:r w:rsidRPr="00A323B8">
        <w:rPr>
          <w:rFonts w:eastAsia="Times New Roman"/>
        </w:rPr>
        <w:t xml:space="preserve"> </w:t>
      </w:r>
      <w:r w:rsidRPr="00A323B8">
        <w:t>content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printed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label</w:t>
      </w:r>
      <w:r w:rsidRPr="00A323B8">
        <w:rPr>
          <w:rFonts w:eastAsia="Times New Roman"/>
        </w:rPr>
        <w:t xml:space="preserve"> </w:t>
      </w:r>
      <w:r w:rsidRPr="00A323B8">
        <w:t>other</w:t>
      </w:r>
      <w:r w:rsidRPr="00A323B8">
        <w:rPr>
          <w:rFonts w:eastAsia="Times New Roman"/>
        </w:rPr>
        <w:t xml:space="preserve"> </w:t>
      </w:r>
      <w:r w:rsidRPr="00A323B8">
        <w:t>than</w:t>
      </w:r>
      <w:r w:rsidRPr="00A323B8">
        <w:rPr>
          <w:rFonts w:eastAsia="Times New Roman"/>
        </w:rPr>
        <w:t xml:space="preserve"> </w:t>
      </w:r>
      <w:r w:rsidRPr="00A323B8">
        <w:t>start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end</w:t>
      </w:r>
      <w:r w:rsidRPr="00A323B8">
        <w:rPr>
          <w:rFonts w:eastAsia="Times New Roman"/>
        </w:rPr>
        <w:t xml:space="preserve"> </w:t>
      </w:r>
      <w:r w:rsidRPr="00A323B8">
        <w:t>book</w:t>
      </w:r>
      <w:r w:rsidRPr="00A323B8">
        <w:rPr>
          <w:rFonts w:eastAsia="Times New Roman"/>
        </w:rPr>
        <w:t xml:space="preserve"> </w:t>
      </w:r>
      <w:r w:rsidRPr="00A323B8">
        <w:t>number.</w:t>
      </w:r>
    </w:p>
    <w:p w14:paraId="463F467C" w14:textId="77777777" w:rsidR="00BD6117" w:rsidRPr="00A323B8" w:rsidRDefault="00BD6117" w:rsidP="00C93775">
      <w:pPr>
        <w:pStyle w:val="Heading2"/>
        <w:jc w:val="left"/>
      </w:pPr>
      <w:r w:rsidRPr="00A323B8">
        <w:tab/>
      </w:r>
      <w:bookmarkStart w:id="27" w:name="_Toc240273945"/>
      <w:r w:rsidRPr="00A323B8">
        <w:t>Packing Manifest</w:t>
      </w:r>
      <w:bookmarkEnd w:id="27"/>
    </w:p>
    <w:p w14:paraId="047FE6B5" w14:textId="77777777" w:rsidR="00BD6117" w:rsidRPr="00A323B8" w:rsidRDefault="00BD6117" w:rsidP="00C93775">
      <w:pPr>
        <w:rPr>
          <w:rFonts w:eastAsia="Times New Roman"/>
        </w:rPr>
      </w:pP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computer</w:t>
      </w:r>
      <w:r w:rsidRPr="00A323B8">
        <w:rPr>
          <w:rFonts w:eastAsia="Times New Roman"/>
        </w:rPr>
        <w:t xml:space="preserve">-generated </w:t>
      </w:r>
      <w:r w:rsidRPr="00A323B8">
        <w:t>manifest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carton</w:t>
      </w:r>
      <w:r w:rsidRPr="00A323B8">
        <w:rPr>
          <w:rFonts w:eastAsia="Times New Roman"/>
        </w:rPr>
        <w:t xml:space="preserve"> </w:t>
      </w:r>
      <w:r w:rsidRPr="00A323B8">
        <w:t>contents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generated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sent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at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same</w:t>
      </w:r>
      <w:r w:rsidRPr="00A323B8">
        <w:rPr>
          <w:rFonts w:eastAsia="Times New Roman"/>
        </w:rPr>
        <w:t xml:space="preserve"> </w:t>
      </w:r>
      <w:r w:rsidRPr="00A323B8">
        <w:t>time as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are</w:t>
      </w:r>
      <w:r w:rsidRPr="00A323B8">
        <w:rPr>
          <w:rFonts w:eastAsia="Times New Roman"/>
        </w:rPr>
        <w:t xml:space="preserve"> </w:t>
      </w:r>
      <w:r w:rsidRPr="00A323B8">
        <w:t>delivered.</w:t>
      </w:r>
      <w:r w:rsidRPr="00A323B8">
        <w:rPr>
          <w:rFonts w:eastAsia="Times New Roman"/>
        </w:rPr>
        <w:t xml:space="preserve"> </w:t>
      </w:r>
      <w:r w:rsidRPr="00A323B8">
        <w:t>Carton</w:t>
      </w:r>
      <w:r w:rsidRPr="00A323B8">
        <w:rPr>
          <w:rFonts w:eastAsia="Times New Roman"/>
        </w:rPr>
        <w:t xml:space="preserve"> </w:t>
      </w:r>
      <w:r w:rsidRPr="00A323B8">
        <w:t>content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varied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accordance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requirements.</w:t>
      </w:r>
    </w:p>
    <w:p w14:paraId="39C25132" w14:textId="77777777" w:rsidR="00BD6117" w:rsidRPr="00A323B8" w:rsidRDefault="00BD6117" w:rsidP="00C93775">
      <w:pPr>
        <w:pStyle w:val="Heading1"/>
        <w:jc w:val="left"/>
      </w:pPr>
      <w:bookmarkStart w:id="28" w:name="_Toc240273946"/>
      <w:r w:rsidRPr="00A323B8">
        <w:t>SCHEDULE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DELIVERABLES</w:t>
      </w:r>
      <w:bookmarkEnd w:id="28"/>
    </w:p>
    <w:p w14:paraId="6EB1C1C7" w14:textId="77777777" w:rsidR="00BD6117" w:rsidRPr="00A323B8" w:rsidRDefault="00BD6117" w:rsidP="00C93775">
      <w:pPr>
        <w:pStyle w:val="Heading2"/>
        <w:jc w:val="left"/>
      </w:pPr>
      <w:bookmarkStart w:id="29" w:name="_Toc240273947"/>
      <w:r w:rsidRPr="00A323B8">
        <w:t>Proposed Schedule</w:t>
      </w:r>
      <w:bookmarkEnd w:id="29"/>
    </w:p>
    <w:p w14:paraId="3463EE99" w14:textId="77777777" w:rsidR="00BD6117" w:rsidRPr="00A323B8" w:rsidRDefault="00BD6117" w:rsidP="00C93775"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following</w:t>
      </w:r>
      <w:r w:rsidRPr="00A323B8">
        <w:rPr>
          <w:rFonts w:eastAsia="Times New Roman"/>
        </w:rPr>
        <w:t xml:space="preserve"> </w:t>
      </w:r>
      <w:r w:rsidRPr="00A323B8">
        <w:t>has</w:t>
      </w:r>
      <w:r w:rsidRPr="00A323B8">
        <w:rPr>
          <w:rFonts w:eastAsia="Times New Roman"/>
        </w:rPr>
        <w:t xml:space="preserve"> </w:t>
      </w:r>
      <w:r w:rsidRPr="00A323B8">
        <w:t>been</w:t>
      </w:r>
      <w:r w:rsidRPr="00A323B8">
        <w:rPr>
          <w:rFonts w:eastAsia="Times New Roman"/>
        </w:rPr>
        <w:t xml:space="preserve"> </w:t>
      </w:r>
      <w:r w:rsidRPr="00A323B8">
        <w:t>provided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illustrate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possible</w:t>
      </w:r>
      <w:r w:rsidRPr="00A323B8">
        <w:rPr>
          <w:rFonts w:eastAsia="Times New Roman"/>
        </w:rPr>
        <w:t xml:space="preserve"> </w:t>
      </w:r>
      <w:r w:rsidRPr="00A323B8">
        <w:t>indicative</w:t>
      </w:r>
      <w:r w:rsidRPr="00A323B8">
        <w:rPr>
          <w:rFonts w:eastAsia="Times New Roman"/>
        </w:rPr>
        <w:t xml:space="preserve"> manufacturing </w:t>
      </w:r>
      <w:r w:rsidRPr="00A323B8">
        <w:t>schedule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despatch</w:t>
      </w:r>
      <w:r w:rsidRPr="00A323B8">
        <w:rPr>
          <w:rFonts w:eastAsia="Times New Roman"/>
        </w:rPr>
        <w:t xml:space="preserve"> </w:t>
      </w:r>
      <w:r w:rsidRPr="00A323B8">
        <w:t>scenario.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start</w:t>
      </w:r>
      <w:r w:rsidRPr="00A323B8">
        <w:rPr>
          <w:rFonts w:eastAsia="Times New Roman"/>
        </w:rPr>
        <w:t xml:space="preserve"> </w:t>
      </w:r>
      <w:r w:rsidRPr="00A323B8">
        <w:t>date</w:t>
      </w:r>
      <w:r w:rsidRPr="00A323B8">
        <w:rPr>
          <w:rFonts w:eastAsia="Times New Roman"/>
        </w:rPr>
        <w:t xml:space="preserve"> </w:t>
      </w:r>
      <w:r w:rsidRPr="00A323B8">
        <w:t>is</w:t>
      </w:r>
      <w:r w:rsidRPr="00A323B8">
        <w:rPr>
          <w:rFonts w:eastAsia="Times New Roman"/>
        </w:rPr>
        <w:t xml:space="preserve"> </w:t>
      </w:r>
      <w:r w:rsidRPr="00A323B8">
        <w:t>dependent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approval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Specification,</w:t>
      </w:r>
      <w:r w:rsidRPr="00A323B8">
        <w:rPr>
          <w:rFonts w:eastAsia="Times New Roman"/>
        </w:rPr>
        <w:t xml:space="preserve"> </w:t>
      </w:r>
      <w:r w:rsidRPr="00A323B8">
        <w:t>supply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finished</w:t>
      </w:r>
      <w:r w:rsidRPr="00A323B8">
        <w:rPr>
          <w:rFonts w:eastAsia="Times New Roman"/>
        </w:rPr>
        <w:t xml:space="preserve"> </w:t>
      </w:r>
      <w:r w:rsidRPr="00A323B8">
        <w:t>artwork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layered</w:t>
      </w:r>
      <w:r w:rsidRPr="00A323B8">
        <w:rPr>
          <w:rFonts w:eastAsia="Times New Roman"/>
        </w:rPr>
        <w:t xml:space="preserve"> </w:t>
      </w:r>
      <w:r w:rsidRPr="00A323B8">
        <w:t>Illustrator</w:t>
      </w:r>
      <w:r w:rsidRPr="00A323B8">
        <w:rPr>
          <w:rFonts w:eastAsia="Times New Roman"/>
        </w:rPr>
        <w:t xml:space="preserve"> </w:t>
      </w:r>
      <w:r w:rsidRPr="00A323B8">
        <w:t>file</w:t>
      </w:r>
      <w:r w:rsidRPr="00A323B8">
        <w:rPr>
          <w:rFonts w:eastAsia="Times New Roman"/>
        </w:rPr>
        <w:t xml:space="preserve"> </w:t>
      </w:r>
      <w:r w:rsidRPr="00A323B8">
        <w:t>format.</w:t>
      </w:r>
    </w:p>
    <w:p w14:paraId="78C52E6F" w14:textId="77777777" w:rsidR="00BD6117" w:rsidRPr="00A323B8" w:rsidRDefault="00BD6117" w:rsidP="00C93775">
      <w:pPr>
        <w:pStyle w:val="NoSpacing"/>
        <w:ind w:left="720"/>
        <w:jc w:val="left"/>
      </w:pPr>
    </w:p>
    <w:tbl>
      <w:tblPr>
        <w:tblW w:w="7203" w:type="dxa"/>
        <w:tblInd w:w="62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8"/>
        <w:gridCol w:w="2195"/>
      </w:tblGrid>
      <w:tr w:rsidR="00BD6117" w:rsidRPr="00A323B8" w14:paraId="666EE5E5" w14:textId="77777777" w:rsidTr="002118F9">
        <w:trPr>
          <w:cantSplit/>
          <w:tblHeader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343C6" w14:textId="77777777" w:rsidR="00BD6117" w:rsidRPr="00A323B8" w:rsidRDefault="00BD6117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Activity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BC8B1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Target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Date</w:t>
            </w:r>
          </w:p>
        </w:tc>
      </w:tr>
      <w:tr w:rsidR="00BD6117" w:rsidRPr="00A323B8" w14:paraId="172557A4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679DA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A323B8">
              <w:t>Finalise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and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Authorise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Game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Specification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2D7D1C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</w:p>
        </w:tc>
      </w:tr>
      <w:tr w:rsidR="00BD6117" w:rsidRPr="00A323B8" w14:paraId="15F10D2D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FF876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A323B8">
              <w:t>Supply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Artwork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(PSL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to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complete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some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revision)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0B7E17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</w:p>
        </w:tc>
      </w:tr>
      <w:tr w:rsidR="00BD6117" w:rsidRPr="00A323B8" w14:paraId="1456A8FF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34280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A323B8">
              <w:t>Approve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Artwork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(Colours)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B0975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</w:p>
        </w:tc>
      </w:tr>
      <w:tr w:rsidR="00BD6117" w:rsidRPr="00A323B8" w14:paraId="44B224C8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DE9CB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A323B8">
              <w:t>Receipt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and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Acceptance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of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PO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1F0290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</w:p>
        </w:tc>
      </w:tr>
      <w:tr w:rsidR="00BD6117" w:rsidRPr="00A323B8" w14:paraId="34C1633D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39D7AA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A323B8">
              <w:t>Approval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of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Digital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Proof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13416B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</w:p>
        </w:tc>
      </w:tr>
      <w:tr w:rsidR="00BD6117" w:rsidRPr="00A323B8" w14:paraId="0EAE5B70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08F76E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A323B8">
              <w:t>Production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Start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Deadline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093E78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</w:p>
        </w:tc>
      </w:tr>
      <w:tr w:rsidR="00BD6117" w:rsidRPr="00A323B8" w14:paraId="6780BCC4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682FF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A323B8">
              <w:t>Data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Generation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and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Internal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Audit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C4A06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</w:p>
        </w:tc>
      </w:tr>
      <w:tr w:rsidR="00BD6117" w:rsidRPr="00A323B8" w14:paraId="39CF2616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D69D51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A323B8">
              <w:t>Independent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Audit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E1EC4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</w:p>
        </w:tc>
      </w:tr>
      <w:tr w:rsidR="00BD6117" w:rsidRPr="00A323B8" w14:paraId="178FE1E1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4EE83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A323B8">
              <w:t>Commence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Printing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6EED3D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</w:p>
        </w:tc>
      </w:tr>
      <w:tr w:rsidR="00BD6117" w:rsidRPr="00A323B8" w14:paraId="3254CAFD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D9285E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A323B8">
              <w:t>Commence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Packing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EE62E4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</w:p>
        </w:tc>
      </w:tr>
      <w:tr w:rsidR="00BD6117" w:rsidRPr="00A323B8" w14:paraId="3CF7DBB6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C1B68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A323B8">
              <w:t>Commence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Despatch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Tickets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B45A45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</w:p>
        </w:tc>
      </w:tr>
      <w:tr w:rsidR="00BD6117" w:rsidRPr="00A323B8" w14:paraId="58E3D6AA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4BC5F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A323B8">
              <w:t>Despatch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VIRN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Data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AB4787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</w:p>
        </w:tc>
      </w:tr>
    </w:tbl>
    <w:p w14:paraId="37AF22AE" w14:textId="77777777" w:rsidR="00BD6117" w:rsidRPr="00A323B8" w:rsidRDefault="00BD6117" w:rsidP="00C93775">
      <w:pPr>
        <w:pStyle w:val="NoSpacing"/>
        <w:jc w:val="left"/>
      </w:pPr>
    </w:p>
    <w:p w14:paraId="54D24EC4" w14:textId="77777777" w:rsidR="00BD6117" w:rsidRPr="00A323B8" w:rsidRDefault="00BD6117" w:rsidP="00C93775">
      <w:pPr>
        <w:pStyle w:val="NoSpacing"/>
        <w:jc w:val="left"/>
      </w:pP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delivery</w:t>
      </w:r>
      <w:r w:rsidRPr="00A323B8">
        <w:rPr>
          <w:rFonts w:eastAsia="Times New Roman"/>
        </w:rPr>
        <w:t xml:space="preserve"> </w:t>
      </w:r>
      <w:r w:rsidRPr="00A323B8">
        <w:t>schedule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depend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supply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approval</w:t>
      </w:r>
      <w:r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art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specification.</w:t>
      </w:r>
    </w:p>
    <w:p w14:paraId="2324A213" w14:textId="77777777" w:rsidR="00BD6117" w:rsidRPr="00A323B8" w:rsidRDefault="00BD6117" w:rsidP="00C93775">
      <w:pPr>
        <w:pStyle w:val="Heading1"/>
        <w:jc w:val="left"/>
      </w:pPr>
      <w:bookmarkStart w:id="30" w:name="_Toc240273948"/>
      <w:r w:rsidRPr="00A323B8">
        <w:t>DELIVERY</w:t>
      </w:r>
      <w:bookmarkEnd w:id="30"/>
    </w:p>
    <w:p w14:paraId="4F6A89D2" w14:textId="77777777" w:rsidR="00BD6117" w:rsidRPr="00A323B8" w:rsidRDefault="00BD6117" w:rsidP="00C93775">
      <w:pPr>
        <w:pStyle w:val="Heading2"/>
        <w:jc w:val="left"/>
      </w:pPr>
      <w:bookmarkStart w:id="31" w:name="_Toc240273949"/>
      <w:r w:rsidRPr="00A323B8">
        <w:t>Local Delivery</w:t>
      </w:r>
      <w:bookmarkEnd w:id="31"/>
    </w:p>
    <w:p w14:paraId="45360BBD" w14:textId="77777777" w:rsidR="00BD6117" w:rsidRPr="00A323B8" w:rsidRDefault="00BD6117" w:rsidP="00C93775">
      <w:r w:rsidRPr="00A323B8">
        <w:t>Pallets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completed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delivered</w:t>
      </w:r>
      <w:r w:rsidRPr="00A323B8">
        <w:rPr>
          <w:rFonts w:eastAsia="Times New Roman"/>
        </w:rPr>
        <w:t xml:space="preserve"> </w:t>
      </w:r>
      <w:r w:rsidRPr="00A323B8">
        <w:t>from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facility</w:t>
      </w:r>
      <w:r w:rsidRPr="00A323B8">
        <w:rPr>
          <w:rFonts w:eastAsia="Times New Roman"/>
        </w:rPr>
        <w:t xml:space="preserve"> </w:t>
      </w:r>
      <w:r w:rsidRPr="00A323B8">
        <w:t>at</w:t>
      </w:r>
      <w:r w:rsidRPr="00A323B8">
        <w:rPr>
          <w:rFonts w:eastAsia="Times New Roman"/>
        </w:rPr>
        <w:t xml:space="preserve"> </w:t>
      </w:r>
      <w:r w:rsidRPr="00A323B8">
        <w:t>Kelaniya</w:t>
      </w:r>
      <w:r w:rsidRPr="00A323B8">
        <w:rPr>
          <w:rFonts w:eastAsia="Times New Roman"/>
        </w:rPr>
        <w:t xml:space="preserve"> </w:t>
      </w:r>
      <w:r w:rsidRPr="00A323B8">
        <w:t>using</w:t>
      </w:r>
      <w:r w:rsidRPr="00A323B8">
        <w:rPr>
          <w:rFonts w:eastAsia="Times New Roman"/>
        </w:rPr>
        <w:t xml:space="preserve"> </w:t>
      </w:r>
      <w:r w:rsidRPr="00A323B8">
        <w:t>own</w:t>
      </w:r>
      <w:r w:rsidRPr="00A323B8">
        <w:rPr>
          <w:rFonts w:eastAsia="Times New Roman"/>
        </w:rPr>
        <w:t xml:space="preserve"> </w:t>
      </w:r>
      <w:r w:rsidRPr="00A323B8">
        <w:t>secured</w:t>
      </w:r>
      <w:r w:rsidRPr="00A323B8">
        <w:rPr>
          <w:rFonts w:eastAsia="Times New Roman"/>
        </w:rPr>
        <w:t xml:space="preserve"> </w:t>
      </w:r>
      <w:r w:rsidRPr="00A323B8">
        <w:t>vehicle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personnel.</w:t>
      </w:r>
    </w:p>
    <w:p w14:paraId="456D3251" w14:textId="77777777" w:rsidR="00BD6117" w:rsidRPr="00A323B8" w:rsidRDefault="00BD6117" w:rsidP="00C93775">
      <w:pPr>
        <w:pStyle w:val="Heading2"/>
        <w:jc w:val="left"/>
      </w:pPr>
      <w:bookmarkStart w:id="32" w:name="_Toc240273950"/>
      <w:r w:rsidRPr="00A323B8">
        <w:lastRenderedPageBreak/>
        <w:t>Delivery Address</w:t>
      </w:r>
      <w:bookmarkEnd w:id="32"/>
    </w:p>
    <w:p w14:paraId="09303368" w14:textId="77777777" w:rsidR="00BD6117" w:rsidRPr="00A323B8" w:rsidRDefault="00BD6117" w:rsidP="00D12DD9">
      <w:pPr>
        <w:pStyle w:val="NoSpacing"/>
        <w:keepNext/>
        <w:keepLines/>
        <w:ind w:left="720"/>
        <w:jc w:val="left"/>
      </w:pPr>
      <w:r w:rsidRPr="00A323B8">
        <w:t>National</w:t>
      </w:r>
      <w:r w:rsidRPr="00A323B8">
        <w:rPr>
          <w:rFonts w:eastAsia="Times New Roman"/>
        </w:rPr>
        <w:t xml:space="preserve"> </w:t>
      </w:r>
      <w:r w:rsidRPr="00A323B8">
        <w:t>Lotteries</w:t>
      </w:r>
      <w:r w:rsidRPr="00A323B8">
        <w:rPr>
          <w:rFonts w:eastAsia="Times New Roman"/>
        </w:rPr>
        <w:t xml:space="preserve"> </w:t>
      </w:r>
      <w:r w:rsidRPr="00A323B8">
        <w:t>Board</w:t>
      </w:r>
    </w:p>
    <w:p w14:paraId="1930D86D" w14:textId="77777777" w:rsidR="00BD6117" w:rsidRPr="00A323B8" w:rsidRDefault="00BD6117" w:rsidP="00D12DD9">
      <w:pPr>
        <w:pStyle w:val="NoSpacing"/>
        <w:keepNext/>
        <w:keepLines/>
        <w:ind w:left="720"/>
        <w:jc w:val="left"/>
      </w:pPr>
      <w:r w:rsidRPr="00A323B8">
        <w:t>No.32,</w:t>
      </w:r>
    </w:p>
    <w:p w14:paraId="01EB978E" w14:textId="77777777" w:rsidR="00BD6117" w:rsidRPr="00A323B8" w:rsidRDefault="00BD6117" w:rsidP="00D12DD9">
      <w:pPr>
        <w:pStyle w:val="NoSpacing"/>
        <w:keepNext/>
        <w:keepLines/>
        <w:ind w:left="720"/>
        <w:jc w:val="left"/>
      </w:pPr>
      <w:r w:rsidRPr="00A323B8">
        <w:t>Deshamanya N.W.J. Mudalige Mawatha,</w:t>
      </w:r>
    </w:p>
    <w:p w14:paraId="4621E0C7" w14:textId="77777777" w:rsidR="00BD6117" w:rsidRPr="00A323B8" w:rsidRDefault="00BD6117" w:rsidP="00D12DD9">
      <w:pPr>
        <w:pStyle w:val="NoSpacing"/>
        <w:keepNext/>
        <w:keepLines/>
        <w:ind w:left="720"/>
        <w:jc w:val="left"/>
      </w:pPr>
      <w:r w:rsidRPr="00A323B8">
        <w:t>Colombo 01.</w:t>
      </w:r>
    </w:p>
    <w:p w14:paraId="1CB902FF" w14:textId="77777777" w:rsidR="00BD6117" w:rsidRPr="00A323B8" w:rsidRDefault="00BD6117" w:rsidP="00C93775">
      <w:pPr>
        <w:pStyle w:val="Heading1"/>
        <w:jc w:val="left"/>
      </w:pPr>
      <w:bookmarkStart w:id="33" w:name="_Toc240273951"/>
      <w:r w:rsidRPr="00A323B8">
        <w:t>PAYMENT</w:t>
      </w:r>
      <w:r w:rsidRPr="00A323B8">
        <w:rPr>
          <w:rFonts w:eastAsia="Times New Roman"/>
        </w:rPr>
        <w:t xml:space="preserve"> </w:t>
      </w:r>
      <w:r w:rsidRPr="00A323B8">
        <w:t>TERMS</w:t>
      </w:r>
      <w:bookmarkEnd w:id="33"/>
    </w:p>
    <w:p w14:paraId="00B4ACCF" w14:textId="77777777" w:rsidR="00BD6117" w:rsidRPr="00A323B8" w:rsidRDefault="00BD6117" w:rsidP="00C93775">
      <w:pPr>
        <w:pStyle w:val="Heading2"/>
        <w:jc w:val="left"/>
      </w:pPr>
      <w:bookmarkStart w:id="34" w:name="_Toc240273952"/>
      <w:r w:rsidRPr="00A323B8">
        <w:t>Payment</w:t>
      </w:r>
      <w:bookmarkEnd w:id="34"/>
    </w:p>
    <w:p w14:paraId="2E562F35" w14:textId="77777777" w:rsidR="00BD6117" w:rsidRPr="00A323B8" w:rsidRDefault="00BD6117" w:rsidP="00C93775">
      <w:r>
        <w:t>Payments shall be made promptly by the Purchaser, but in no case later than twenty-eight (28) days after submission of an invoice or request for payment by the Supplier, and after the Purchaser has accepted it.</w:t>
      </w:r>
    </w:p>
    <w:p w14:paraId="3B5DCBF6" w14:textId="77777777" w:rsidR="00BD6117" w:rsidRPr="00A323B8" w:rsidRDefault="00BD6117" w:rsidP="00C93775">
      <w:pPr>
        <w:pStyle w:val="Heading2"/>
        <w:jc w:val="left"/>
      </w:pPr>
      <w:bookmarkStart w:id="35" w:name="_Toc240273953"/>
      <w:r w:rsidRPr="00A323B8">
        <w:t>Invoices</w:t>
      </w:r>
      <w:bookmarkEnd w:id="35"/>
    </w:p>
    <w:p w14:paraId="18667B31" w14:textId="77777777" w:rsidR="00BD6117" w:rsidRPr="00A323B8" w:rsidRDefault="00BD6117" w:rsidP="00C93775">
      <w:pPr>
        <w:keepNext/>
      </w:pPr>
      <w:r w:rsidRPr="00A323B8">
        <w:t>Commercial</w:t>
      </w:r>
      <w:r w:rsidRPr="00A323B8">
        <w:rPr>
          <w:rFonts w:eastAsia="Times New Roman"/>
        </w:rPr>
        <w:t xml:space="preserve"> </w:t>
      </w:r>
      <w:r w:rsidRPr="00A323B8">
        <w:t>tax</w:t>
      </w:r>
      <w:r w:rsidRPr="00A323B8">
        <w:rPr>
          <w:rFonts w:eastAsia="Times New Roman"/>
        </w:rPr>
        <w:t xml:space="preserve"> </w:t>
      </w:r>
      <w:r w:rsidRPr="00A323B8">
        <w:t>invoices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presented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payment</w:t>
      </w:r>
      <w:r w:rsidRPr="00A323B8">
        <w:rPr>
          <w:rFonts w:eastAsia="Times New Roman"/>
        </w:rPr>
        <w:t xml:space="preserve"> </w:t>
      </w:r>
      <w:r w:rsidRPr="00A323B8">
        <w:t>at</w:t>
      </w:r>
      <w:r w:rsidRPr="00A323B8">
        <w:rPr>
          <w:rFonts w:eastAsia="Times New Roman"/>
        </w:rPr>
        <w:t xml:space="preserve"> </w:t>
      </w:r>
      <w:r w:rsidRPr="00A323B8">
        <w:t>same</w:t>
      </w:r>
      <w:r w:rsidRPr="00A323B8">
        <w:rPr>
          <w:rFonts w:eastAsia="Times New Roman"/>
        </w:rPr>
        <w:t xml:space="preserve"> </w:t>
      </w:r>
      <w:r w:rsidRPr="00A323B8">
        <w:t>time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>delivery.</w:t>
      </w:r>
    </w:p>
    <w:p w14:paraId="2E90C84A" w14:textId="77777777" w:rsidR="00BD6117" w:rsidRPr="00A323B8" w:rsidRDefault="00BD6117" w:rsidP="00C93775">
      <w:pPr>
        <w:keepNext/>
      </w:pPr>
      <w:r w:rsidRPr="00A323B8">
        <w:t>Bank:</w:t>
      </w:r>
      <w:r>
        <w:tab/>
      </w:r>
      <w:r w:rsidRPr="00A323B8">
        <w:t>National Development Bank PLC.</w:t>
      </w:r>
    </w:p>
    <w:p w14:paraId="03608F49" w14:textId="77777777" w:rsidR="00BD6117" w:rsidRPr="00A323B8" w:rsidRDefault="00BD6117" w:rsidP="00C93775">
      <w:pPr>
        <w:keepNext/>
        <w:ind w:left="709"/>
      </w:pPr>
      <w:r w:rsidRPr="00A323B8">
        <w:t>103A Dharmapala Mawatha,</w:t>
      </w:r>
    </w:p>
    <w:p w14:paraId="2A65932D" w14:textId="77777777" w:rsidR="00BD6117" w:rsidRPr="00A323B8" w:rsidRDefault="00BD6117" w:rsidP="00C93775">
      <w:pPr>
        <w:keepNext/>
        <w:ind w:left="709"/>
      </w:pPr>
      <w:r w:rsidRPr="00A323B8">
        <w:t>Colombo 07</w:t>
      </w:r>
    </w:p>
    <w:p w14:paraId="15CBECE8" w14:textId="77777777" w:rsidR="00BD6117" w:rsidRPr="00A323B8" w:rsidRDefault="00BD6117" w:rsidP="00C93775">
      <w:pPr>
        <w:keepNext/>
        <w:ind w:left="709"/>
      </w:pPr>
      <w:r w:rsidRPr="00A323B8">
        <w:t>Sri Lanka</w:t>
      </w:r>
    </w:p>
    <w:p w14:paraId="4B4C45AA" w14:textId="77777777" w:rsidR="00BD6117" w:rsidRPr="00A323B8" w:rsidRDefault="00BD6117" w:rsidP="00C93775">
      <w:pPr>
        <w:keepNext/>
        <w:ind w:left="709"/>
      </w:pPr>
      <w:r w:rsidRPr="00A323B8">
        <w:t>Swift Code: NDBS LKLX</w:t>
      </w:r>
    </w:p>
    <w:p w14:paraId="48196C3D" w14:textId="77777777" w:rsidR="00BD6117" w:rsidRPr="00A323B8" w:rsidRDefault="00BD6117" w:rsidP="00C93775">
      <w:pPr>
        <w:keepNext/>
        <w:ind w:left="709"/>
      </w:pPr>
      <w:r w:rsidRPr="00A323B8">
        <w:t>Account Name: Printcare Secure Limited</w:t>
      </w:r>
    </w:p>
    <w:p w14:paraId="125A4611" w14:textId="77777777" w:rsidR="00BD6117" w:rsidRPr="00A323B8" w:rsidRDefault="00BD6117" w:rsidP="00C93775">
      <w:pPr>
        <w:keepNext/>
        <w:ind w:left="709"/>
      </w:pPr>
      <w:r w:rsidRPr="00A323B8">
        <w:t>Account No: 106480002768</w:t>
      </w:r>
    </w:p>
    <w:p w14:paraId="2C3EAEDA" w14:textId="77777777" w:rsidR="00BD6117" w:rsidRPr="00A323B8" w:rsidRDefault="00BD6117" w:rsidP="00C93775">
      <w:pPr>
        <w:pStyle w:val="Heading1"/>
        <w:jc w:val="left"/>
      </w:pPr>
      <w:bookmarkStart w:id="36" w:name="_Toc240273954"/>
      <w:r w:rsidRPr="00A323B8">
        <w:t>AUTHORISATION TO PROCEED</w:t>
      </w:r>
      <w:bookmarkEnd w:id="36"/>
    </w:p>
    <w:p w14:paraId="7BC6AF44" w14:textId="77777777" w:rsidR="00BD6117" w:rsidRPr="00A323B8" w:rsidRDefault="00BD6117" w:rsidP="00C93775">
      <w:pPr>
        <w:pStyle w:val="Heading2"/>
        <w:jc w:val="left"/>
      </w:pPr>
      <w:bookmarkStart w:id="37" w:name="_Toc240273955"/>
      <w:r w:rsidRPr="00A323B8">
        <w:t>Authorisation</w:t>
      </w:r>
      <w:bookmarkEnd w:id="37"/>
    </w:p>
    <w:p w14:paraId="103ECE40" w14:textId="77777777" w:rsidR="00BD6117" w:rsidRPr="00A323B8" w:rsidRDefault="00BD6117" w:rsidP="00C93775">
      <w:r w:rsidRPr="00A323B8">
        <w:t xml:space="preserve">National Lotteries Board authorise Printcare Secure Limited to manufacture and deliver of </w:t>
      </w:r>
      <w:r>
        <w:rPr>
          <w:noProof/>
        </w:rPr>
        <w:t>500,000</w:t>
      </w:r>
      <w:r w:rsidRPr="00A323B8">
        <w:t xml:space="preserve"> </w:t>
      </w:r>
      <w:r>
        <w:rPr>
          <w:noProof/>
        </w:rPr>
        <w:t>FREE HIT</w:t>
      </w:r>
      <w:r w:rsidRPr="00A323B8">
        <w:t xml:space="preserve"> instant scratch tickets. This authority is based on the understanding that the tickets will be manufactured and delivered in accordance with this game specification.</w:t>
      </w:r>
    </w:p>
    <w:p w14:paraId="547B1B2E" w14:textId="77777777" w:rsidR="00BD6117" w:rsidRPr="00A323B8" w:rsidRDefault="00BD6117" w:rsidP="00C93775">
      <w:pPr>
        <w:pStyle w:val="Heading2"/>
        <w:jc w:val="left"/>
      </w:pPr>
      <w:bookmarkStart w:id="38" w:name="_Toc240273956"/>
      <w:r w:rsidRPr="00A323B8">
        <w:t>Pricing</w:t>
      </w:r>
      <w:bookmarkEnd w:id="38"/>
    </w:p>
    <w:p w14:paraId="11CE9AD1" w14:textId="77777777" w:rsidR="00BD6117" w:rsidRPr="00A323B8" w:rsidRDefault="00BD6117" w:rsidP="00C93775">
      <w:pPr>
        <w:pStyle w:val="NoSpacing"/>
        <w:jc w:val="left"/>
      </w:pPr>
      <w:r w:rsidRPr="00A323B8">
        <w:t>Delivered price per ticket: L</w:t>
      </w:r>
      <w:r>
        <w:t xml:space="preserve">KR </w:t>
      </w:r>
      <w:r>
        <w:rPr>
          <w:noProof/>
        </w:rPr>
        <w:t>2.55</w:t>
      </w:r>
      <w:r>
        <w:t>.</w:t>
      </w:r>
    </w:p>
    <w:p w14:paraId="3E15F501" w14:textId="77777777" w:rsidR="00BD6117" w:rsidRDefault="00BD6117" w:rsidP="009E1D8B">
      <w:pPr>
        <w:pStyle w:val="NoSpacing"/>
        <w:spacing w:after="120"/>
        <w:jc w:val="left"/>
      </w:pPr>
      <w:r w:rsidRPr="00B15FE9">
        <w:fldChar w:fldCharType="begin"/>
      </w:r>
      <w:r w:rsidRPr="00B15FE9">
        <w:instrText xml:space="preserve"> = </w:instrText>
      </w:r>
      <w:r w:rsidRPr="001A2001">
        <w:rPr>
          <w:noProof/>
        </w:rPr>
        <w:instrText>0.0218</w:instrText>
      </w:r>
      <w:r w:rsidRPr="00B15FE9">
        <w:instrText xml:space="preserve"> * 100 \# "0.00%" </w:instrText>
      </w:r>
      <w:r w:rsidRPr="00B15FE9">
        <w:fldChar w:fldCharType="separate"/>
      </w:r>
      <w:r>
        <w:rPr>
          <w:noProof/>
        </w:rPr>
        <w:t>2.18</w:t>
      </w:r>
      <w:r w:rsidRPr="00B15FE9">
        <w:rPr>
          <w:noProof/>
        </w:rPr>
        <w:t>%</w:t>
      </w:r>
      <w:r w:rsidRPr="00B15FE9">
        <w:fldChar w:fldCharType="end"/>
      </w:r>
      <w:r w:rsidRPr="00B15FE9">
        <w:t xml:space="preserve"> SSCL</w:t>
      </w:r>
      <w:r>
        <w:t xml:space="preserve"> and </w:t>
      </w:r>
      <w:r w:rsidRPr="00B15FE9">
        <w:rPr>
          <w:rFonts w:eastAsia="Times New Roman"/>
        </w:rPr>
        <w:fldChar w:fldCharType="begin"/>
      </w:r>
      <w:r w:rsidRPr="00B15FE9">
        <w:rPr>
          <w:rFonts w:eastAsia="Times New Roman"/>
        </w:rPr>
        <w:instrText xml:space="preserve"> = </w:instrText>
      </w:r>
      <w:r w:rsidRPr="001A2001">
        <w:rPr>
          <w:rFonts w:eastAsia="Times New Roman"/>
          <w:noProof/>
        </w:rPr>
        <w:instrText>0.17999999999999999</w:instrText>
      </w:r>
      <w:r w:rsidRPr="00B15FE9">
        <w:rPr>
          <w:rFonts w:eastAsia="Times New Roman"/>
        </w:rPr>
        <w:instrText xml:space="preserve">* 100 \# "0%" </w:instrText>
      </w:r>
      <w:r w:rsidRPr="00B15FE9">
        <w:rPr>
          <w:rFonts w:eastAsia="Times New Roman"/>
        </w:rPr>
        <w:fldChar w:fldCharType="separate"/>
      </w:r>
      <w:r>
        <w:rPr>
          <w:rFonts w:eastAsia="Times New Roman"/>
          <w:noProof/>
        </w:rPr>
        <w:t>18</w:t>
      </w:r>
      <w:r w:rsidRPr="00B15FE9">
        <w:rPr>
          <w:rFonts w:eastAsia="Times New Roman"/>
          <w:noProof/>
        </w:rPr>
        <w:t>%</w:t>
      </w:r>
      <w:r w:rsidRPr="00B15FE9">
        <w:rPr>
          <w:rFonts w:eastAsia="Times New Roman"/>
        </w:rPr>
        <w:fldChar w:fldCharType="end"/>
      </w:r>
      <w:r>
        <w:rPr>
          <w:rFonts w:eastAsia="Times New Roman"/>
        </w:rPr>
        <w:t xml:space="preserve"> </w:t>
      </w:r>
      <w:r w:rsidRPr="00B15FE9">
        <w:t>VAT</w:t>
      </w:r>
      <w:r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charged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above</w:t>
      </w:r>
      <w:r w:rsidRPr="00A323B8">
        <w:rPr>
          <w:rFonts w:eastAsia="Times New Roman"/>
        </w:rPr>
        <w:t xml:space="preserve"> </w:t>
      </w:r>
      <w:r w:rsidRPr="00A323B8">
        <w:t>price.</w:t>
      </w:r>
    </w:p>
    <w:p w14:paraId="6B65003A" w14:textId="77777777" w:rsidR="00BD6117" w:rsidRPr="00A323B8" w:rsidRDefault="00BD6117" w:rsidP="009E1D8B">
      <w:pPr>
        <w:pStyle w:val="NoSpacing"/>
        <w:jc w:val="left"/>
      </w:pPr>
      <w:r w:rsidRPr="009E1D8B">
        <w:rPr>
          <w:lang w:val="en-US"/>
        </w:rPr>
        <w:t xml:space="preserve">*Please note that the above price of Rs. </w:t>
      </w:r>
      <w:r>
        <w:rPr>
          <w:noProof/>
        </w:rPr>
        <w:t>2.55</w:t>
      </w:r>
      <w:r w:rsidRPr="009E1D8B">
        <w:rPr>
          <w:lang w:val="en-US"/>
        </w:rPr>
        <w:t xml:space="preserve"> is a special rate offered exclusively for this one-time order, which comprises 2.5 million tickets under five distinct games.</w:t>
      </w:r>
    </w:p>
    <w:p w14:paraId="1CC69B3F" w14:textId="77777777" w:rsidR="00BD6117" w:rsidRPr="00A323B8" w:rsidRDefault="00BD6117" w:rsidP="00C93775">
      <w:pPr>
        <w:pStyle w:val="Heading2"/>
        <w:jc w:val="left"/>
      </w:pPr>
      <w:bookmarkStart w:id="39" w:name="_Toc240273957"/>
      <w:r w:rsidRPr="00A323B8">
        <w:t>Signature</w:t>
      </w:r>
      <w:bookmarkEnd w:id="39"/>
    </w:p>
    <w:tbl>
      <w:tblPr>
        <w:tblW w:w="8595" w:type="dxa"/>
        <w:tblInd w:w="-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4795"/>
      </w:tblGrid>
      <w:tr w:rsidR="00BD6117" w:rsidRPr="00A323B8" w14:paraId="29E1B03F" w14:textId="77777777" w:rsidTr="00785FEC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E8234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National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Lotteries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Board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15AEDA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</w:p>
        </w:tc>
      </w:tr>
      <w:tr w:rsidR="00BD6117" w:rsidRPr="00A323B8" w14:paraId="184915D0" w14:textId="77777777" w:rsidTr="00785FEC">
        <w:trPr>
          <w:trHeight w:val="432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32C90" w14:textId="77777777" w:rsidR="00BD6117" w:rsidRPr="00A323B8" w:rsidRDefault="00BD6117" w:rsidP="00C93775">
            <w:r w:rsidRPr="00A323B8">
              <w:t>Signature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17BB0" w14:textId="77777777" w:rsidR="00BD6117" w:rsidRDefault="00BD6117" w:rsidP="00C93775">
            <w:pPr>
              <w:pStyle w:val="NoSpacing"/>
              <w:snapToGrid w:val="0"/>
              <w:jc w:val="left"/>
            </w:pPr>
          </w:p>
          <w:p w14:paraId="3B32CD94" w14:textId="77777777" w:rsidR="00BD6117" w:rsidRDefault="00BD6117" w:rsidP="00C93775">
            <w:pPr>
              <w:pStyle w:val="NoSpacing"/>
              <w:snapToGrid w:val="0"/>
              <w:jc w:val="left"/>
            </w:pPr>
          </w:p>
          <w:p w14:paraId="27057AE9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</w:p>
        </w:tc>
      </w:tr>
      <w:tr w:rsidR="00BD6117" w:rsidRPr="00A323B8" w14:paraId="23B0BA33" w14:textId="77777777" w:rsidTr="00785FEC">
        <w:trPr>
          <w:trHeight w:val="432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D685E2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A323B8">
              <w:t>Name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B0738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</w:p>
        </w:tc>
      </w:tr>
      <w:tr w:rsidR="00BD6117" w:rsidRPr="00A323B8" w14:paraId="17EC38F8" w14:textId="77777777" w:rsidTr="00785FEC">
        <w:trPr>
          <w:trHeight w:val="432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3FB9C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A323B8">
              <w:t>Title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87BA5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</w:p>
        </w:tc>
      </w:tr>
      <w:tr w:rsidR="00BD6117" w:rsidRPr="00A323B8" w14:paraId="1CC1BEF2" w14:textId="77777777" w:rsidTr="00785FEC">
        <w:trPr>
          <w:trHeight w:val="432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23545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  <w:r w:rsidRPr="00A323B8">
              <w:t>Date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2743A" w14:textId="77777777" w:rsidR="00BD6117" w:rsidRPr="00A323B8" w:rsidRDefault="00BD6117" w:rsidP="00C93775">
            <w:pPr>
              <w:pStyle w:val="NoSpacing"/>
              <w:snapToGrid w:val="0"/>
              <w:jc w:val="left"/>
            </w:pPr>
          </w:p>
        </w:tc>
      </w:tr>
    </w:tbl>
    <w:p w14:paraId="4FC716A4" w14:textId="77777777" w:rsidR="00BD6117" w:rsidRPr="00A323B8" w:rsidRDefault="00BD6117" w:rsidP="00C93775">
      <w:pPr>
        <w:pStyle w:val="NoSpacing"/>
        <w:jc w:val="left"/>
        <w:rPr>
          <w:b/>
        </w:rPr>
      </w:pPr>
    </w:p>
    <w:p w14:paraId="23BC6B6B" w14:textId="77777777" w:rsidR="00BD6117" w:rsidRPr="00A323B8" w:rsidRDefault="00BD6117" w:rsidP="00C93775">
      <w:pPr>
        <w:pStyle w:val="Heading1"/>
        <w:jc w:val="left"/>
      </w:pPr>
      <w:bookmarkStart w:id="40" w:name="_Toc240273958"/>
      <w:r w:rsidRPr="00A323B8">
        <w:t>ACCEPTANCE</w:t>
      </w:r>
      <w:bookmarkEnd w:id="40"/>
    </w:p>
    <w:p w14:paraId="0E71B98C" w14:textId="77777777" w:rsidR="00BD6117" w:rsidRPr="00A323B8" w:rsidRDefault="00BD6117" w:rsidP="00C93775">
      <w:pPr>
        <w:pStyle w:val="Heading2"/>
        <w:jc w:val="left"/>
      </w:pPr>
      <w:bookmarkStart w:id="41" w:name="_Toc240273959"/>
      <w:r w:rsidRPr="00A323B8">
        <w:t>Acceptance</w:t>
      </w:r>
      <w:bookmarkEnd w:id="41"/>
    </w:p>
    <w:p w14:paraId="3BE7E2E3" w14:textId="77777777" w:rsidR="00BD6117" w:rsidRPr="00A323B8" w:rsidRDefault="00BD6117" w:rsidP="00C93775">
      <w:pPr>
        <w:pStyle w:val="NoSpacing"/>
        <w:jc w:val="left"/>
      </w:pPr>
      <w:r w:rsidRPr="00A323B8">
        <w:t>Authorisation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proceed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manufacture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delivery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>
        <w:rPr>
          <w:noProof/>
        </w:rPr>
        <w:t>500,000</w:t>
      </w:r>
      <w:r w:rsidRPr="00A323B8">
        <w:rPr>
          <w:rFonts w:eastAsia="Times New Roman"/>
        </w:rPr>
        <w:t xml:space="preserve"> </w:t>
      </w:r>
      <w:r w:rsidRPr="001A2001">
        <w:rPr>
          <w:rFonts w:eastAsia="Times New Roman"/>
          <w:noProof/>
        </w:rPr>
        <w:t>FREE HIT</w:t>
      </w:r>
      <w:r w:rsidRPr="00A323B8">
        <w:rPr>
          <w:rFonts w:eastAsia="Times New Roman"/>
        </w:rPr>
        <w:t xml:space="preserve"> </w:t>
      </w:r>
      <w:r w:rsidRPr="00A323B8">
        <w:t>instant</w:t>
      </w:r>
      <w:r w:rsidRPr="00A323B8">
        <w:rPr>
          <w:rFonts w:eastAsia="Times New Roman"/>
        </w:rPr>
        <w:t xml:space="preserve"> </w:t>
      </w:r>
      <w:r w:rsidRPr="00A323B8">
        <w:t>scratch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accordance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is</w:t>
      </w:r>
      <w:r w:rsidRPr="00A323B8">
        <w:rPr>
          <w:rFonts w:eastAsia="Times New Roman"/>
        </w:rPr>
        <w:t xml:space="preserve"> </w:t>
      </w:r>
      <w:r w:rsidRPr="00A323B8">
        <w:t>accepted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Printcare</w:t>
      </w:r>
      <w:r w:rsidRPr="00A323B8">
        <w:rPr>
          <w:rFonts w:eastAsia="Times New Roman"/>
        </w:rPr>
        <w:t xml:space="preserve"> </w:t>
      </w:r>
      <w:r w:rsidRPr="00A323B8">
        <w:t>Secure</w:t>
      </w:r>
      <w:r w:rsidRPr="00A323B8">
        <w:rPr>
          <w:rFonts w:eastAsia="Times New Roman"/>
        </w:rPr>
        <w:t xml:space="preserve"> </w:t>
      </w:r>
      <w:r w:rsidRPr="00A323B8">
        <w:t>Limited.</w:t>
      </w:r>
    </w:p>
    <w:p w14:paraId="49F7ECB1" w14:textId="77777777" w:rsidR="00BD6117" w:rsidRPr="00A323B8" w:rsidRDefault="00BD6117" w:rsidP="00C93775">
      <w:pPr>
        <w:pStyle w:val="Heading2"/>
        <w:keepLines/>
        <w:jc w:val="left"/>
      </w:pPr>
      <w:bookmarkStart w:id="42" w:name="_Toc240273960"/>
      <w:r w:rsidRPr="00B73E0E">
        <w:t>Signature</w:t>
      </w:r>
      <w:bookmarkEnd w:id="42"/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73"/>
        <w:gridCol w:w="4623"/>
      </w:tblGrid>
      <w:tr w:rsidR="00BD6117" w:rsidRPr="00A323B8" w14:paraId="531775B2" w14:textId="77777777" w:rsidTr="00B73E0E">
        <w:trPr>
          <w:cantSplit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400E0E" w14:textId="77777777" w:rsidR="00BD6117" w:rsidRPr="00A323B8" w:rsidRDefault="00BD6117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Printcare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Secure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Limited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7FB0F" w14:textId="77777777" w:rsidR="00BD6117" w:rsidRPr="00A323B8" w:rsidRDefault="00BD6117" w:rsidP="00C93775">
            <w:pPr>
              <w:pStyle w:val="NoSpacing"/>
              <w:keepNext/>
              <w:keepLines/>
              <w:snapToGrid w:val="0"/>
              <w:jc w:val="left"/>
            </w:pPr>
          </w:p>
        </w:tc>
      </w:tr>
      <w:tr w:rsidR="00BD6117" w:rsidRPr="00A323B8" w14:paraId="37FF7256" w14:textId="77777777" w:rsidTr="00B73E0E">
        <w:trPr>
          <w:cantSplit/>
          <w:trHeight w:val="432"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B0242" w14:textId="77777777" w:rsidR="00BD6117" w:rsidRPr="00A323B8" w:rsidRDefault="00BD6117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Signature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27A97" w14:textId="77777777" w:rsidR="00BD6117" w:rsidRDefault="00BD6117" w:rsidP="00C93775">
            <w:pPr>
              <w:pStyle w:val="NoSpacing"/>
              <w:keepNext/>
              <w:keepLines/>
              <w:snapToGrid w:val="0"/>
              <w:jc w:val="left"/>
            </w:pPr>
          </w:p>
          <w:p w14:paraId="7005B9CF" w14:textId="77777777" w:rsidR="00BD6117" w:rsidRDefault="00BD6117" w:rsidP="00C93775">
            <w:pPr>
              <w:pStyle w:val="NoSpacing"/>
              <w:keepNext/>
              <w:keepLines/>
              <w:snapToGrid w:val="0"/>
              <w:jc w:val="left"/>
            </w:pPr>
          </w:p>
          <w:p w14:paraId="26B63AEE" w14:textId="77777777" w:rsidR="00BD6117" w:rsidRPr="00A323B8" w:rsidRDefault="00BD6117" w:rsidP="00C93775">
            <w:pPr>
              <w:pStyle w:val="NoSpacing"/>
              <w:keepNext/>
              <w:keepLines/>
              <w:snapToGrid w:val="0"/>
              <w:jc w:val="left"/>
            </w:pPr>
          </w:p>
        </w:tc>
      </w:tr>
      <w:tr w:rsidR="00BD6117" w:rsidRPr="00A323B8" w14:paraId="69F7F1C6" w14:textId="77777777" w:rsidTr="00B73E0E">
        <w:trPr>
          <w:cantSplit/>
          <w:trHeight w:val="432"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17B8" w14:textId="77777777" w:rsidR="00BD6117" w:rsidRPr="00A323B8" w:rsidRDefault="00BD6117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Name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4DCD0" w14:textId="77777777" w:rsidR="00BD6117" w:rsidRPr="00A323B8" w:rsidRDefault="00BD6117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David J. Krishnapillai</w:t>
            </w:r>
          </w:p>
        </w:tc>
      </w:tr>
      <w:tr w:rsidR="00BD6117" w:rsidRPr="00A323B8" w14:paraId="78FFFB9F" w14:textId="77777777" w:rsidTr="00B73E0E">
        <w:trPr>
          <w:cantSplit/>
          <w:trHeight w:val="432"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032D71" w14:textId="77777777" w:rsidR="00BD6117" w:rsidRPr="00A323B8" w:rsidRDefault="00BD6117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Title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33332" w14:textId="77777777" w:rsidR="00BD6117" w:rsidRPr="00A323B8" w:rsidRDefault="00BD6117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Director</w:t>
            </w:r>
          </w:p>
        </w:tc>
      </w:tr>
      <w:tr w:rsidR="00BD6117" w:rsidRPr="00A323B8" w14:paraId="5F180C13" w14:textId="77777777" w:rsidTr="00B73E0E">
        <w:trPr>
          <w:cantSplit/>
          <w:trHeight w:val="432"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509A3" w14:textId="77777777" w:rsidR="00BD6117" w:rsidRPr="00A323B8" w:rsidRDefault="00BD6117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Date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2F63E5" w14:textId="407218EE" w:rsidR="00BD6117" w:rsidRPr="00A323B8" w:rsidRDefault="00BD6117" w:rsidP="00C93775">
            <w:pPr>
              <w:pStyle w:val="NoSpacing"/>
              <w:keepNext/>
              <w:keepLines/>
              <w:snapToGrid w:val="0"/>
              <w:jc w:val="left"/>
            </w:pPr>
            <w:r>
              <w:rPr>
                <w:rFonts w:eastAsia="Times New Roman"/>
                <w:noProof/>
              </w:rPr>
              <w:t>September 1</w:t>
            </w:r>
            <w:r w:rsidR="004C4D4F">
              <w:rPr>
                <w:rFonts w:eastAsia="Times New Roman"/>
                <w:noProof/>
              </w:rPr>
              <w:t>4</w:t>
            </w:r>
            <w:r>
              <w:rPr>
                <w:rFonts w:eastAsia="Times New Roman"/>
                <w:noProof/>
              </w:rPr>
              <w:t>, 2026</w:t>
            </w:r>
          </w:p>
        </w:tc>
      </w:tr>
    </w:tbl>
    <w:p w14:paraId="38942479" w14:textId="77777777" w:rsidR="00BD6117" w:rsidRPr="00A323B8" w:rsidRDefault="00BD6117" w:rsidP="00C93775">
      <w:pPr>
        <w:pStyle w:val="NoSpacing"/>
        <w:jc w:val="left"/>
      </w:pPr>
    </w:p>
    <w:p w14:paraId="2647FB31" w14:textId="77777777" w:rsidR="00BD6117" w:rsidRPr="00A323B8" w:rsidRDefault="00BD6117" w:rsidP="00C93775">
      <w:pPr>
        <w:pStyle w:val="Heading1"/>
        <w:jc w:val="left"/>
      </w:pPr>
      <w:bookmarkStart w:id="43" w:name="_Toc240273961"/>
      <w:r w:rsidRPr="00A323B8">
        <w:t>CONFIDENTIALITY</w:t>
      </w:r>
      <w:bookmarkEnd w:id="43"/>
    </w:p>
    <w:p w14:paraId="327C5A59" w14:textId="77777777" w:rsidR="00BD6117" w:rsidRPr="00A323B8" w:rsidRDefault="00BD6117" w:rsidP="00C93775">
      <w:pPr>
        <w:pStyle w:val="Heading2"/>
        <w:jc w:val="left"/>
      </w:pPr>
      <w:bookmarkStart w:id="44" w:name="_Toc240273962"/>
      <w:r w:rsidRPr="00A323B8">
        <w:t>Documentation</w:t>
      </w:r>
      <w:bookmarkEnd w:id="44"/>
    </w:p>
    <w:p w14:paraId="67A2D01C" w14:textId="77777777" w:rsidR="00BD6117" w:rsidRPr="00A323B8" w:rsidRDefault="00BD6117" w:rsidP="00C93775"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has</w:t>
      </w:r>
      <w:r w:rsidRPr="00A323B8">
        <w:rPr>
          <w:rFonts w:eastAsia="Times New Roman"/>
        </w:rPr>
        <w:t xml:space="preserve"> </w:t>
      </w:r>
      <w:r w:rsidRPr="00A323B8">
        <w:t>been</w:t>
      </w:r>
      <w:r w:rsidRPr="00A323B8">
        <w:rPr>
          <w:rFonts w:eastAsia="Times New Roman"/>
        </w:rPr>
        <w:t xml:space="preserve"> </w:t>
      </w:r>
      <w:r w:rsidRPr="00A323B8">
        <w:t>prepared</w:t>
      </w:r>
      <w:r w:rsidRPr="00A323B8">
        <w:rPr>
          <w:rFonts w:eastAsia="Times New Roman"/>
        </w:rPr>
        <w:t xml:space="preserve"> </w:t>
      </w:r>
      <w:r w:rsidRPr="00A323B8">
        <w:t>solely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use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their</w:t>
      </w:r>
      <w:r w:rsidRPr="00A323B8">
        <w:rPr>
          <w:rFonts w:eastAsia="Times New Roman"/>
        </w:rPr>
        <w:t xml:space="preserve"> </w:t>
      </w:r>
      <w:r w:rsidRPr="00A323B8">
        <w:t>respective</w:t>
      </w:r>
      <w:r w:rsidRPr="00A323B8">
        <w:rPr>
          <w:rFonts w:eastAsia="Times New Roman"/>
        </w:rPr>
        <w:t xml:space="preserve"> </w:t>
      </w:r>
      <w:r w:rsidRPr="00A323B8">
        <w:t>employees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contractors.</w:t>
      </w:r>
      <w:r w:rsidRPr="00A323B8">
        <w:rPr>
          <w:rFonts w:eastAsia="Times New Roman"/>
        </w:rPr>
        <w:t xml:space="preserve"> </w:t>
      </w:r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details</w:t>
      </w:r>
      <w:r w:rsidRPr="00A323B8">
        <w:rPr>
          <w:rFonts w:eastAsia="Times New Roman"/>
        </w:rPr>
        <w:t xml:space="preserve"> </w:t>
      </w:r>
      <w:r w:rsidRPr="00A323B8">
        <w:t>contained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document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remain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property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always kept confidential.</w:t>
      </w:r>
      <w:r w:rsidRPr="00A323B8">
        <w:rPr>
          <w:rFonts w:eastAsia="Times New Roman"/>
        </w:rPr>
        <w:t xml:space="preserve"> </w:t>
      </w:r>
      <w:r w:rsidRPr="00A323B8">
        <w:t>It</w:t>
      </w:r>
      <w:r w:rsidRPr="00A323B8">
        <w:rPr>
          <w:rFonts w:eastAsia="Times New Roman"/>
        </w:rPr>
        <w:t xml:space="preserve"> </w:t>
      </w:r>
      <w:r w:rsidRPr="00A323B8">
        <w:t>has</w:t>
      </w:r>
      <w:r w:rsidRPr="00A323B8">
        <w:rPr>
          <w:rFonts w:eastAsia="Times New Roman"/>
        </w:rPr>
        <w:t xml:space="preserve"> </w:t>
      </w:r>
      <w:r w:rsidRPr="00A323B8">
        <w:t>been</w:t>
      </w:r>
      <w:r w:rsidRPr="00A323B8">
        <w:rPr>
          <w:rFonts w:eastAsia="Times New Roman"/>
        </w:rPr>
        <w:t xml:space="preserve"> </w:t>
      </w:r>
      <w:r w:rsidRPr="00A323B8">
        <w:t>prepared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good</w:t>
      </w:r>
      <w:r w:rsidRPr="00A323B8">
        <w:rPr>
          <w:rFonts w:eastAsia="Times New Roman"/>
        </w:rPr>
        <w:t xml:space="preserve"> </w:t>
      </w:r>
      <w:r w:rsidRPr="00A323B8">
        <w:t>faith</w:t>
      </w:r>
      <w:r w:rsidRPr="00A323B8">
        <w:rPr>
          <w:rFonts w:eastAsia="Times New Roman"/>
        </w:rPr>
        <w:t xml:space="preserve"> </w:t>
      </w:r>
      <w:r w:rsidRPr="00A323B8">
        <w:t>using</w:t>
      </w:r>
      <w:r w:rsidRPr="00A323B8">
        <w:rPr>
          <w:rFonts w:eastAsia="Times New Roman"/>
        </w:rPr>
        <w:t xml:space="preserve"> </w:t>
      </w:r>
      <w:r w:rsidRPr="00A323B8">
        <w:t>information</w:t>
      </w:r>
      <w:r w:rsidRPr="00A323B8">
        <w:rPr>
          <w:rFonts w:eastAsia="Times New Roman"/>
        </w:rPr>
        <w:t xml:space="preserve"> </w:t>
      </w:r>
      <w:r w:rsidRPr="00A323B8">
        <w:t>supplied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NLB.</w:t>
      </w:r>
      <w:r w:rsidRPr="00A323B8">
        <w:rPr>
          <w:rFonts w:eastAsia="Times New Roman"/>
        </w:rPr>
        <w:t xml:space="preserve"> </w:t>
      </w:r>
      <w:r w:rsidRPr="00A323B8">
        <w:t>If</w:t>
      </w:r>
      <w:r w:rsidRPr="00A323B8">
        <w:rPr>
          <w:rFonts w:eastAsia="Times New Roman"/>
        </w:rPr>
        <w:t xml:space="preserve"> </w:t>
      </w:r>
      <w:r w:rsidRPr="00A323B8">
        <w:t>after</w:t>
      </w:r>
      <w:r w:rsidRPr="00A323B8">
        <w:rPr>
          <w:rFonts w:eastAsia="Times New Roman"/>
        </w:rPr>
        <w:t xml:space="preserve"> </w:t>
      </w:r>
      <w:r w:rsidRPr="00A323B8">
        <w:t>authorisation</w:t>
      </w:r>
      <w:r w:rsidRPr="00A323B8">
        <w:rPr>
          <w:rFonts w:eastAsia="Times New Roman"/>
        </w:rPr>
        <w:t xml:space="preserve"> </w:t>
      </w:r>
      <w:r w:rsidRPr="00A323B8">
        <w:t>any</w:t>
      </w:r>
      <w:r w:rsidRPr="00A323B8">
        <w:rPr>
          <w:rFonts w:eastAsia="Times New Roman"/>
        </w:rPr>
        <w:t xml:space="preserve"> </w:t>
      </w:r>
      <w:r w:rsidRPr="00A323B8">
        <w:t>errors</w:t>
      </w:r>
      <w:r w:rsidRPr="00A323B8">
        <w:rPr>
          <w:rFonts w:eastAsia="Times New Roman"/>
        </w:rPr>
        <w:t xml:space="preserve"> </w:t>
      </w:r>
      <w:r w:rsidRPr="00A323B8">
        <w:t>or</w:t>
      </w:r>
      <w:r w:rsidRPr="00A323B8">
        <w:rPr>
          <w:rFonts w:eastAsia="Times New Roman"/>
        </w:rPr>
        <w:t xml:space="preserve"> </w:t>
      </w:r>
      <w:r w:rsidRPr="00A323B8">
        <w:t>omissions</w:t>
      </w:r>
      <w:r w:rsidRPr="00A323B8">
        <w:rPr>
          <w:rFonts w:eastAsia="Times New Roman"/>
        </w:rPr>
        <w:t xml:space="preserve"> </w:t>
      </w:r>
      <w:r w:rsidRPr="00A323B8">
        <w:t>are</w:t>
      </w:r>
      <w:r w:rsidRPr="00A323B8">
        <w:rPr>
          <w:rFonts w:eastAsia="Times New Roman"/>
        </w:rPr>
        <w:t xml:space="preserve"> </w:t>
      </w:r>
      <w:r w:rsidRPr="00A323B8">
        <w:t>detected,</w:t>
      </w:r>
      <w:r w:rsidRPr="00A323B8">
        <w:rPr>
          <w:rFonts w:eastAsia="Times New Roman"/>
        </w:rPr>
        <w:t xml:space="preserve"> </w:t>
      </w:r>
      <w:r w:rsidRPr="00A323B8">
        <w:t>they</w:t>
      </w:r>
      <w:r w:rsidRPr="00A323B8">
        <w:rPr>
          <w:rFonts w:eastAsia="Times New Roman"/>
        </w:rPr>
        <w:t xml:space="preserve"> </w:t>
      </w:r>
      <w:r w:rsidRPr="00A323B8">
        <w:t>must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communicated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writing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prior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Start</w:t>
      </w:r>
      <w:r w:rsidRPr="00A323B8">
        <w:rPr>
          <w:rFonts w:eastAsia="Times New Roman"/>
        </w:rPr>
        <w:t xml:space="preserve"> </w:t>
      </w:r>
      <w:r w:rsidRPr="00A323B8">
        <w:t>Deadline</w:t>
      </w:r>
      <w:r w:rsidRPr="00A323B8">
        <w:rPr>
          <w:rFonts w:eastAsia="Times New Roman"/>
        </w:rPr>
        <w:t xml:space="preserve"> </w:t>
      </w:r>
      <w:r w:rsidRPr="00A323B8">
        <w:t>(Refer</w:t>
      </w:r>
      <w:r w:rsidRPr="00A323B8">
        <w:rPr>
          <w:rFonts w:eastAsia="Times New Roman"/>
        </w:rPr>
        <w:t xml:space="preserve"> </w:t>
      </w:r>
      <w:r w:rsidRPr="00A323B8">
        <w:t>8.0).</w:t>
      </w:r>
    </w:p>
    <w:p w14:paraId="6C16C2D2" w14:textId="77777777" w:rsidR="00BD6117" w:rsidRPr="00A323B8" w:rsidRDefault="00BD6117" w:rsidP="00C93775">
      <w:pPr>
        <w:pStyle w:val="Heading1"/>
        <w:jc w:val="left"/>
      </w:pPr>
      <w:bookmarkStart w:id="45" w:name="_Toc240273963"/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SECURITY</w:t>
      </w:r>
      <w:bookmarkEnd w:id="45"/>
    </w:p>
    <w:p w14:paraId="403CEDC5" w14:textId="77777777" w:rsidR="00BD6117" w:rsidRPr="00A323B8" w:rsidRDefault="00BD6117" w:rsidP="00C93775">
      <w:pPr>
        <w:pStyle w:val="Heading2"/>
        <w:jc w:val="left"/>
      </w:pPr>
      <w:bookmarkStart w:id="46" w:name="_Toc240273964"/>
      <w:r w:rsidRPr="00A323B8">
        <w:t>Production Control</w:t>
      </w:r>
      <w:bookmarkEnd w:id="46"/>
    </w:p>
    <w:p w14:paraId="7C7A8597" w14:textId="77777777" w:rsidR="00BD6117" w:rsidRPr="00A323B8" w:rsidRDefault="00BD6117" w:rsidP="00C93775"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Quality</w:t>
      </w:r>
      <w:r w:rsidRPr="00A323B8">
        <w:rPr>
          <w:rFonts w:eastAsia="Times New Roman"/>
        </w:rPr>
        <w:t xml:space="preserve"> </w:t>
      </w:r>
      <w:r w:rsidRPr="00A323B8">
        <w:t>Management</w:t>
      </w:r>
      <w:r w:rsidRPr="00A323B8">
        <w:rPr>
          <w:rFonts w:eastAsia="Times New Roman"/>
        </w:rPr>
        <w:t xml:space="preserve"> </w:t>
      </w:r>
      <w:r w:rsidRPr="00A323B8">
        <w:t>records</w:t>
      </w:r>
      <w:r w:rsidRPr="00A323B8">
        <w:rPr>
          <w:rFonts w:eastAsia="Times New Roman"/>
        </w:rPr>
        <w:t xml:space="preserve"> </w:t>
      </w:r>
      <w:r w:rsidRPr="00A323B8">
        <w:t>are</w:t>
      </w:r>
      <w:r w:rsidRPr="00A323B8">
        <w:rPr>
          <w:rFonts w:eastAsia="Times New Roman"/>
        </w:rPr>
        <w:t xml:space="preserve"> </w:t>
      </w:r>
      <w:r w:rsidRPr="00A323B8">
        <w:t>available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at</w:t>
      </w:r>
      <w:r w:rsidRPr="00A323B8">
        <w:rPr>
          <w:rFonts w:eastAsia="Times New Roman"/>
        </w:rPr>
        <w:t xml:space="preserve"> </w:t>
      </w:r>
      <w:r w:rsidRPr="00A323B8">
        <w:t>any</w:t>
      </w:r>
      <w:r w:rsidRPr="00A323B8">
        <w:rPr>
          <w:rFonts w:eastAsia="Times New Roman"/>
        </w:rPr>
        <w:t xml:space="preserve"> </w:t>
      </w:r>
      <w:r w:rsidRPr="00A323B8">
        <w:t>time</w:t>
      </w:r>
      <w:r w:rsidRPr="00A323B8">
        <w:rPr>
          <w:rFonts w:eastAsia="Times New Roman"/>
        </w:rPr>
        <w:t xml:space="preserve"> </w:t>
      </w:r>
      <w:r w:rsidRPr="00A323B8">
        <w:t>during</w:t>
      </w:r>
      <w:r w:rsidRPr="00A323B8">
        <w:rPr>
          <w:rFonts w:eastAsia="Times New Roman"/>
        </w:rPr>
        <w:t xml:space="preserve"> </w:t>
      </w:r>
      <w:r w:rsidRPr="00A323B8">
        <w:t>or</w:t>
      </w:r>
      <w:r w:rsidRPr="00A323B8">
        <w:rPr>
          <w:rFonts w:eastAsia="Times New Roman"/>
        </w:rPr>
        <w:t xml:space="preserve"> </w:t>
      </w:r>
      <w:r w:rsidRPr="00A323B8">
        <w:t>after</w:t>
      </w:r>
      <w:r w:rsidRPr="00A323B8">
        <w:rPr>
          <w:rFonts w:eastAsia="Times New Roman"/>
        </w:rPr>
        <w:t xml:space="preserve"> </w:t>
      </w:r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any</w:t>
      </w:r>
      <w:r w:rsidRPr="00A323B8">
        <w:rPr>
          <w:rFonts w:eastAsia="Times New Roman"/>
        </w:rPr>
        <w:t xml:space="preserve"> </w:t>
      </w:r>
      <w:r w:rsidRPr="00A323B8">
        <w:t>game.</w:t>
      </w:r>
    </w:p>
    <w:p w14:paraId="0363E8B2" w14:textId="77777777" w:rsidR="00BD6117" w:rsidRPr="00A323B8" w:rsidRDefault="00BD6117" w:rsidP="00C93775"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waste</w:t>
      </w:r>
      <w:r w:rsidRPr="00A323B8">
        <w:rPr>
          <w:rFonts w:eastAsia="Times New Roman"/>
        </w:rPr>
        <w:t xml:space="preserve"> </w:t>
      </w:r>
      <w:r w:rsidRPr="00A323B8">
        <w:t>including</w:t>
      </w:r>
      <w:r w:rsidRPr="00A323B8">
        <w:rPr>
          <w:rFonts w:eastAsia="Times New Roman"/>
        </w:rPr>
        <w:t xml:space="preserve"> </w:t>
      </w:r>
      <w:r w:rsidRPr="00A323B8">
        <w:t>rejected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stored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designated</w:t>
      </w:r>
      <w:r w:rsidRPr="00A323B8">
        <w:rPr>
          <w:rFonts w:eastAsia="Times New Roman"/>
        </w:rPr>
        <w:t xml:space="preserve"> </w:t>
      </w:r>
      <w:r w:rsidRPr="00A323B8">
        <w:t>security</w:t>
      </w:r>
      <w:r w:rsidRPr="00A323B8">
        <w:rPr>
          <w:rFonts w:eastAsia="Times New Roman"/>
        </w:rPr>
        <w:t xml:space="preserve"> </w:t>
      </w:r>
      <w:r w:rsidRPr="00A323B8">
        <w:t>area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shredded in a</w:t>
      </w:r>
      <w:r w:rsidRPr="00A323B8">
        <w:rPr>
          <w:rFonts w:eastAsia="Times New Roman"/>
        </w:rPr>
        <w:t xml:space="preserve"> </w:t>
      </w:r>
      <w:r w:rsidRPr="00A323B8">
        <w:t>special</w:t>
      </w:r>
      <w:r w:rsidRPr="00A323B8">
        <w:rPr>
          <w:rFonts w:eastAsia="Times New Roman"/>
        </w:rPr>
        <w:t xml:space="preserve"> </w:t>
      </w:r>
      <w:r w:rsidRPr="00A323B8">
        <w:t>area</w:t>
      </w:r>
      <w:r w:rsidRPr="00A323B8">
        <w:rPr>
          <w:rFonts w:eastAsia="Times New Roman"/>
        </w:rPr>
        <w:t xml:space="preserve"> </w:t>
      </w:r>
      <w:r w:rsidRPr="00A323B8">
        <w:t>after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has</w:t>
      </w:r>
      <w:r w:rsidRPr="00A323B8">
        <w:rPr>
          <w:rFonts w:eastAsia="Times New Roman"/>
        </w:rPr>
        <w:t xml:space="preserve"> </w:t>
      </w:r>
      <w:r w:rsidRPr="00A323B8">
        <w:t>been</w:t>
      </w:r>
      <w:r w:rsidRPr="00A323B8">
        <w:rPr>
          <w:rFonts w:eastAsia="Times New Roman"/>
        </w:rPr>
        <w:t xml:space="preserve"> </w:t>
      </w:r>
      <w:r w:rsidRPr="00A323B8">
        <w:t>completed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delivered.</w:t>
      </w:r>
    </w:p>
    <w:p w14:paraId="2AE2AB70" w14:textId="77777777" w:rsidR="00BD6117" w:rsidRPr="00A323B8" w:rsidRDefault="00BD6117" w:rsidP="00C93775">
      <w:pPr>
        <w:pStyle w:val="Heading2"/>
        <w:jc w:val="left"/>
      </w:pPr>
      <w:bookmarkStart w:id="47" w:name="_Toc240273965"/>
      <w:r w:rsidRPr="00A323B8">
        <w:t>Security</w:t>
      </w:r>
      <w:bookmarkEnd w:id="47"/>
    </w:p>
    <w:p w14:paraId="54D7B90F" w14:textId="77777777" w:rsidR="00BD6117" w:rsidRDefault="00BD6117" w:rsidP="00C93775"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notified</w:t>
      </w:r>
      <w:r w:rsidRPr="00A323B8">
        <w:rPr>
          <w:rFonts w:eastAsia="Times New Roman"/>
        </w:rPr>
        <w:t xml:space="preserve"> </w:t>
      </w:r>
      <w:r w:rsidRPr="00A323B8">
        <w:t>within</w:t>
      </w:r>
      <w:r w:rsidRPr="00A323B8">
        <w:rPr>
          <w:rFonts w:eastAsia="Times New Roman"/>
        </w:rPr>
        <w:t xml:space="preserve"> </w:t>
      </w:r>
      <w:r w:rsidRPr="00A323B8">
        <w:t>24</w:t>
      </w:r>
      <w:r w:rsidRPr="00A323B8">
        <w:rPr>
          <w:rFonts w:eastAsia="Times New Roman"/>
        </w:rPr>
        <w:t xml:space="preserve"> </w:t>
      </w:r>
      <w:r w:rsidRPr="00A323B8">
        <w:t>hours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any</w:t>
      </w:r>
      <w:r w:rsidRPr="00A323B8">
        <w:rPr>
          <w:rFonts w:eastAsia="Times New Roman"/>
        </w:rPr>
        <w:t xml:space="preserve"> </w:t>
      </w:r>
      <w:r w:rsidRPr="00A323B8">
        <w:t>breach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security</w:t>
      </w:r>
      <w:r w:rsidRPr="00A323B8">
        <w:rPr>
          <w:rFonts w:eastAsia="Times New Roman"/>
        </w:rPr>
        <w:t xml:space="preserve"> </w:t>
      </w:r>
      <w:r w:rsidRPr="00A323B8">
        <w:t>or</w:t>
      </w:r>
      <w:r w:rsidRPr="00A323B8">
        <w:rPr>
          <w:rFonts w:eastAsia="Times New Roman"/>
        </w:rPr>
        <w:t xml:space="preserve"> </w:t>
      </w:r>
      <w:r w:rsidRPr="00A323B8">
        <w:t>potential</w:t>
      </w:r>
      <w:r w:rsidRPr="00A323B8">
        <w:rPr>
          <w:rFonts w:eastAsia="Times New Roman"/>
        </w:rPr>
        <w:t xml:space="preserve"> </w:t>
      </w:r>
      <w:r w:rsidRPr="00A323B8">
        <w:t>breach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security</w:t>
      </w:r>
      <w:r w:rsidRPr="00A323B8">
        <w:rPr>
          <w:rFonts w:eastAsia="Times New Roman"/>
        </w:rPr>
        <w:t xml:space="preserve"> </w:t>
      </w:r>
      <w:r w:rsidRPr="00A323B8">
        <w:t>during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after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game.</w:t>
      </w:r>
    </w:p>
    <w:p w14:paraId="72E35853" w14:textId="77777777" w:rsidR="00BD6117" w:rsidRDefault="00BD6117" w:rsidP="00C93775">
      <w:pPr>
        <w:pStyle w:val="Standard"/>
        <w:jc w:val="left"/>
        <w:sectPr w:rsidR="00BD6117" w:rsidSect="00BD6117">
          <w:footerReference w:type="default" r:id="rId43"/>
          <w:pgSz w:w="11906" w:h="16838"/>
          <w:pgMar w:top="720" w:right="1800" w:bottom="763" w:left="1800" w:header="720" w:footer="432" w:gutter="0"/>
          <w:pgNumType w:start="1"/>
          <w:cols w:space="720"/>
          <w:docGrid w:linePitch="326"/>
        </w:sectPr>
      </w:pPr>
    </w:p>
    <w:p w14:paraId="16C06D3A" w14:textId="77777777" w:rsidR="00BD6117" w:rsidRDefault="00BD6117" w:rsidP="00C93775">
      <w:pPr>
        <w:pStyle w:val="Standard"/>
        <w:jc w:val="left"/>
      </w:pPr>
    </w:p>
    <w:sectPr w:rsidR="00BD6117" w:rsidSect="00BD6117">
      <w:footerReference w:type="default" r:id="rId44"/>
      <w:type w:val="continuous"/>
      <w:pgSz w:w="11906" w:h="16838"/>
      <w:pgMar w:top="720" w:right="1800" w:bottom="763" w:left="1800" w:header="720" w:footer="43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0DA76" w14:textId="77777777" w:rsidR="00B1317E" w:rsidRDefault="00B1317E">
      <w:r>
        <w:separator/>
      </w:r>
    </w:p>
  </w:endnote>
  <w:endnote w:type="continuationSeparator" w:id="0">
    <w:p w14:paraId="5C899740" w14:textId="77777777" w:rsidR="00B1317E" w:rsidRDefault="00B13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5958C" w14:textId="77777777" w:rsidR="00BD6117" w:rsidRDefault="00BD6117">
    <w:pPr>
      <w:pStyle w:val="Footer"/>
      <w:rPr>
        <w:noProof/>
      </w:rPr>
    </w:pPr>
  </w:p>
  <w:p w14:paraId="07A703A4" w14:textId="27CB4AC7" w:rsidR="00BD6117" w:rsidRPr="002A39B1" w:rsidRDefault="00BD6117">
    <w:pPr>
      <w:pStyle w:val="Footer"/>
      <w:rPr>
        <w:b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4757C250" wp14:editId="011716F7">
              <wp:simplePos x="0" y="0"/>
              <wp:positionH relativeFrom="margin">
                <wp:align>left</wp:align>
              </wp:positionH>
              <wp:positionV relativeFrom="paragraph">
                <wp:posOffset>8548</wp:posOffset>
              </wp:positionV>
              <wp:extent cx="5486400" cy="0"/>
              <wp:effectExtent l="0" t="0" r="0" b="0"/>
              <wp:wrapNone/>
              <wp:docPr id="70699246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486400" cy="0"/>
                      </a:xfrm>
                      <a:prstGeom prst="straightConnector1">
                        <a:avLst/>
                      </a:prstGeom>
                      <a:noFill/>
                      <a:ln w="9326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27DAD64B" id="_x0000_t32" coordsize="21600,21600" o:spt="32" o:oned="t" path="m,l21600,21600e" filled="f">
              <v:path arrowok="t" fillok="f" o:connecttype="none"/>
              <o:lock v:ext="edit" shapetype="t"/>
            </v:shapetype>
            <v:shape id="Straight Connector 2" o:spid="_x0000_s1026" type="#_x0000_t32" style="position:absolute;margin-left:0;margin-top:.65pt;width:6in;height:0;flip:x;z-index:-2516541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" strokeweight=".25906mm">
              <v:stroke joinstyle="miter"/>
              <w10:wrap anchorx="margin"/>
            </v:shape>
          </w:pict>
        </mc:Fallback>
      </mc:AlternateContent>
    </w:r>
    <w:r>
      <w:rPr>
        <w:rFonts w:ascii="Trebuchet MS" w:hAnsi="Trebuchet MS" w:cs="Trebuchet MS"/>
        <w:b/>
        <w:sz w:val="16"/>
      </w:rPr>
      <w:ptab w:relativeTo="margin" w:alignment="center" w:leader="none"/>
    </w:r>
    <w:r>
      <w:rPr>
        <w:rFonts w:ascii="Trebuchet MS" w:hAnsi="Trebuchet MS" w:cs="Trebuchet MS"/>
        <w:b/>
        <w:sz w:val="16"/>
      </w:rPr>
      <w:ptab w:relativeTo="indent" w:alignment="left" w:leader="none"/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F193E66" wp14:editId="367BD2EE">
              <wp:simplePos x="0" y="0"/>
              <wp:positionH relativeFrom="page">
                <wp:posOffset>6397599</wp:posOffset>
              </wp:positionH>
              <wp:positionV relativeFrom="paragraph">
                <wp:posOffset>-3931</wp:posOffset>
              </wp:positionV>
              <wp:extent cx="41422" cy="132862"/>
              <wp:effectExtent l="0" t="0" r="15728" b="488"/>
              <wp:wrapSquare wrapText="bothSides"/>
              <wp:docPr id="627627895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422" cy="132862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5C8244E4" w14:textId="77777777" w:rsidR="00BD6117" w:rsidRDefault="00BD6117">
                          <w:pPr>
                            <w:pStyle w:val="Footer"/>
                          </w:pPr>
                        </w:p>
                      </w:txbxContent>
                    </wps:txbx>
                    <wps:bodyPr wrap="square" lIns="0" tIns="0" rIns="0" bIns="0" anchor="t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193E66" id="_x0000_t202" coordsize="21600,21600" o:spt="202" path="m,l,21600r21600,l21600,xe">
              <v:stroke joinstyle="miter"/>
              <v:path gradientshapeok="t" o:connecttype="rect"/>
            </v:shapetype>
            <v:shape id="Frame1" o:spid="_x0000_s1026" type="#_x0000_t202" style="position:absolute;left:0;text-align:left;margin-left:503.75pt;margin-top:-.3pt;width:3.25pt;height:10.4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" filled="f" stroked="f">
              <v:textbox inset="0,0,0,0">
                <w:txbxContent>
                  <w:p w14:paraId="5C8244E4" w14:textId="77777777" w:rsidR="00BD6117" w:rsidRDefault="00BD6117">
                    <w:pPr>
                      <w:pStyle w:val="Footer"/>
                    </w:pPr>
                  </w:p>
                </w:txbxContent>
              </v:textbox>
              <w10:wrap type="square" anchorx="page"/>
            </v:shape>
          </w:pict>
        </mc:Fallback>
      </mc:AlternateContent>
    </w:r>
    <w:r>
      <w:rPr>
        <w:rFonts w:ascii="Trebuchet MS" w:hAnsi="Trebuchet MS" w:cs="Trebuchet MS"/>
        <w:b/>
        <w:sz w:val="16"/>
      </w:rPr>
      <w:t>CONFIDENTIAL</w:t>
    </w:r>
    <w:r>
      <w:rPr>
        <w:rFonts w:ascii="Trebuchet MS" w:hAnsi="Trebuchet MS" w:cs="Trebuchet MS"/>
        <w:b/>
        <w:sz w:val="16"/>
      </w:rPr>
      <w:tab/>
    </w:r>
    <w:r w:rsidRPr="00746754">
      <w:rPr>
        <w:b/>
        <w:sz w:val="16"/>
      </w:rPr>
      <w:t>NLB Game Spec</w:t>
    </w:r>
    <w:r>
      <w:rPr>
        <w:b/>
        <w:sz w:val="16"/>
      </w:rPr>
      <w:t xml:space="preserve"> </w:t>
    </w:r>
    <w:r w:rsidRPr="001A2001">
      <w:rPr>
        <w:b/>
        <w:noProof/>
        <w:sz w:val="16"/>
      </w:rPr>
      <w:t>320</w:t>
    </w:r>
    <w:r w:rsidRPr="00746754">
      <w:rPr>
        <w:b/>
        <w:sz w:val="16"/>
      </w:rPr>
      <w:t xml:space="preserve"> Game No</w:t>
    </w:r>
    <w:r w:rsidR="008B73F2">
      <w:rPr>
        <w:b/>
        <w:sz w:val="16"/>
      </w:rPr>
      <w:t xml:space="preserve"> </w:t>
    </w:r>
    <w:r w:rsidRPr="001A2001">
      <w:rPr>
        <w:b/>
        <w:noProof/>
        <w:sz w:val="16"/>
      </w:rPr>
      <w:t>0114</w:t>
    </w:r>
    <w:r>
      <w:rPr>
        <w:b/>
        <w:sz w:val="16"/>
      </w:rPr>
      <w:t xml:space="preserve"> </w:t>
    </w:r>
    <w:r w:rsidRPr="001A2001">
      <w:rPr>
        <w:b/>
        <w:noProof/>
        <w:sz w:val="16"/>
      </w:rPr>
      <w:t>FREE HIT</w:t>
    </w:r>
    <w:r w:rsidRPr="00746754">
      <w:rPr>
        <w:b/>
        <w:sz w:val="16"/>
      </w:rPr>
      <w:t xml:space="preserve"> </w:t>
    </w:r>
    <w:r w:rsidR="004C4D4F">
      <w:rPr>
        <w:b/>
        <w:sz w:val="16"/>
      </w:rPr>
      <w:t>September</w:t>
    </w:r>
    <w:r>
      <w:rPr>
        <w:b/>
        <w:sz w:val="16"/>
      </w:rPr>
      <w:t xml:space="preserve"> </w:t>
    </w:r>
    <w:r w:rsidRPr="00746754">
      <w:rPr>
        <w:b/>
        <w:sz w:val="16"/>
      </w:rPr>
      <w:t>2026</w:t>
    </w:r>
  </w:p>
  <w:p w14:paraId="2D434DA5" w14:textId="77777777" w:rsidR="00BD6117" w:rsidRDefault="00BD6117" w:rsidP="00A86079">
    <w:pPr>
      <w:pStyle w:val="Footer"/>
      <w:jc w:val="right"/>
    </w:pPr>
    <w:r>
      <w:rPr>
        <w:rFonts w:ascii="Trebuchet MS" w:hAnsi="Trebuchet MS" w:cs="Trebuchet MS"/>
        <w:sz w:val="16"/>
      </w:rPr>
      <w:tab/>
      <w:t>Page</w:t>
    </w:r>
    <w:r>
      <w:rPr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sz w:val="16"/>
      </w:rPr>
      <w:fldChar w:fldCharType="begin"/>
    </w:r>
    <w:r>
      <w:rPr>
        <w:rStyle w:val="PageNumber"/>
        <w:sz w:val="16"/>
      </w:rPr>
      <w:instrText xml:space="preserve"> PAGE </w:instrText>
    </w:r>
    <w:r>
      <w:rPr>
        <w:rStyle w:val="PageNumber"/>
        <w:sz w:val="16"/>
      </w:rPr>
      <w:fldChar w:fldCharType="separate"/>
    </w:r>
    <w:r>
      <w:rPr>
        <w:rStyle w:val="PageNumber"/>
        <w:sz w:val="16"/>
      </w:rPr>
      <w:t>11</w:t>
    </w:r>
    <w:r>
      <w:rPr>
        <w:rStyle w:val="PageNumber"/>
        <w:sz w:val="16"/>
      </w:rPr>
      <w:fldChar w:fldCharType="end"/>
    </w:r>
    <w:r>
      <w:rPr>
        <w:rStyle w:val="PageNumber"/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rFonts w:ascii="Trebuchet MS" w:hAnsi="Trebuchet MS" w:cs="Trebuchet MS"/>
        <w:sz w:val="16"/>
      </w:rPr>
      <w:t>of</w:t>
    </w:r>
    <w:r>
      <w:rPr>
        <w:rStyle w:val="PageNumber"/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sz w:val="16"/>
      </w:rPr>
      <w:fldChar w:fldCharType="begin"/>
    </w:r>
    <w:r>
      <w:rPr>
        <w:rStyle w:val="PageNumber"/>
        <w:sz w:val="16"/>
      </w:rPr>
      <w:instrText xml:space="preserve"> NUMPAGES \* ARABIC </w:instrText>
    </w:r>
    <w:r>
      <w:rPr>
        <w:rStyle w:val="PageNumber"/>
        <w:sz w:val="16"/>
      </w:rPr>
      <w:fldChar w:fldCharType="separate"/>
    </w:r>
    <w:r>
      <w:rPr>
        <w:rStyle w:val="PageNumber"/>
        <w:sz w:val="16"/>
      </w:rPr>
      <w:t>11</w:t>
    </w:r>
    <w:r>
      <w:rPr>
        <w:rStyle w:val="PageNumber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F25D0" w14:textId="77777777" w:rsidR="00BD6117" w:rsidRDefault="00BD6117">
    <w:pPr>
      <w:pStyle w:val="Footer"/>
      <w:rPr>
        <w:noProof/>
      </w:rPr>
    </w:pPr>
  </w:p>
  <w:p w14:paraId="353A6578" w14:textId="77777777" w:rsidR="00BD6117" w:rsidRPr="002A39B1" w:rsidRDefault="00BD6117">
    <w:pPr>
      <w:pStyle w:val="Footer"/>
      <w:rPr>
        <w:b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757C250" wp14:editId="011716F7">
              <wp:simplePos x="0" y="0"/>
              <wp:positionH relativeFrom="margin">
                <wp:align>left</wp:align>
              </wp:positionH>
              <wp:positionV relativeFrom="paragraph">
                <wp:posOffset>8548</wp:posOffset>
              </wp:positionV>
              <wp:extent cx="5486400" cy="0"/>
              <wp:effectExtent l="0" t="0" r="0" b="0"/>
              <wp:wrapNone/>
              <wp:docPr id="160362873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486400" cy="0"/>
                      </a:xfrm>
                      <a:prstGeom prst="straightConnector1">
                        <a:avLst/>
                      </a:prstGeom>
                      <a:noFill/>
                      <a:ln w="9326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25A538DF" id="_x0000_t32" coordsize="21600,21600" o:spt="32" o:oned="t" path="m,l21600,21600e" filled="f">
              <v:path arrowok="t" fillok="f" o:connecttype="none"/>
              <o:lock v:ext="edit" shapetype="t"/>
            </v:shapetype>
            <v:shape id="Straight Connector 2" o:spid="_x0000_s1026" type="#_x0000_t32" style="position:absolute;margin-left:0;margin-top:.65pt;width:6in;height:0;flip:x;z-index:-25165721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" strokeweight=".25906mm">
              <v:stroke joinstyle="miter"/>
              <w10:wrap anchorx="margin"/>
            </v:shape>
          </w:pict>
        </mc:Fallback>
      </mc:AlternateContent>
    </w:r>
    <w:r>
      <w:rPr>
        <w:rFonts w:ascii="Trebuchet MS" w:hAnsi="Trebuchet MS" w:cs="Trebuchet MS"/>
        <w:b/>
        <w:sz w:val="16"/>
      </w:rPr>
      <w:ptab w:relativeTo="margin" w:alignment="center" w:leader="none"/>
    </w:r>
    <w:r>
      <w:rPr>
        <w:rFonts w:ascii="Trebuchet MS" w:hAnsi="Trebuchet MS" w:cs="Trebuchet MS"/>
        <w:b/>
        <w:sz w:val="16"/>
      </w:rPr>
      <w:ptab w:relativeTo="indent" w:alignment="left" w:leader="none"/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F193E66" wp14:editId="367BD2EE">
              <wp:simplePos x="0" y="0"/>
              <wp:positionH relativeFrom="page">
                <wp:posOffset>6397599</wp:posOffset>
              </wp:positionH>
              <wp:positionV relativeFrom="paragraph">
                <wp:posOffset>-3931</wp:posOffset>
              </wp:positionV>
              <wp:extent cx="41422" cy="132862"/>
              <wp:effectExtent l="0" t="0" r="15728" b="488"/>
              <wp:wrapSquare wrapText="bothSides"/>
              <wp:docPr id="1944328336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422" cy="132862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4DEDA565" w14:textId="77777777" w:rsidR="00BD6117" w:rsidRDefault="00BD6117">
                          <w:pPr>
                            <w:pStyle w:val="Footer"/>
                          </w:pPr>
                        </w:p>
                      </w:txbxContent>
                    </wps:txbx>
                    <wps:bodyPr wrap="square" lIns="0" tIns="0" rIns="0" bIns="0" anchor="t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193E66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503.75pt;margin-top:-.3pt;width:3.25pt;height:10.4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" filled="f" stroked="f">
              <v:textbox inset="0,0,0,0">
                <w:txbxContent>
                  <w:p w14:paraId="4DEDA565" w14:textId="77777777" w:rsidR="00BD6117" w:rsidRDefault="00BD6117">
                    <w:pPr>
                      <w:pStyle w:val="Footer"/>
                    </w:pPr>
                  </w:p>
                </w:txbxContent>
              </v:textbox>
              <w10:wrap type="square" anchorx="page"/>
            </v:shape>
          </w:pict>
        </mc:Fallback>
      </mc:AlternateContent>
    </w:r>
    <w:r>
      <w:rPr>
        <w:rFonts w:ascii="Trebuchet MS" w:hAnsi="Trebuchet MS" w:cs="Trebuchet MS"/>
        <w:b/>
        <w:sz w:val="16"/>
      </w:rPr>
      <w:t>CONFIDENTIAL</w:t>
    </w:r>
    <w:r>
      <w:rPr>
        <w:rFonts w:ascii="Trebuchet MS" w:hAnsi="Trebuchet MS" w:cs="Trebuchet MS"/>
        <w:b/>
        <w:sz w:val="16"/>
      </w:rPr>
      <w:tab/>
    </w:r>
    <w:r w:rsidRPr="00746754">
      <w:rPr>
        <w:b/>
        <w:sz w:val="16"/>
      </w:rPr>
      <w:t>NLB Game Spec</w:t>
    </w:r>
    <w:r>
      <w:rPr>
        <w:b/>
        <w:sz w:val="16"/>
      </w:rPr>
      <w:t xml:space="preserve"> </w:t>
    </w:r>
    <w:r w:rsidRPr="001A2001">
      <w:rPr>
        <w:b/>
        <w:noProof/>
        <w:sz w:val="16"/>
      </w:rPr>
      <w:t>320</w:t>
    </w:r>
    <w:r w:rsidRPr="00746754">
      <w:rPr>
        <w:b/>
        <w:sz w:val="16"/>
      </w:rPr>
      <w:t xml:space="preserve"> Game No 0</w:t>
    </w:r>
    <w:r w:rsidRPr="001A2001">
      <w:rPr>
        <w:b/>
        <w:noProof/>
        <w:sz w:val="16"/>
      </w:rPr>
      <w:t>="0114"</w:t>
    </w:r>
    <w:r>
      <w:rPr>
        <w:b/>
        <w:sz w:val="16"/>
      </w:rPr>
      <w:t xml:space="preserve"> </w:t>
    </w:r>
    <w:r w:rsidRPr="001A2001">
      <w:rPr>
        <w:b/>
        <w:noProof/>
        <w:sz w:val="16"/>
      </w:rPr>
      <w:t>FREE HIT</w:t>
    </w:r>
    <w:r w:rsidRPr="00746754">
      <w:rPr>
        <w:b/>
        <w:sz w:val="16"/>
      </w:rPr>
      <w:t xml:space="preserve"> </w:t>
    </w:r>
    <w:r>
      <w:rPr>
        <w:b/>
        <w:sz w:val="16"/>
      </w:rPr>
      <w:t xml:space="preserve">August </w:t>
    </w:r>
    <w:r w:rsidRPr="00746754">
      <w:rPr>
        <w:b/>
        <w:sz w:val="16"/>
      </w:rPr>
      <w:t>2026</w:t>
    </w:r>
  </w:p>
  <w:p w14:paraId="1C537C52" w14:textId="77777777" w:rsidR="00BD6117" w:rsidRDefault="00BD6117" w:rsidP="00A86079">
    <w:pPr>
      <w:pStyle w:val="Footer"/>
      <w:jc w:val="right"/>
    </w:pPr>
    <w:r>
      <w:rPr>
        <w:rFonts w:ascii="Trebuchet MS" w:hAnsi="Trebuchet MS" w:cs="Trebuchet MS"/>
        <w:sz w:val="16"/>
      </w:rPr>
      <w:tab/>
      <w:t>Page</w:t>
    </w:r>
    <w:r>
      <w:rPr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sz w:val="16"/>
      </w:rPr>
      <w:fldChar w:fldCharType="begin"/>
    </w:r>
    <w:r>
      <w:rPr>
        <w:rStyle w:val="PageNumber"/>
        <w:sz w:val="16"/>
      </w:rPr>
      <w:instrText xml:space="preserve"> PAGE </w:instrText>
    </w:r>
    <w:r>
      <w:rPr>
        <w:rStyle w:val="PageNumber"/>
        <w:sz w:val="16"/>
      </w:rPr>
      <w:fldChar w:fldCharType="separate"/>
    </w:r>
    <w:r>
      <w:rPr>
        <w:rStyle w:val="PageNumber"/>
        <w:sz w:val="16"/>
      </w:rPr>
      <w:t>11</w:t>
    </w:r>
    <w:r>
      <w:rPr>
        <w:rStyle w:val="PageNumber"/>
        <w:sz w:val="16"/>
      </w:rPr>
      <w:fldChar w:fldCharType="end"/>
    </w:r>
    <w:r>
      <w:rPr>
        <w:rStyle w:val="PageNumber"/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rFonts w:ascii="Trebuchet MS" w:hAnsi="Trebuchet MS" w:cs="Trebuchet MS"/>
        <w:sz w:val="16"/>
      </w:rPr>
      <w:t>of</w:t>
    </w:r>
    <w:r>
      <w:rPr>
        <w:rStyle w:val="PageNumber"/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sz w:val="16"/>
      </w:rPr>
      <w:fldChar w:fldCharType="begin"/>
    </w:r>
    <w:r>
      <w:rPr>
        <w:rStyle w:val="PageNumber"/>
        <w:sz w:val="16"/>
      </w:rPr>
      <w:instrText xml:space="preserve"> NUMPAGES \* ARABIC </w:instrText>
    </w:r>
    <w:r>
      <w:rPr>
        <w:rStyle w:val="PageNumber"/>
        <w:sz w:val="16"/>
      </w:rPr>
      <w:fldChar w:fldCharType="separate"/>
    </w:r>
    <w:r>
      <w:rPr>
        <w:rStyle w:val="PageNumber"/>
        <w:sz w:val="16"/>
      </w:rPr>
      <w:t>11</w:t>
    </w:r>
    <w:r>
      <w:rPr>
        <w:rStyle w:val="PageNumber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68620" w14:textId="77777777" w:rsidR="00B1317E" w:rsidRDefault="00B1317E">
      <w:r>
        <w:rPr>
          <w:color w:val="000000"/>
        </w:rPr>
        <w:separator/>
      </w:r>
    </w:p>
  </w:footnote>
  <w:footnote w:type="continuationSeparator" w:id="0">
    <w:p w14:paraId="3DE61386" w14:textId="77777777" w:rsidR="00B1317E" w:rsidRDefault="00B131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33E1A13"/>
    <w:multiLevelType w:val="hybridMultilevel"/>
    <w:tmpl w:val="0B06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A550E2E"/>
    <w:multiLevelType w:val="multilevel"/>
    <w:tmpl w:val="4BEE7B8C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1">
    <w:nsid w:val="116218D8"/>
    <w:multiLevelType w:val="multilevel"/>
    <w:tmpl w:val="84AEAC74"/>
    <w:styleLink w:val="WW8Num1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3" w15:restartNumberingAfterBreak="1">
    <w:nsid w:val="1D353DA5"/>
    <w:multiLevelType w:val="hybridMultilevel"/>
    <w:tmpl w:val="50C04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25E86B1D"/>
    <w:multiLevelType w:val="multilevel"/>
    <w:tmpl w:val="0CFED4A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Arial" w:hAnsi="Times New Roman" w:cs="Arial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1">
    <w:nsid w:val="2A7159ED"/>
    <w:multiLevelType w:val="hybridMultilevel"/>
    <w:tmpl w:val="49C2E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35D9104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1">
    <w:nsid w:val="379C18C5"/>
    <w:multiLevelType w:val="multilevel"/>
    <w:tmpl w:val="8BB641F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1">
    <w:nsid w:val="3EC30E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1">
    <w:nsid w:val="4BD45165"/>
    <w:multiLevelType w:val="multilevel"/>
    <w:tmpl w:val="B54A8B56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1">
    <w:nsid w:val="53DD102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1">
    <w:nsid w:val="544E0A4C"/>
    <w:multiLevelType w:val="multilevel"/>
    <w:tmpl w:val="8D487FBC"/>
    <w:lvl w:ilvl="0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1800"/>
      </w:pPr>
      <w:rPr>
        <w:rFonts w:hint="default"/>
      </w:rPr>
    </w:lvl>
  </w:abstractNum>
  <w:abstractNum w:abstractNumId="12" w15:restartNumberingAfterBreak="1">
    <w:nsid w:val="550D1F2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1">
    <w:nsid w:val="5F074EF5"/>
    <w:multiLevelType w:val="hybridMultilevel"/>
    <w:tmpl w:val="11261B92"/>
    <w:lvl w:ilvl="0" w:tplc="E64A3FB2">
      <w:start w:val="1"/>
      <w:numFmt w:val="decimal"/>
      <w:lvlText w:val="%1.0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1">
    <w:nsid w:val="67EF026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1">
    <w:nsid w:val="72BF493A"/>
    <w:multiLevelType w:val="multilevel"/>
    <w:tmpl w:val="12B85F24"/>
    <w:lvl w:ilvl="0">
      <w:numFmt w:val="bullet"/>
      <w:lvlText w:val="•"/>
      <w:lvlJc w:val="left"/>
      <w:pPr>
        <w:ind w:left="333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80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216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88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324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96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4320" w:hanging="360"/>
      </w:pPr>
      <w:rPr>
        <w:rFonts w:ascii="OpenSymbol" w:eastAsia="OpenSymbol" w:hAnsi="OpenSymbol" w:cs="OpenSymbol"/>
      </w:rPr>
    </w:lvl>
  </w:abstractNum>
  <w:abstractNum w:abstractNumId="16" w15:restartNumberingAfterBreak="1">
    <w:nsid w:val="7E1B1FD4"/>
    <w:multiLevelType w:val="hybridMultilevel"/>
    <w:tmpl w:val="7E8C2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0149891">
    <w:abstractNumId w:val="2"/>
  </w:num>
  <w:num w:numId="2" w16cid:durableId="1015036080">
    <w:abstractNumId w:val="15"/>
  </w:num>
  <w:num w:numId="3" w16cid:durableId="2084523147">
    <w:abstractNumId w:val="4"/>
  </w:num>
  <w:num w:numId="4" w16cid:durableId="1356929257">
    <w:abstractNumId w:val="13"/>
  </w:num>
  <w:num w:numId="5" w16cid:durableId="1050418555">
    <w:abstractNumId w:val="6"/>
  </w:num>
  <w:num w:numId="6" w16cid:durableId="1032455588">
    <w:abstractNumId w:val="6"/>
  </w:num>
  <w:num w:numId="7" w16cid:durableId="990325359">
    <w:abstractNumId w:val="6"/>
  </w:num>
  <w:num w:numId="8" w16cid:durableId="2016489353">
    <w:abstractNumId w:val="12"/>
  </w:num>
  <w:num w:numId="9" w16cid:durableId="1113860874">
    <w:abstractNumId w:val="10"/>
  </w:num>
  <w:num w:numId="10" w16cid:durableId="1531068742">
    <w:abstractNumId w:val="14"/>
  </w:num>
  <w:num w:numId="11" w16cid:durableId="829101675">
    <w:abstractNumId w:val="8"/>
  </w:num>
  <w:num w:numId="12" w16cid:durableId="1472939679">
    <w:abstractNumId w:val="11"/>
  </w:num>
  <w:num w:numId="13" w16cid:durableId="1361275521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77418610">
    <w:abstractNumId w:val="7"/>
  </w:num>
  <w:num w:numId="15" w16cid:durableId="1250234473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48816091">
    <w:abstractNumId w:val="1"/>
  </w:num>
  <w:num w:numId="17" w16cid:durableId="1820268543">
    <w:abstractNumId w:val="9"/>
  </w:num>
  <w:num w:numId="18" w16cid:durableId="1581401930">
    <w:abstractNumId w:val="5"/>
  </w:num>
  <w:num w:numId="19" w16cid:durableId="1915385270">
    <w:abstractNumId w:val="3"/>
  </w:num>
  <w:num w:numId="20" w16cid:durableId="405954135">
    <w:abstractNumId w:val="16"/>
  </w:num>
  <w:num w:numId="21" w16cid:durableId="836698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B51"/>
    <w:rsid w:val="000007F3"/>
    <w:rsid w:val="00005BF9"/>
    <w:rsid w:val="000110EB"/>
    <w:rsid w:val="00025BE1"/>
    <w:rsid w:val="000309FB"/>
    <w:rsid w:val="00045863"/>
    <w:rsid w:val="0006054A"/>
    <w:rsid w:val="00085F3A"/>
    <w:rsid w:val="00086E13"/>
    <w:rsid w:val="00087F3D"/>
    <w:rsid w:val="000B4E40"/>
    <w:rsid w:val="000E4D66"/>
    <w:rsid w:val="000F6EA2"/>
    <w:rsid w:val="00102B78"/>
    <w:rsid w:val="001143EC"/>
    <w:rsid w:val="00123320"/>
    <w:rsid w:val="00124464"/>
    <w:rsid w:val="0012746A"/>
    <w:rsid w:val="0013388E"/>
    <w:rsid w:val="001405A3"/>
    <w:rsid w:val="00144E9D"/>
    <w:rsid w:val="0014533F"/>
    <w:rsid w:val="00145972"/>
    <w:rsid w:val="001462C6"/>
    <w:rsid w:val="001478AF"/>
    <w:rsid w:val="001650CB"/>
    <w:rsid w:val="00185D33"/>
    <w:rsid w:val="001959A9"/>
    <w:rsid w:val="001A1796"/>
    <w:rsid w:val="001A5B36"/>
    <w:rsid w:val="001C5B28"/>
    <w:rsid w:val="001C629D"/>
    <w:rsid w:val="001C7F78"/>
    <w:rsid w:val="001E2D80"/>
    <w:rsid w:val="001E61CB"/>
    <w:rsid w:val="001F54ED"/>
    <w:rsid w:val="00205EDB"/>
    <w:rsid w:val="002118F9"/>
    <w:rsid w:val="00223931"/>
    <w:rsid w:val="00226486"/>
    <w:rsid w:val="00246E9B"/>
    <w:rsid w:val="002542E6"/>
    <w:rsid w:val="002668CC"/>
    <w:rsid w:val="002677AF"/>
    <w:rsid w:val="002822E0"/>
    <w:rsid w:val="00282434"/>
    <w:rsid w:val="002860B6"/>
    <w:rsid w:val="00294523"/>
    <w:rsid w:val="002A39B1"/>
    <w:rsid w:val="002C1566"/>
    <w:rsid w:val="002E39BC"/>
    <w:rsid w:val="003003E9"/>
    <w:rsid w:val="0031653B"/>
    <w:rsid w:val="00320F44"/>
    <w:rsid w:val="00324BB2"/>
    <w:rsid w:val="00324C1F"/>
    <w:rsid w:val="00333B18"/>
    <w:rsid w:val="0033493A"/>
    <w:rsid w:val="00341E18"/>
    <w:rsid w:val="00351AA4"/>
    <w:rsid w:val="00360923"/>
    <w:rsid w:val="00367370"/>
    <w:rsid w:val="003674B2"/>
    <w:rsid w:val="00373DF0"/>
    <w:rsid w:val="0038382B"/>
    <w:rsid w:val="00383840"/>
    <w:rsid w:val="003879A7"/>
    <w:rsid w:val="003B3953"/>
    <w:rsid w:val="003C784C"/>
    <w:rsid w:val="003D5F54"/>
    <w:rsid w:val="003F3C2F"/>
    <w:rsid w:val="00407C92"/>
    <w:rsid w:val="00411732"/>
    <w:rsid w:val="00416D53"/>
    <w:rsid w:val="00422E66"/>
    <w:rsid w:val="00441BA1"/>
    <w:rsid w:val="00443755"/>
    <w:rsid w:val="004448C1"/>
    <w:rsid w:val="00444C5A"/>
    <w:rsid w:val="00445170"/>
    <w:rsid w:val="0044751C"/>
    <w:rsid w:val="00450B51"/>
    <w:rsid w:val="00461178"/>
    <w:rsid w:val="0046340C"/>
    <w:rsid w:val="004B71AD"/>
    <w:rsid w:val="004B7385"/>
    <w:rsid w:val="004C1238"/>
    <w:rsid w:val="004C4D4F"/>
    <w:rsid w:val="004C506F"/>
    <w:rsid w:val="004E3552"/>
    <w:rsid w:val="004F0059"/>
    <w:rsid w:val="00523337"/>
    <w:rsid w:val="00535C84"/>
    <w:rsid w:val="00537C80"/>
    <w:rsid w:val="00570BC9"/>
    <w:rsid w:val="00581374"/>
    <w:rsid w:val="0058657F"/>
    <w:rsid w:val="005B6682"/>
    <w:rsid w:val="005D2CCC"/>
    <w:rsid w:val="005D4506"/>
    <w:rsid w:val="005F0404"/>
    <w:rsid w:val="00601659"/>
    <w:rsid w:val="00627544"/>
    <w:rsid w:val="00627768"/>
    <w:rsid w:val="0063255F"/>
    <w:rsid w:val="0063472A"/>
    <w:rsid w:val="00635E86"/>
    <w:rsid w:val="00661AE9"/>
    <w:rsid w:val="00664712"/>
    <w:rsid w:val="00664FD4"/>
    <w:rsid w:val="0068352F"/>
    <w:rsid w:val="006A434A"/>
    <w:rsid w:val="006A67D7"/>
    <w:rsid w:val="00710AB4"/>
    <w:rsid w:val="00710C2D"/>
    <w:rsid w:val="00742EC8"/>
    <w:rsid w:val="00746754"/>
    <w:rsid w:val="007779FC"/>
    <w:rsid w:val="00785FEC"/>
    <w:rsid w:val="007952CA"/>
    <w:rsid w:val="00795EA2"/>
    <w:rsid w:val="007B1CFD"/>
    <w:rsid w:val="007B529B"/>
    <w:rsid w:val="007C3FA4"/>
    <w:rsid w:val="00802748"/>
    <w:rsid w:val="0080492F"/>
    <w:rsid w:val="00807F25"/>
    <w:rsid w:val="0081542E"/>
    <w:rsid w:val="00833F85"/>
    <w:rsid w:val="00844A9D"/>
    <w:rsid w:val="0084607F"/>
    <w:rsid w:val="008471C4"/>
    <w:rsid w:val="0086193D"/>
    <w:rsid w:val="00861C00"/>
    <w:rsid w:val="00862F6E"/>
    <w:rsid w:val="00863A22"/>
    <w:rsid w:val="00864014"/>
    <w:rsid w:val="00885D63"/>
    <w:rsid w:val="00897606"/>
    <w:rsid w:val="008A7D44"/>
    <w:rsid w:val="008B73F2"/>
    <w:rsid w:val="008C3DBB"/>
    <w:rsid w:val="008D3562"/>
    <w:rsid w:val="008F30C7"/>
    <w:rsid w:val="008F7A5C"/>
    <w:rsid w:val="009010F8"/>
    <w:rsid w:val="0090518D"/>
    <w:rsid w:val="00914173"/>
    <w:rsid w:val="00920368"/>
    <w:rsid w:val="00933D44"/>
    <w:rsid w:val="00961EB0"/>
    <w:rsid w:val="00972BC4"/>
    <w:rsid w:val="0098745D"/>
    <w:rsid w:val="00987DDF"/>
    <w:rsid w:val="00991D52"/>
    <w:rsid w:val="0099657E"/>
    <w:rsid w:val="009A1DE9"/>
    <w:rsid w:val="009A2EE3"/>
    <w:rsid w:val="009B4387"/>
    <w:rsid w:val="009C401D"/>
    <w:rsid w:val="009C715B"/>
    <w:rsid w:val="009E1D8B"/>
    <w:rsid w:val="009E2D09"/>
    <w:rsid w:val="009F32DE"/>
    <w:rsid w:val="009F713E"/>
    <w:rsid w:val="00A04E5D"/>
    <w:rsid w:val="00A07BF8"/>
    <w:rsid w:val="00A214F1"/>
    <w:rsid w:val="00A323B8"/>
    <w:rsid w:val="00A35ED3"/>
    <w:rsid w:val="00A43073"/>
    <w:rsid w:val="00A61F55"/>
    <w:rsid w:val="00A7157E"/>
    <w:rsid w:val="00A86079"/>
    <w:rsid w:val="00AA321D"/>
    <w:rsid w:val="00AA5809"/>
    <w:rsid w:val="00AB775A"/>
    <w:rsid w:val="00AC0F17"/>
    <w:rsid w:val="00AD156D"/>
    <w:rsid w:val="00AD67F9"/>
    <w:rsid w:val="00AE0A89"/>
    <w:rsid w:val="00AF53EB"/>
    <w:rsid w:val="00B053FA"/>
    <w:rsid w:val="00B05417"/>
    <w:rsid w:val="00B1317E"/>
    <w:rsid w:val="00B15FE9"/>
    <w:rsid w:val="00B16728"/>
    <w:rsid w:val="00B223C4"/>
    <w:rsid w:val="00B43E06"/>
    <w:rsid w:val="00B5763C"/>
    <w:rsid w:val="00B6588E"/>
    <w:rsid w:val="00B73E0E"/>
    <w:rsid w:val="00B84B17"/>
    <w:rsid w:val="00B84BE8"/>
    <w:rsid w:val="00B85745"/>
    <w:rsid w:val="00B92BAF"/>
    <w:rsid w:val="00B9354D"/>
    <w:rsid w:val="00BA6DCB"/>
    <w:rsid w:val="00BC2CE7"/>
    <w:rsid w:val="00BD1863"/>
    <w:rsid w:val="00BD6117"/>
    <w:rsid w:val="00BE5538"/>
    <w:rsid w:val="00BE6437"/>
    <w:rsid w:val="00BF7F78"/>
    <w:rsid w:val="00C03F5E"/>
    <w:rsid w:val="00C116A5"/>
    <w:rsid w:val="00C20F27"/>
    <w:rsid w:val="00C32EA3"/>
    <w:rsid w:val="00C40700"/>
    <w:rsid w:val="00C474B5"/>
    <w:rsid w:val="00C53E53"/>
    <w:rsid w:val="00C600B5"/>
    <w:rsid w:val="00C74F2F"/>
    <w:rsid w:val="00C92C28"/>
    <w:rsid w:val="00C93775"/>
    <w:rsid w:val="00C97B4F"/>
    <w:rsid w:val="00CA4A74"/>
    <w:rsid w:val="00CC2ECD"/>
    <w:rsid w:val="00CC4A01"/>
    <w:rsid w:val="00CC7C81"/>
    <w:rsid w:val="00CE360C"/>
    <w:rsid w:val="00CE738D"/>
    <w:rsid w:val="00CF79F9"/>
    <w:rsid w:val="00D12DD9"/>
    <w:rsid w:val="00D52B00"/>
    <w:rsid w:val="00D563EC"/>
    <w:rsid w:val="00D70D76"/>
    <w:rsid w:val="00D71145"/>
    <w:rsid w:val="00D71414"/>
    <w:rsid w:val="00D7779F"/>
    <w:rsid w:val="00D85B21"/>
    <w:rsid w:val="00DA6B03"/>
    <w:rsid w:val="00DD0D32"/>
    <w:rsid w:val="00DE09B6"/>
    <w:rsid w:val="00DE2F0C"/>
    <w:rsid w:val="00E1500D"/>
    <w:rsid w:val="00E24792"/>
    <w:rsid w:val="00E55AC7"/>
    <w:rsid w:val="00E56808"/>
    <w:rsid w:val="00E645E3"/>
    <w:rsid w:val="00E661EF"/>
    <w:rsid w:val="00E72608"/>
    <w:rsid w:val="00E859A2"/>
    <w:rsid w:val="00E92447"/>
    <w:rsid w:val="00E9418F"/>
    <w:rsid w:val="00EA0031"/>
    <w:rsid w:val="00EA69BC"/>
    <w:rsid w:val="00EB2286"/>
    <w:rsid w:val="00EC3866"/>
    <w:rsid w:val="00ED6905"/>
    <w:rsid w:val="00EE6645"/>
    <w:rsid w:val="00F40F78"/>
    <w:rsid w:val="00F44C4F"/>
    <w:rsid w:val="00F452FD"/>
    <w:rsid w:val="00F603A2"/>
    <w:rsid w:val="00F651A1"/>
    <w:rsid w:val="00F73B9D"/>
    <w:rsid w:val="00F757D7"/>
    <w:rsid w:val="00F75F5D"/>
    <w:rsid w:val="00F76554"/>
    <w:rsid w:val="00F77692"/>
    <w:rsid w:val="00FA6D93"/>
    <w:rsid w:val="00FA6F9E"/>
    <w:rsid w:val="00FC1472"/>
    <w:rsid w:val="00FD7F9A"/>
    <w:rsid w:val="00FE1721"/>
    <w:rsid w:val="00FE4768"/>
    <w:rsid w:val="00FF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76EC90"/>
  <w15:docId w15:val="{889579BE-63EF-4B01-AD8A-773982FC2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n-US" w:eastAsia="zh-CN" w:bidi="hi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E40"/>
    <w:pPr>
      <w:keepLines/>
      <w:suppressAutoHyphens/>
    </w:pPr>
    <w:rPr>
      <w:rFonts w:cs="Arial Unicode MS"/>
    </w:rPr>
  </w:style>
  <w:style w:type="paragraph" w:styleId="Heading1">
    <w:name w:val="heading 1"/>
    <w:basedOn w:val="Standard"/>
    <w:next w:val="Standard"/>
    <w:uiPriority w:val="9"/>
    <w:qFormat/>
    <w:rsid w:val="00537C80"/>
    <w:pPr>
      <w:keepNext/>
      <w:numPr>
        <w:numId w:val="14"/>
      </w:numPr>
      <w:spacing w:before="240" w:after="120" w:line="360" w:lineRule="auto"/>
      <w:outlineLvl w:val="0"/>
    </w:pPr>
    <w:rPr>
      <w:rFonts w:eastAsia="Arial" w:cs="Arial"/>
      <w:b/>
      <w:bCs/>
      <w:sz w:val="28"/>
    </w:rPr>
  </w:style>
  <w:style w:type="paragraph" w:styleId="Heading2">
    <w:name w:val="heading 2"/>
    <w:basedOn w:val="Standard"/>
    <w:next w:val="Standard"/>
    <w:uiPriority w:val="9"/>
    <w:unhideWhenUsed/>
    <w:qFormat/>
    <w:rsid w:val="00102B78"/>
    <w:pPr>
      <w:keepNext/>
      <w:numPr>
        <w:ilvl w:val="1"/>
        <w:numId w:val="14"/>
      </w:numPr>
      <w:spacing w:before="240" w:after="120" w:line="360" w:lineRule="auto"/>
      <w:outlineLvl w:val="1"/>
    </w:pPr>
    <w:rPr>
      <w:rFonts w:eastAsia="Arial" w:cs="Arial"/>
      <w:b/>
    </w:rPr>
  </w:style>
  <w:style w:type="paragraph" w:styleId="Heading3">
    <w:name w:val="heading 3"/>
    <w:basedOn w:val="Standard"/>
    <w:next w:val="Standard"/>
    <w:uiPriority w:val="9"/>
    <w:unhideWhenUsed/>
    <w:qFormat/>
    <w:rsid w:val="00B43E06"/>
    <w:pPr>
      <w:keepNext/>
      <w:numPr>
        <w:ilvl w:val="2"/>
        <w:numId w:val="14"/>
      </w:numPr>
      <w:spacing w:before="240" w:after="240"/>
      <w:outlineLvl w:val="2"/>
    </w:pPr>
    <w:rPr>
      <w:rFonts w:eastAsia="Arial" w:cs="Arial"/>
      <w:b/>
      <w:bCs/>
    </w:rPr>
  </w:style>
  <w:style w:type="paragraph" w:styleId="Heading4">
    <w:name w:val="heading 4"/>
    <w:basedOn w:val="Standard"/>
    <w:next w:val="Standard"/>
    <w:uiPriority w:val="9"/>
    <w:unhideWhenUsed/>
    <w:qFormat/>
    <w:pPr>
      <w:keepNext/>
      <w:numPr>
        <w:ilvl w:val="3"/>
        <w:numId w:val="14"/>
      </w:numPr>
      <w:outlineLvl w:val="3"/>
    </w:pPr>
    <w:rPr>
      <w:rFonts w:ascii="Arial" w:eastAsia="Arial" w:hAnsi="Arial" w:cs="Arial"/>
      <w:b/>
      <w:bCs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numPr>
        <w:ilvl w:val="4"/>
        <w:numId w:val="14"/>
      </w:numPr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numPr>
        <w:ilvl w:val="5"/>
        <w:numId w:val="14"/>
      </w:numPr>
      <w:jc w:val="center"/>
      <w:outlineLvl w:val="5"/>
    </w:pPr>
    <w:rPr>
      <w:rFonts w:ascii="Arial" w:eastAsia="Arial" w:hAnsi="Arial" w:cs="Arial"/>
      <w:b/>
      <w:bCs/>
      <w:sz w:val="28"/>
    </w:rPr>
  </w:style>
  <w:style w:type="paragraph" w:styleId="Heading7">
    <w:name w:val="heading 7"/>
    <w:basedOn w:val="Standard"/>
    <w:next w:val="Standard"/>
    <w:pPr>
      <w:keepNext/>
      <w:numPr>
        <w:ilvl w:val="6"/>
        <w:numId w:val="14"/>
      </w:numPr>
      <w:jc w:val="center"/>
      <w:outlineLvl w:val="6"/>
    </w:pPr>
    <w:rPr>
      <w:rFonts w:ascii="Arial Narrow" w:eastAsia="Arial Narrow" w:hAnsi="Arial Narrow" w:cs="Arial Narrow"/>
      <w:b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C80"/>
    <w:pPr>
      <w:keepNext/>
      <w:numPr>
        <w:ilvl w:val="7"/>
        <w:numId w:val="14"/>
      </w:numPr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C80"/>
    <w:pPr>
      <w:keepNext/>
      <w:numPr>
        <w:ilvl w:val="8"/>
        <w:numId w:val="14"/>
      </w:numPr>
      <w:spacing w:before="40"/>
      <w:outlineLvl w:val="8"/>
    </w:pPr>
    <w:rPr>
      <w:rFonts w:asciiTheme="majorHAnsi" w:eastAsiaTheme="majorEastAsia" w:hAnsiTheme="majorHAnsi" w:cs="Mangal"/>
      <w:i/>
      <w:iCs/>
      <w:color w:val="272727" w:themeColor="text1" w:themeTint="D8"/>
      <w:sz w:val="21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  <w:rPr>
      <w:rFonts w:eastAsia="Times New Roman" w:cs="Times New Roman"/>
      <w:lang w:val="en-AU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  <w:rPr>
      <w:rFonts w:cs="Tahoma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customStyle="1" w:styleId="Textbodyindent">
    <w:name w:val="Text body indent"/>
    <w:basedOn w:val="Standard"/>
    <w:pPr>
      <w:ind w:left="360"/>
    </w:pPr>
    <w:rPr>
      <w:rFonts w:ascii="Arial" w:eastAsia="Arial" w:hAnsi="Arial" w:cs="Arial"/>
    </w:rPr>
  </w:style>
  <w:style w:type="paragraph" w:customStyle="1" w:styleId="HeaderandFooter">
    <w:name w:val="Header and Footer"/>
    <w:basedOn w:val="Standard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Standard"/>
    <w:pPr>
      <w:tabs>
        <w:tab w:val="center" w:pos="4320"/>
        <w:tab w:val="right" w:pos="8640"/>
      </w:tabs>
    </w:pPr>
  </w:style>
  <w:style w:type="paragraph" w:styleId="Footer">
    <w:name w:val="footer"/>
    <w:basedOn w:val="Standard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Standard"/>
    <w:pPr>
      <w:ind w:left="1440" w:hanging="720"/>
    </w:pPr>
    <w:rPr>
      <w:rFonts w:ascii="Trebuchet MS" w:eastAsia="Trebuchet MS" w:hAnsi="Trebuchet MS" w:cs="Trebuchet MS"/>
    </w:rPr>
  </w:style>
  <w:style w:type="paragraph" w:styleId="DocumentMap">
    <w:name w:val="Document Map"/>
    <w:basedOn w:val="Standard"/>
    <w:pPr>
      <w:shd w:val="clear" w:color="auto" w:fill="000080"/>
    </w:pPr>
    <w:rPr>
      <w:rFonts w:ascii="Tahoma" w:eastAsia="Tahoma" w:hAnsi="Tahoma" w:cs="Tahoma"/>
    </w:rPr>
  </w:style>
  <w:style w:type="paragraph" w:styleId="BodyTextIndent3">
    <w:name w:val="Body Text Indent 3"/>
    <w:basedOn w:val="Standard"/>
    <w:pPr>
      <w:ind w:left="360"/>
    </w:pPr>
    <w:rPr>
      <w:rFonts w:ascii="Arial Narrow" w:eastAsia="Arial Narrow" w:hAnsi="Arial Narrow" w:cs="Arial Narrow"/>
      <w:b/>
      <w:bCs/>
    </w:rPr>
  </w:style>
  <w:style w:type="paragraph" w:styleId="BalloonText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styleId="NoSpacing">
    <w:name w:val="No Spacing"/>
    <w:link w:val="NoSpacingChar"/>
    <w:pPr>
      <w:suppressAutoHyphens/>
    </w:pPr>
    <w:rPr>
      <w:rFonts w:eastAsia="Arial" w:cs="Times New Roman"/>
      <w:lang w:val="en-AU" w:bidi="ar-SA"/>
    </w:rPr>
  </w:style>
  <w:style w:type="paragraph" w:styleId="NormalWeb">
    <w:name w:val="Normal (Web)"/>
    <w:basedOn w:val="Standard"/>
    <w:uiPriority w:val="99"/>
    <w:pPr>
      <w:spacing w:before="100" w:after="100"/>
    </w:pPr>
    <w:rPr>
      <w:rFonts w:eastAsia="Calibri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Standard"/>
  </w:style>
  <w:style w:type="character" w:customStyle="1" w:styleId="Absatz-Standardschriftart">
    <w:name w:val="Absatz-Standardschriftart"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8Num13z0">
    <w:name w:val="WW8Num13z0"/>
    <w:rPr>
      <w:sz w:val="24"/>
      <w:szCs w:val="24"/>
    </w:rPr>
  </w:style>
  <w:style w:type="character" w:styleId="PageNumber">
    <w:name w:val="page number"/>
    <w:basedOn w:val="DefaultParagraphFont"/>
  </w:style>
  <w:style w:type="character" w:customStyle="1" w:styleId="CharChar">
    <w:name w:val="Char Char"/>
    <w:rPr>
      <w:rFonts w:ascii="Tahoma" w:eastAsia="Tahoma" w:hAnsi="Tahoma" w:cs="Tahoma"/>
      <w:sz w:val="16"/>
      <w:szCs w:val="16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8Num1">
    <w:name w:val="WW8Num1"/>
    <w:basedOn w:val="NoList"/>
    <w:pPr>
      <w:numPr>
        <w:numId w:val="1"/>
      </w:numPr>
    </w:pPr>
  </w:style>
  <w:style w:type="table" w:styleId="PlainTable4">
    <w:name w:val="Plain Table 4"/>
    <w:basedOn w:val="TableNormal"/>
    <w:uiPriority w:val="44"/>
    <w:rsid w:val="0060165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60165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6016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60165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60165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Spacing"/>
    <w:uiPriority w:val="34"/>
    <w:qFormat/>
    <w:rsid w:val="00D52B00"/>
    <w:pPr>
      <w:spacing w:after="120"/>
      <w:ind w:left="3600" w:hanging="2880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37C80"/>
    <w:rPr>
      <w:rFonts w:asciiTheme="majorHAnsi" w:eastAsiaTheme="majorEastAsia" w:hAnsiTheme="majorHAnsi"/>
      <w:color w:val="272727" w:themeColor="text1" w:themeTint="D8"/>
      <w:sz w:val="21"/>
      <w:szCs w:val="1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C80"/>
    <w:rPr>
      <w:rFonts w:asciiTheme="majorHAnsi" w:eastAsiaTheme="majorEastAsia" w:hAnsiTheme="majorHAnsi"/>
      <w:i/>
      <w:iCs/>
      <w:color w:val="272727" w:themeColor="text1" w:themeTint="D8"/>
      <w:sz w:val="21"/>
      <w:szCs w:val="19"/>
    </w:rPr>
  </w:style>
  <w:style w:type="paragraph" w:styleId="TOC1">
    <w:name w:val="toc 1"/>
    <w:basedOn w:val="Normal"/>
    <w:next w:val="Normal"/>
    <w:autoRedefine/>
    <w:uiPriority w:val="39"/>
    <w:unhideWhenUsed/>
    <w:rsid w:val="00AE0A89"/>
    <w:pPr>
      <w:tabs>
        <w:tab w:val="left" w:pos="480"/>
        <w:tab w:val="right" w:leader="dot" w:pos="8296"/>
      </w:tabs>
      <w:spacing w:before="120"/>
    </w:pPr>
    <w:rPr>
      <w:rFonts w:cs="Times New Roman"/>
      <w:b/>
      <w:bCs/>
      <w:cap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7B529B"/>
    <w:pPr>
      <w:spacing w:before="240"/>
    </w:pPr>
    <w:rPr>
      <w:rFonts w:asciiTheme="minorHAnsi" w:hAnsi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7B529B"/>
    <w:pPr>
      <w:ind w:left="2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7B529B"/>
    <w:pPr>
      <w:ind w:left="48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7B529B"/>
    <w:pPr>
      <w:ind w:left="72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7B529B"/>
    <w:pPr>
      <w:ind w:left="96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7B529B"/>
    <w:pPr>
      <w:ind w:left="120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7B529B"/>
    <w:pPr>
      <w:ind w:left="14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7B529B"/>
    <w:pPr>
      <w:ind w:left="168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529B"/>
    <w:rPr>
      <w:color w:val="467886" w:themeColor="hyperlink"/>
      <w:u w:val="single"/>
    </w:rPr>
  </w:style>
  <w:style w:type="character" w:styleId="BookTitle">
    <w:name w:val="Book Title"/>
    <w:basedOn w:val="DefaultParagraphFont"/>
    <w:uiPriority w:val="33"/>
    <w:qFormat/>
    <w:rsid w:val="008471C4"/>
    <w:rPr>
      <w:rFonts w:ascii="Times New Roman" w:hAnsi="Times New Roman"/>
      <w:b/>
      <w:bCs/>
      <w:i w:val="0"/>
      <w:iCs/>
      <w:spacing w:val="5"/>
      <w:sz w:val="36"/>
    </w:rPr>
  </w:style>
  <w:style w:type="paragraph" w:customStyle="1" w:styleId="BookName">
    <w:name w:val="Book Name"/>
    <w:basedOn w:val="Normal"/>
    <w:link w:val="BookNameChar"/>
    <w:qFormat/>
    <w:rsid w:val="00E92447"/>
    <w:pPr>
      <w:spacing w:before="600" w:after="360" w:line="360" w:lineRule="auto"/>
      <w:jc w:val="center"/>
    </w:pPr>
    <w:rPr>
      <w:b/>
      <w:sz w:val="36"/>
    </w:rPr>
  </w:style>
  <w:style w:type="character" w:customStyle="1" w:styleId="BookNameChar">
    <w:name w:val="Book Name Char"/>
    <w:basedOn w:val="DefaultParagraphFont"/>
    <w:link w:val="BookName"/>
    <w:rsid w:val="00E92447"/>
    <w:rPr>
      <w:rFonts w:cs="Arial Unicode MS"/>
      <w:b/>
      <w:sz w:val="36"/>
    </w:rPr>
  </w:style>
  <w:style w:type="paragraph" w:customStyle="1" w:styleId="PSL">
    <w:name w:val="PSL"/>
    <w:basedOn w:val="NoSpacing"/>
    <w:link w:val="PSLChar"/>
    <w:qFormat/>
    <w:rsid w:val="00E92447"/>
    <w:pPr>
      <w:spacing w:before="600" w:after="480"/>
      <w:jc w:val="center"/>
    </w:pPr>
    <w:rPr>
      <w:b/>
      <w:bCs/>
      <w:sz w:val="28"/>
      <w:szCs w:val="28"/>
    </w:rPr>
  </w:style>
  <w:style w:type="character" w:customStyle="1" w:styleId="NoSpacingChar">
    <w:name w:val="No Spacing Char"/>
    <w:basedOn w:val="DefaultParagraphFont"/>
    <w:link w:val="NoSpacing"/>
    <w:rsid w:val="008471C4"/>
    <w:rPr>
      <w:rFonts w:eastAsia="Arial" w:cs="Times New Roman"/>
      <w:lang w:val="en-AU" w:bidi="ar-SA"/>
    </w:rPr>
  </w:style>
  <w:style w:type="character" w:customStyle="1" w:styleId="PSLChar">
    <w:name w:val="PSL Char"/>
    <w:basedOn w:val="NoSpacingChar"/>
    <w:link w:val="PSL"/>
    <w:rsid w:val="00E92447"/>
    <w:rPr>
      <w:rFonts w:eastAsia="Arial" w:cs="Times New Roman"/>
      <w:b/>
      <w:bCs/>
      <w:sz w:val="28"/>
      <w:szCs w:val="28"/>
      <w:lang w:val="en-AU" w:bidi="ar-SA"/>
    </w:rPr>
  </w:style>
  <w:style w:type="paragraph" w:customStyle="1" w:styleId="NLB">
    <w:name w:val="NLB"/>
    <w:basedOn w:val="NoSpacing"/>
    <w:link w:val="NLBChar"/>
    <w:qFormat/>
    <w:rsid w:val="00E92447"/>
    <w:pPr>
      <w:spacing w:before="480" w:after="360"/>
      <w:jc w:val="center"/>
    </w:pPr>
    <w:rPr>
      <w:rFonts w:eastAsia="Times New Roman"/>
      <w:b/>
      <w:bCs/>
      <w:color w:val="000000"/>
      <w:sz w:val="28"/>
      <w:szCs w:val="28"/>
    </w:rPr>
  </w:style>
  <w:style w:type="character" w:customStyle="1" w:styleId="NLBChar">
    <w:name w:val="NLB Char"/>
    <w:basedOn w:val="NoSpacingChar"/>
    <w:link w:val="NLB"/>
    <w:rsid w:val="00E92447"/>
    <w:rPr>
      <w:rFonts w:eastAsia="Times New Roman" w:cs="Times New Roman"/>
      <w:b/>
      <w:bCs/>
      <w:color w:val="000000"/>
      <w:sz w:val="28"/>
      <w:szCs w:val="28"/>
      <w:lang w:val="en-AU" w:bidi="ar-SA"/>
    </w:rPr>
  </w:style>
  <w:style w:type="paragraph" w:customStyle="1" w:styleId="CONFIDENTIAL">
    <w:name w:val="CONFIDENTIAL"/>
    <w:basedOn w:val="NoSpacing"/>
    <w:link w:val="CONFIDENTIALChar"/>
    <w:qFormat/>
    <w:rsid w:val="00E92447"/>
    <w:pPr>
      <w:spacing w:before="360" w:after="960"/>
      <w:jc w:val="center"/>
    </w:pPr>
    <w:rPr>
      <w:b/>
      <w:sz w:val="28"/>
      <w:szCs w:val="28"/>
    </w:rPr>
  </w:style>
  <w:style w:type="character" w:customStyle="1" w:styleId="CONFIDENTIALChar">
    <w:name w:val="CONFIDENTIAL Char"/>
    <w:basedOn w:val="NoSpacingChar"/>
    <w:link w:val="CONFIDENTIAL"/>
    <w:rsid w:val="00E92447"/>
    <w:rPr>
      <w:rFonts w:eastAsia="Arial" w:cs="Times New Roman"/>
      <w:b/>
      <w:sz w:val="28"/>
      <w:szCs w:val="28"/>
      <w:lang w:val="en-AU" w:bidi="ar-SA"/>
    </w:rPr>
  </w:style>
  <w:style w:type="paragraph" w:customStyle="1" w:styleId="GameData">
    <w:name w:val="GameData"/>
    <w:basedOn w:val="NoSpacing"/>
    <w:link w:val="GameDataChar"/>
    <w:qFormat/>
    <w:rsid w:val="008471C4"/>
    <w:pPr>
      <w:spacing w:line="480" w:lineRule="auto"/>
      <w:jc w:val="center"/>
    </w:pPr>
    <w:rPr>
      <w:sz w:val="26"/>
      <w:szCs w:val="26"/>
    </w:rPr>
  </w:style>
  <w:style w:type="character" w:customStyle="1" w:styleId="GameDataChar">
    <w:name w:val="GameData Char"/>
    <w:basedOn w:val="NoSpacingChar"/>
    <w:link w:val="GameData"/>
    <w:rsid w:val="008471C4"/>
    <w:rPr>
      <w:rFonts w:eastAsia="Arial" w:cs="Times New Roman"/>
      <w:sz w:val="26"/>
      <w:szCs w:val="26"/>
      <w:lang w:val="en-AU" w:bidi="ar-SA"/>
    </w:rPr>
  </w:style>
  <w:style w:type="character" w:styleId="Strong">
    <w:name w:val="Strong"/>
    <w:basedOn w:val="DefaultParagraphFont"/>
    <w:uiPriority w:val="22"/>
    <w:qFormat/>
    <w:rsid w:val="00223931"/>
    <w:rPr>
      <w:b/>
      <w:bCs/>
    </w:rPr>
  </w:style>
  <w:style w:type="table" w:styleId="GridTable1Light">
    <w:name w:val="Grid Table 1 Light"/>
    <w:basedOn w:val="TableNormal"/>
    <w:uiPriority w:val="46"/>
    <w:rsid w:val="0022393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">
    <w:name w:val="Grid Table 6 Colorful"/>
    <w:basedOn w:val="TableNormal"/>
    <w:uiPriority w:val="51"/>
    <w:rsid w:val="0022393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627544"/>
    <w:rPr>
      <w:color w:val="666666"/>
    </w:rPr>
  </w:style>
  <w:style w:type="paragraph" w:customStyle="1" w:styleId="NewStyle">
    <w:name w:val="NewStyle"/>
    <w:basedOn w:val="ListParagraph"/>
    <w:link w:val="NewStyleChar"/>
    <w:qFormat/>
    <w:rsid w:val="00785FEC"/>
    <w:pPr>
      <w:widowControl w:val="0"/>
      <w:tabs>
        <w:tab w:val="right" w:pos="3600"/>
      </w:tabs>
      <w:autoSpaceDN w:val="0"/>
      <w:spacing w:after="0" w:line="360" w:lineRule="auto"/>
      <w:ind w:left="0" w:firstLine="0"/>
      <w:contextualSpacing/>
      <w:jc w:val="left"/>
      <w:textAlignment w:val="baseline"/>
    </w:pPr>
    <w:rPr>
      <w:rFonts w:eastAsia="SimSun" w:cs="Mangal"/>
      <w:szCs w:val="21"/>
      <w:lang w:val="en-US" w:bidi="hi-IN"/>
    </w:rPr>
  </w:style>
  <w:style w:type="character" w:customStyle="1" w:styleId="NewStyleChar">
    <w:name w:val="NewStyle Char"/>
    <w:basedOn w:val="DefaultParagraphFont"/>
    <w:link w:val="NewStyle"/>
    <w:rsid w:val="00785FEC"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image" Target="media/image6.emf"/><Relationship Id="rId26" Type="http://schemas.openxmlformats.org/officeDocument/2006/relationships/image" Target="media/image10.emf"/><Relationship Id="rId39" Type="http://schemas.openxmlformats.org/officeDocument/2006/relationships/customXml" Target="ink/ink16.xml"/><Relationship Id="rId21" Type="http://schemas.openxmlformats.org/officeDocument/2006/relationships/customXml" Target="ink/ink7.xml"/><Relationship Id="rId34" Type="http://schemas.openxmlformats.org/officeDocument/2006/relationships/image" Target="media/image14.emf"/><Relationship Id="rId42" Type="http://schemas.openxmlformats.org/officeDocument/2006/relationships/image" Target="media/image18.emf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9" Type="http://schemas.openxmlformats.org/officeDocument/2006/relationships/customXml" Target="ink/ink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24" Type="http://schemas.openxmlformats.org/officeDocument/2006/relationships/image" Target="media/image9.emf"/><Relationship Id="rId32" Type="http://schemas.openxmlformats.org/officeDocument/2006/relationships/image" Target="media/image13.emf"/><Relationship Id="rId37" Type="http://schemas.openxmlformats.org/officeDocument/2006/relationships/customXml" Target="ink/ink15.xml"/><Relationship Id="rId40" Type="http://schemas.openxmlformats.org/officeDocument/2006/relationships/image" Target="media/image17.emf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ink/ink4.xml"/><Relationship Id="rId23" Type="http://schemas.openxmlformats.org/officeDocument/2006/relationships/customXml" Target="ink/ink8.xml"/><Relationship Id="rId28" Type="http://schemas.openxmlformats.org/officeDocument/2006/relationships/image" Target="media/image11.emf"/><Relationship Id="rId36" Type="http://schemas.openxmlformats.org/officeDocument/2006/relationships/image" Target="media/image15.emf"/><Relationship Id="rId10" Type="http://schemas.openxmlformats.org/officeDocument/2006/relationships/image" Target="media/image1.jpeg"/><Relationship Id="rId19" Type="http://schemas.openxmlformats.org/officeDocument/2006/relationships/customXml" Target="ink/ink6.xml"/><Relationship Id="rId31" Type="http://schemas.openxmlformats.org/officeDocument/2006/relationships/customXml" Target="ink/ink12.xml"/><Relationship Id="rId44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image" Target="media/image4.emf"/><Relationship Id="rId22" Type="http://schemas.openxmlformats.org/officeDocument/2006/relationships/image" Target="media/image8.emf"/><Relationship Id="rId27" Type="http://schemas.openxmlformats.org/officeDocument/2006/relationships/customXml" Target="ink/ink10.xml"/><Relationship Id="rId30" Type="http://schemas.openxmlformats.org/officeDocument/2006/relationships/image" Target="media/image12.emf"/><Relationship Id="rId35" Type="http://schemas.openxmlformats.org/officeDocument/2006/relationships/customXml" Target="ink/ink14.xml"/><Relationship Id="rId43" Type="http://schemas.openxmlformats.org/officeDocument/2006/relationships/footer" Target="footer1.xml"/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12" Type="http://schemas.openxmlformats.org/officeDocument/2006/relationships/image" Target="media/image3.emf"/><Relationship Id="rId17" Type="http://schemas.openxmlformats.org/officeDocument/2006/relationships/customXml" Target="ink/ink5.xml"/><Relationship Id="rId25" Type="http://schemas.openxmlformats.org/officeDocument/2006/relationships/customXml" Target="ink/ink9.xml"/><Relationship Id="rId33" Type="http://schemas.openxmlformats.org/officeDocument/2006/relationships/customXml" Target="ink/ink13.xml"/><Relationship Id="rId38" Type="http://schemas.openxmlformats.org/officeDocument/2006/relationships/image" Target="media/image16.emf"/><Relationship Id="rId46" Type="http://schemas.openxmlformats.org/officeDocument/2006/relationships/theme" Target="theme/theme1.xml"/><Relationship Id="rId20" Type="http://schemas.openxmlformats.org/officeDocument/2006/relationships/image" Target="media/image7.emf"/><Relationship Id="rId41" Type="http://schemas.openxmlformats.org/officeDocument/2006/relationships/customXml" Target="ink/ink17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shadi%20Sewmini\Documents\Custom%20Office%20Templates\NLB%20Game%20Spec%20Template%20-%20New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3:46:15.4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3:53:13.9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678 2104 24575,'0'-11'0,"-2"-29"0,-2-42 0,-3-48 0,-9-42 0,-13-36 0,-20-24-1693,-24-10 1693,-27-9 0,-25-6 0,-19-4 0,16 43-6498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3:53:13.2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 1431 24575,'0'-9'0,"-4"-17"0,-3-25 0,-5-27 0,-4-30 0,-2-25 0,-1-20 0,3-14 0,5-8 0,8-6 0,12-8 0,4 28-8191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3:51:40.37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2944 201 8192,'0'0'0</inkml:trace>
  <inkml:trace contextRef="#ctx0" brushRef="#br0" timeOffset="1272.01">3027 18 8192,'0'0'0,"0"0"0,0 0 0,0 0 0,0 0 0,0 0 0</inkml:trace>
  <inkml:trace contextRef="#ctx0" brushRef="#br0" timeOffset="2835.23">3995 51 8192,'0'0'0,"0"0"0,0 0 0,0 0 0,0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3:51:35.94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1 8192,'0'0'18022,"0"0"-18022,0 0 0,4 6 0,7 10 0,6 12 0,1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02:10.4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489 1793 24575,'0'0'0,"-1"-10"0,0-15 0,2-22 0,3-28 0,9-31 0,13-32 0,13-23 0,14-15 0,8-7 0,3 0 0,0 5 0,-1 1-577,-11-4 577,-15 28-7614</inkml:trace>
  <inkml:trace contextRef="#ctx0" brushRef="#br0" timeOffset="390.33">144 2235 24575,'0'0'0,"0"0"0,-1-5 0,-2-13 0,-3-25 0,-5-32 0,-4-37 0,-5-35 0,-3-31 0,-1-37 0,2-37 0,3 25-8191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02:09.2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24575,'0'0'0,"0"0"0,5 2 0,10 2 0,2 1-8191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01:50.5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02:26.81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0 24575,'0'0'0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01:31.45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89 0 24575,'-72'744'0,"55"3"0,35 120 0,-8-714-1365,-6-127-5461</inkml:trace>
  <inkml:trace contextRef="#ctx0" brushRef="#br0" timeOffset="768.05">649 183 24575,'1'5'0,"4"15"0,7 30 0,13 46 0,15 53 0,14 50 0,9 44 0,1 39-2458,-4 42 2458,-8 40 0,-12-42-5733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57.49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3429 8192,'3'-1'0,"-1"0"0,1 0 0,-1-1 0,1 1 0,-1 0 0,0-1 0,0 1 0,1-1 0,-1 0 0,2-2 0,3-2 0,13-11 0,-1-1 0,-1-1 0,0 0 0,-2-2 0,0 1 0,-1-2 0,-1 0 0,-1-1 0,-2 0 0,0-1 0,10-31 0,-2-12 0,-2-1 0,16-140 0,5-433 0,-46-2 0,0 99 0,27 2 0,2 321 0,0 34 0</inkml:trace>
  <inkml:trace contextRef="#ctx0" brushRef="#br0" timeOffset="620.91">148 2468 8192,'0'0'18022,"0"0"-18022,0 0 0,0 0 0,0 0 0,0 0 0,0 0 0,6 0 0,2-1 0,1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49.638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326 2168 8192,'0'0'0,"0"-8"0,1-18 0,0-25 0,1-35 0,3-37 0,1-32 0,3-24 0,1-14 0,3-5 0,1 8 0,2 12 0,3 13 0,0 15 0,0 16 0,1 10 0,1 9 0,-3 22 0</inkml:trace>
  <inkml:trace contextRef="#ctx0" brushRef="#br0" timeOffset="638.41">384 3139 8192,'-2'-5'0,"-8"-17"0,-11-32 0,-17-50 0,-14-56 0,-5-51 0,-6-45 0,6-27 0,11-7 0,18 0 0,19 9 0,16 14 0,13 21 0,8 28 0,5 29 0,-4 47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37.294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0 233 8192,'0'0'18022,"0"0"-18022,1-6 0,2-9 0,0-8 0,1-9 0,1-5 0,-2-3 0,-1-3 0,-2 6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23.29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57 1 8192,'0'0'18022,"0"0"-18022,-4 6 0,-4 3 0,-1 3 0,-1 2 0,0-1 0,1-2 0,3-3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29.40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0 8192,'0'0'0,"0"0"0,0 0 0,0 0 0,0 0 0,0 0 0</inkml:trace>
  <inkml:trace contextRef="#ctx0" brushRef="#br0" timeOffset="1543.03">24 77 8192,'0'0'0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33.175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407 575 8192,'0'0'0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4:35.8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3974 24575,'8'-25'0,"17"-55"0,-4-1 0,-3-1 0,8-89 0,-3-255 0,-34-231-311,2-106-75,75 4-83,-31 552-522,95-321 0,-65 333-4052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789D91-2380-43C5-81F2-A59B142DE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NLB Game Spec Template - New</Template>
  <TotalTime>104</TotalTime>
  <Pages>12</Pages>
  <Words>2316</Words>
  <Characters>13204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</vt:lpstr>
    </vt:vector>
  </TitlesOfParts>
  <Company/>
  <LinksUpToDate>false</LinksUpToDate>
  <CharactersWithSpaces>15490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</dc:title>
  <dc:subject/>
  <dc:creator>Nishadi Sewmini</dc:creator>
  <dc:description/>
  <cp:lastModifiedBy>Nishadi Kangana</cp:lastModifiedBy>
  <cp:revision>8</cp:revision>
  <cp:lastPrinted>2025-08-05T10:06:00Z</cp:lastPrinted>
  <dcterms:created xsi:type="dcterms:W3CDTF">2026-08-31T06:11:00Z</dcterms:created>
  <dcterms:modified xsi:type="dcterms:W3CDTF">2026-09-29T06:32:00Z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