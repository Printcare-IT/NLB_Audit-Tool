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8012" w14:textId="77777777" w:rsidR="00AA2CCE" w:rsidRDefault="00AA2CCE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EC0B2" wp14:editId="608A7690">
                <wp:simplePos x="0" y="0"/>
                <wp:positionH relativeFrom="column">
                  <wp:posOffset>-1784480</wp:posOffset>
                </wp:positionH>
                <wp:positionV relativeFrom="paragraph">
                  <wp:posOffset>-368230</wp:posOffset>
                </wp:positionV>
                <wp:extent cx="360" cy="360"/>
                <wp:effectExtent l="38100" t="38100" r="38100" b="38100"/>
                <wp:wrapNone/>
                <wp:docPr id="18165014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7A091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41pt;margin-top:-29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MCv9g3IAQAAagQAABAAAAAAAAAAAAAAAAAA0wMA&#10;AGRycy9pbmsvaW5rMS54bWxQSwECLQAUAAYACAAAACEAVa6A+OAAAAANAQAADwAAAAAAAAAAAAAA&#10;AADJ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</w:p>
    <w:p w14:paraId="585CF72C" w14:textId="77777777" w:rsidR="00AA2CCE" w:rsidRPr="00A323B8" w:rsidRDefault="00AA2CCE" w:rsidP="00C93775">
      <w:pPr>
        <w:pStyle w:val="NoSpacing"/>
        <w:jc w:val="center"/>
      </w:pPr>
      <w:r w:rsidRPr="00A323B8">
        <w:rPr>
          <w:noProof/>
          <w:lang w:val="en-US" w:eastAsia="en-US" w:bidi="si-LK"/>
        </w:rPr>
        <w:drawing>
          <wp:inline distT="0" distB="0" distL="0" distR="0" wp14:anchorId="7760F8D6" wp14:editId="6940420C">
            <wp:extent cx="1828800" cy="482321"/>
            <wp:effectExtent l="0" t="0" r="0" b="0"/>
            <wp:docPr id="1814718643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1833B83" w14:textId="77777777" w:rsidR="00AA2CCE" w:rsidRPr="00A323B8" w:rsidRDefault="00AA2CCE" w:rsidP="00C93775">
      <w:pPr>
        <w:pStyle w:val="PSL"/>
      </w:pP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</w:p>
    <w:p w14:paraId="228ED2FA" w14:textId="77777777" w:rsidR="00AA2CCE" w:rsidRPr="00A323B8" w:rsidRDefault="00AA2CCE" w:rsidP="00C93775">
      <w:pPr>
        <w:pStyle w:val="NoSpacing"/>
        <w:jc w:val="center"/>
      </w:pPr>
      <w:r w:rsidRPr="00A323B8">
        <w:t>77</w:t>
      </w:r>
      <w:r w:rsidRPr="00A323B8">
        <w:rPr>
          <w:rFonts w:eastAsia="Times New Roman"/>
        </w:rPr>
        <w:t xml:space="preserve"> </w:t>
      </w:r>
      <w:proofErr w:type="spellStart"/>
      <w:r w:rsidRPr="00A323B8">
        <w:t>Nungamugoda</w:t>
      </w:r>
      <w:proofErr w:type="spellEnd"/>
      <w:r w:rsidRPr="00A323B8">
        <w:rPr>
          <w:rFonts w:eastAsia="Times New Roman"/>
        </w:rPr>
        <w:t xml:space="preserve"> </w:t>
      </w:r>
      <w:r w:rsidRPr="00A323B8">
        <w:t>Road</w:t>
      </w:r>
    </w:p>
    <w:p w14:paraId="5C40981D" w14:textId="77777777" w:rsidR="00AA2CCE" w:rsidRPr="00A323B8" w:rsidRDefault="00AA2CCE" w:rsidP="00C93775">
      <w:pPr>
        <w:pStyle w:val="NoSpacing"/>
        <w:jc w:val="center"/>
      </w:pPr>
      <w:r w:rsidRPr="00A323B8">
        <w:t>Kelaniya</w:t>
      </w:r>
    </w:p>
    <w:p w14:paraId="351866F7" w14:textId="77777777" w:rsidR="00AA2CCE" w:rsidRPr="00A323B8" w:rsidRDefault="00AA2CCE" w:rsidP="00C93775">
      <w:pPr>
        <w:pStyle w:val="NoSpacing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40DCE0" wp14:editId="2DAEA39F">
                <wp:simplePos x="0" y="0"/>
                <wp:positionH relativeFrom="column">
                  <wp:posOffset>-2361200</wp:posOffset>
                </wp:positionH>
                <wp:positionV relativeFrom="paragraph">
                  <wp:posOffset>-34515</wp:posOffset>
                </wp:positionV>
                <wp:extent cx="244080" cy="757800"/>
                <wp:effectExtent l="38100" t="38100" r="41910" b="42545"/>
                <wp:wrapNone/>
                <wp:docPr id="166248567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080" cy="7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7ADE6" id="Ink 53" o:spid="_x0000_s1026" type="#_x0000_t75" style="position:absolute;margin-left:-186.4pt;margin-top:-3.2pt;width:20.2pt;height:6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BC3D2C" wp14:editId="4E3D51A1">
                <wp:simplePos x="0" y="0"/>
                <wp:positionH relativeFrom="column">
                  <wp:posOffset>-2421680</wp:posOffset>
                </wp:positionH>
                <wp:positionV relativeFrom="paragraph">
                  <wp:posOffset>-6435</wp:posOffset>
                </wp:positionV>
                <wp:extent cx="38880" cy="515520"/>
                <wp:effectExtent l="38100" t="38100" r="37465" b="37465"/>
                <wp:wrapNone/>
                <wp:docPr id="5091916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88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B1077" id="Ink 52" o:spid="_x0000_s1026" type="#_x0000_t75" style="position:absolute;margin-left:-191.2pt;margin-top:-1pt;width:4.05pt;height:4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">
                <v:imagedata r:id="rId14" o:title=""/>
              </v:shape>
            </w:pict>
          </mc:Fallback>
        </mc:AlternateContent>
      </w:r>
      <w:r w:rsidRPr="00A323B8">
        <w:t>Colombo - Sri</w:t>
      </w:r>
      <w:r w:rsidRPr="00A323B8">
        <w:rPr>
          <w:rFonts w:eastAsia="Times New Roman"/>
        </w:rPr>
        <w:t xml:space="preserve"> </w:t>
      </w:r>
      <w:r w:rsidRPr="00A323B8">
        <w:t>Lanka</w:t>
      </w:r>
    </w:p>
    <w:p w14:paraId="0432EC66" w14:textId="77777777" w:rsidR="00AA2CCE" w:rsidRPr="00A323B8" w:rsidRDefault="00AA2CCE" w:rsidP="00C93775">
      <w:pPr>
        <w:pStyle w:val="NoSpacing"/>
        <w:jc w:val="center"/>
      </w:pPr>
      <w:r w:rsidRPr="00A323B8">
        <w:t>Tel: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482</w:t>
      </w:r>
      <w:r w:rsidRPr="00A323B8">
        <w:rPr>
          <w:rFonts w:eastAsia="Times New Roman"/>
        </w:rPr>
        <w:t xml:space="preserve"> </w:t>
      </w:r>
      <w:r w:rsidRPr="00A323B8">
        <w:t>9292</w:t>
      </w:r>
      <w:r w:rsidRPr="00A323B8">
        <w:rPr>
          <w:rFonts w:eastAsia="Times New Roman"/>
        </w:rPr>
        <w:t xml:space="preserve"> | </w:t>
      </w:r>
      <w:r w:rsidRPr="00A323B8">
        <w:t>Fax: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291</w:t>
      </w:r>
      <w:r w:rsidRPr="00A323B8">
        <w:rPr>
          <w:rFonts w:eastAsia="Times New Roman"/>
        </w:rPr>
        <w:t xml:space="preserve"> </w:t>
      </w:r>
      <w:r w:rsidRPr="00A323B8">
        <w:t>2790</w:t>
      </w:r>
    </w:p>
    <w:p w14:paraId="30A3B04A" w14:textId="77777777" w:rsidR="00AA2CCE" w:rsidRPr="00A323B8" w:rsidRDefault="00AA2CCE" w:rsidP="00C93775">
      <w:pPr>
        <w:pStyle w:val="BookName"/>
        <w:rPr>
          <w:bCs/>
          <w:szCs w:val="36"/>
        </w:rPr>
      </w:pP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B3FDDF" wp14:editId="5D6FA05E">
                <wp:simplePos x="0" y="0"/>
                <wp:positionH relativeFrom="column">
                  <wp:posOffset>5198110</wp:posOffset>
                </wp:positionH>
                <wp:positionV relativeFrom="paragraph">
                  <wp:posOffset>326390</wp:posOffset>
                </wp:positionV>
                <wp:extent cx="378720" cy="66240"/>
                <wp:effectExtent l="38100" t="38100" r="40640" b="48260"/>
                <wp:wrapNone/>
                <wp:docPr id="66550920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872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7AA53" id="Ink 45" o:spid="_x0000_s1026" type="#_x0000_t75" style="position:absolute;margin-left:408.8pt;margin-top:25.2pt;width:30.8pt;height: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">
                <v:imagedata r:id="rId16" o:title=""/>
              </v:shape>
            </w:pict>
          </mc:Fallback>
        </mc:AlternateContent>
      </w: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4D43B" wp14:editId="23D8EEB0">
                <wp:simplePos x="0" y="0"/>
                <wp:positionH relativeFrom="column">
                  <wp:posOffset>7674880</wp:posOffset>
                </wp:positionH>
                <wp:positionV relativeFrom="paragraph">
                  <wp:posOffset>174045</wp:posOffset>
                </wp:positionV>
                <wp:extent cx="18720" cy="28800"/>
                <wp:effectExtent l="38100" t="38100" r="38735" b="47625"/>
                <wp:wrapNone/>
                <wp:docPr id="186517211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153E8" id="Ink 21" o:spid="_x0000_s1026" type="#_x0000_t75" style="position:absolute;margin-left:603.8pt;margin-top:13.2pt;width:2.45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7LUF3YBAAAHAwAADgAAAAAAAAAAAAAAAAA8AgAAZHJzL2Uyb0RvYy54&#10;bWxQSwECLQAUAAYACAAAACEAm0NGdewBAADIBAAAEAAAAAAAAAAAAAAAAADeAwAAZHJzL2luay9p&#10;bmsxLnhtbFBLAQItABQABgAIAAAAIQAqT65s4AAAAAsBAAAPAAAAAAAAAAAAAAAAAPg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 w:rsidRPr="00A323B8">
        <w:rPr>
          <w:bCs/>
          <w:szCs w:val="36"/>
        </w:rPr>
        <w:t>GAME</w:t>
      </w:r>
      <w:r w:rsidRPr="00A323B8">
        <w:rPr>
          <w:rFonts w:eastAsia="Times New Roman"/>
          <w:bCs/>
          <w:szCs w:val="36"/>
        </w:rPr>
        <w:t xml:space="preserve"> </w:t>
      </w:r>
      <w:r w:rsidRPr="00A323B8">
        <w:t>SPECIFICATION</w:t>
      </w:r>
    </w:p>
    <w:p w14:paraId="12AED94F" w14:textId="77777777" w:rsidR="00AA2CCE" w:rsidRPr="00A323B8" w:rsidRDefault="00AA2CCE" w:rsidP="00C93775">
      <w:pPr>
        <w:pStyle w:val="NoSpacing"/>
        <w:jc w:val="center"/>
      </w:pPr>
      <w:r w:rsidRPr="00A323B8">
        <w:t>FOR</w:t>
      </w:r>
    </w:p>
    <w:p w14:paraId="58D357AE" w14:textId="77777777" w:rsidR="00AA2CCE" w:rsidRPr="00A323B8" w:rsidRDefault="00AA2CCE" w:rsidP="00C93775">
      <w:pPr>
        <w:pStyle w:val="NLB"/>
      </w:pPr>
      <w:r w:rsidRPr="00A323B8">
        <w:t>NATIONAL LOTTERIES BOARD (NLB)</w:t>
      </w:r>
    </w:p>
    <w:p w14:paraId="3ED79FF4" w14:textId="77777777" w:rsidR="00AA2CCE" w:rsidRPr="00A323B8" w:rsidRDefault="00AA2CCE" w:rsidP="00C93775">
      <w:pPr>
        <w:pStyle w:val="GameData"/>
      </w:pPr>
      <w:r>
        <w:rPr>
          <w:rFonts w:eastAsia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C69799" wp14:editId="49B8DD7C">
                <wp:simplePos x="0" y="0"/>
                <wp:positionH relativeFrom="column">
                  <wp:posOffset>8453755</wp:posOffset>
                </wp:positionH>
                <wp:positionV relativeFrom="paragraph">
                  <wp:posOffset>-158750</wp:posOffset>
                </wp:positionV>
                <wp:extent cx="346710" cy="804990"/>
                <wp:effectExtent l="38100" t="38100" r="53340" b="52705"/>
                <wp:wrapNone/>
                <wp:docPr id="112890921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6710" cy="80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5ECFB" id="Ink 121" o:spid="_x0000_s1026" type="#_x0000_t75" style="position:absolute;margin-left:665.15pt;margin-top:-13pt;width:28.25pt;height:6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">
                <v:imagedata r:id="rId20" o:title=""/>
              </v:shape>
            </w:pict>
          </mc:Fallback>
        </mc:AlternateContent>
      </w:r>
      <w:r w:rsidRPr="00A323B8">
        <w:rPr>
          <w:rFonts w:eastAsia="Times New Roman"/>
        </w:rPr>
        <w:t xml:space="preserve"> </w:t>
      </w:r>
      <w:r w:rsidRPr="00673262">
        <w:rPr>
          <w:noProof/>
        </w:rPr>
        <w:t>Sevana Lotteries</w:t>
      </w:r>
      <w:r w:rsidRPr="00A323B8">
        <w:rPr>
          <w:rFonts w:eastAsia="Times New Roman"/>
        </w:rPr>
        <w:t xml:space="preserve"> </w:t>
      </w:r>
      <w:r w:rsidRPr="00A323B8">
        <w:t>(</w:t>
      </w:r>
      <w:r w:rsidRPr="00673262">
        <w:rPr>
          <w:noProof/>
        </w:rPr>
        <w:t>300</w:t>
      </w:r>
      <w:r w:rsidRPr="00A323B8">
        <w:t>)</w:t>
      </w:r>
    </w:p>
    <w:p w14:paraId="71202323" w14:textId="77777777" w:rsidR="00AA2CCE" w:rsidRPr="00A323B8" w:rsidRDefault="00AA2CCE" w:rsidP="00C93775">
      <w:pPr>
        <w:pStyle w:val="GameData"/>
      </w:pPr>
      <w:r w:rsidRPr="00A323B8">
        <w:t xml:space="preserve">GAME NO: </w:t>
      </w:r>
      <w:r w:rsidRPr="00673262">
        <w:rPr>
          <w:noProof/>
        </w:rPr>
        <w:t>0352</w:t>
      </w:r>
      <w:r w:rsidRPr="00A323B8">
        <w:t xml:space="preserve"> – “</w:t>
      </w:r>
      <w:r w:rsidRPr="00673262">
        <w:rPr>
          <w:noProof/>
        </w:rPr>
        <w:t>LUCKY DUCK</w:t>
      </w:r>
      <w:r w:rsidRPr="00A323B8">
        <w:t>” (</w:t>
      </w:r>
      <w:r>
        <w:t xml:space="preserve">Rs. </w:t>
      </w:r>
      <w:r w:rsidRPr="00673262">
        <w:rPr>
          <w:noProof/>
        </w:rPr>
        <w:t>50</w:t>
      </w:r>
      <w:r w:rsidRPr="00A323B8">
        <w:t>)</w:t>
      </w:r>
    </w:p>
    <w:p w14:paraId="78F0EB33" w14:textId="77777777" w:rsidR="00AA2CCE" w:rsidRPr="00AB775A" w:rsidRDefault="00AA2CCE" w:rsidP="00AB775A">
      <w:pPr>
        <w:pStyle w:val="GameData"/>
        <w:rPr>
          <w:rFonts w:eastAsia="Times New Roman"/>
        </w:rPr>
      </w:pPr>
      <w:r w:rsidRPr="00A323B8">
        <w:rPr>
          <w:rFonts w:eastAsia="Times New Roman"/>
        </w:rPr>
        <w:t>PO REF:</w:t>
      </w:r>
    </w:p>
    <w:p w14:paraId="4D7BFC89" w14:textId="77777777" w:rsidR="00AA2CCE" w:rsidRPr="00A323B8" w:rsidRDefault="00AA2CCE" w:rsidP="00C93775">
      <w:pPr>
        <w:pStyle w:val="GameData"/>
      </w:pPr>
      <w:r w:rsidRPr="00A323B8">
        <w:t xml:space="preserve">Quantity: </w:t>
      </w:r>
      <w:r w:rsidRPr="00A323B8">
        <w:rPr>
          <w:rFonts w:eastAsia="Times New Roman"/>
        </w:rPr>
        <w:t>5</w:t>
      </w:r>
      <w:r w:rsidRPr="00A323B8">
        <w:t>00,000</w:t>
      </w:r>
      <w:r w:rsidRPr="00A323B8">
        <w:rPr>
          <w:rFonts w:eastAsia="Times New Roman"/>
        </w:rPr>
        <w:t xml:space="preserve"> </w:t>
      </w:r>
      <w:r w:rsidRPr="00A323B8">
        <w:t>Tickets</w:t>
      </w:r>
    </w:p>
    <w:p w14:paraId="2893FB19" w14:textId="77777777" w:rsidR="00AA2CCE" w:rsidRPr="00A323B8" w:rsidRDefault="00AA2CCE" w:rsidP="00C93775">
      <w:pPr>
        <w:pStyle w:val="CONFIDENTIAL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688B4E" wp14:editId="27771CC3">
                <wp:simplePos x="0" y="0"/>
                <wp:positionH relativeFrom="column">
                  <wp:posOffset>8329720</wp:posOffset>
                </wp:positionH>
                <wp:positionV relativeFrom="paragraph">
                  <wp:posOffset>424020</wp:posOffset>
                </wp:positionV>
                <wp:extent cx="13680" cy="4320"/>
                <wp:effectExtent l="38100" t="38100" r="43815" b="34290"/>
                <wp:wrapNone/>
                <wp:docPr id="118617365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7786D" id="Ink 118" o:spid="_x0000_s1026" type="#_x0000_t75" style="position:absolute;margin-left:655.4pt;margin-top:32.9pt;width:2.1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D32900" wp14:editId="35B3C95C">
                <wp:simplePos x="0" y="0"/>
                <wp:positionH relativeFrom="column">
                  <wp:posOffset>-2476040</wp:posOffset>
                </wp:positionH>
                <wp:positionV relativeFrom="paragraph">
                  <wp:posOffset>964380</wp:posOffset>
                </wp:positionV>
                <wp:extent cx="360" cy="360"/>
                <wp:effectExtent l="38100" t="38100" r="38100" b="38100"/>
                <wp:wrapNone/>
                <wp:docPr id="62122318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18774" id="Ink 114" o:spid="_x0000_s1026" type="#_x0000_t75" style="position:absolute;margin-left:-195.45pt;margin-top:75.4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TaxZANEBAACZBAAAEAAAAAAA&#10;AAAAAAAAAADTAwAAZHJzL2luay9pbmsxLnhtbFBLAQItABQABgAIAAAAIQA1oit54gAAAA0BAAAP&#10;AAAAAAAAAAAAAAAAANIFAABkcnMvZG93bnJldi54bWxQSwECLQAUAAYACAAAACEAeRi8nb8AAAAh&#10;AQAAGQAAAAAAAAAAAAAAAADhBgAAZHJzL19yZWxzL2Uyb0RvYy54bWwucmVsc1BLBQYAAAAABgAG&#10;AHgBAADXBwAAAAA=&#10;">
                <v:imagedata r:id="rId24" o:title=""/>
              </v:shape>
            </w:pict>
          </mc:Fallback>
        </mc:AlternateContent>
      </w:r>
      <w:r w:rsidRPr="00A323B8">
        <w:t>CONFIDENTIAL</w:t>
      </w:r>
    </w:p>
    <w:p w14:paraId="5014B410" w14:textId="77777777" w:rsidR="00AA2CCE" w:rsidRPr="00A323B8" w:rsidRDefault="00AA2CCE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A00F97A" wp14:editId="390B673C">
                <wp:simplePos x="0" y="0"/>
                <wp:positionH relativeFrom="column">
                  <wp:posOffset>-1370480</wp:posOffset>
                </wp:positionH>
                <wp:positionV relativeFrom="paragraph">
                  <wp:posOffset>686030</wp:posOffset>
                </wp:positionV>
                <wp:extent cx="360" cy="360"/>
                <wp:effectExtent l="38100" t="38100" r="38100" b="38100"/>
                <wp:wrapNone/>
                <wp:docPr id="59955927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B6FAA" id="Ink 122" o:spid="_x0000_s1026" type="#_x0000_t75" style="position:absolute;margin-left:-108.4pt;margin-top:53.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n5+eY0wEAAJkEAAAQAAAAAAAA&#10;AAAAAAAAANMDAABkcnMvaW5rL2luazEueG1sUEsBAi0AFAAGAAgAAAAhADk0MVrfAAAADQEAAA8A&#10;AAAAAAAAAAAAAAAA1AUAAGRycy9kb3ducmV2LnhtbFBLAQItABQABgAIAAAAIQB5GLydvwAAACEB&#10;AAAZAAAAAAAAAAAAAAAAAOAGAABkcnMvX3JlbHMvZTJvRG9jLnhtbC5yZWxzUEsFBgAAAAAGAAYA&#10;eAEAANY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66CA95" wp14:editId="146CAB5B">
                <wp:simplePos x="0" y="0"/>
                <wp:positionH relativeFrom="column">
                  <wp:posOffset>7960360</wp:posOffset>
                </wp:positionH>
                <wp:positionV relativeFrom="paragraph">
                  <wp:posOffset>496570</wp:posOffset>
                </wp:positionV>
                <wp:extent cx="383800" cy="913130"/>
                <wp:effectExtent l="38100" t="38100" r="35560" b="39370"/>
                <wp:wrapNone/>
                <wp:docPr id="169514971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3800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B30EC" id="Ink 113" o:spid="_x0000_s1026" type="#_x0000_t75" style="position:absolute;margin-left:626.3pt;margin-top:38.6pt;width:31.2pt;height:7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">
                <v:imagedata r:id="rId28" o:title=""/>
              </v:shape>
            </w:pict>
          </mc:Fallback>
        </mc:AlternateContent>
      </w:r>
    </w:p>
    <w:tbl>
      <w:tblPr>
        <w:tblStyle w:val="TableGridLight"/>
        <w:tblW w:w="8700" w:type="dxa"/>
        <w:tblLayout w:type="fixed"/>
        <w:tblLook w:val="0000" w:firstRow="0" w:lastRow="0" w:firstColumn="0" w:lastColumn="0" w:noHBand="0" w:noVBand="0"/>
      </w:tblPr>
      <w:tblGrid>
        <w:gridCol w:w="2605"/>
        <w:gridCol w:w="2970"/>
        <w:gridCol w:w="3125"/>
      </w:tblGrid>
      <w:tr w:rsidR="00AA2CCE" w:rsidRPr="00A323B8" w14:paraId="14BC8997" w14:textId="77777777" w:rsidTr="00601659">
        <w:tc>
          <w:tcPr>
            <w:tcW w:w="2605" w:type="dxa"/>
          </w:tcPr>
          <w:p w14:paraId="454CBCAD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DOCUMENT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CONTROL VERSION</w:t>
            </w:r>
          </w:p>
        </w:tc>
        <w:tc>
          <w:tcPr>
            <w:tcW w:w="2970" w:type="dxa"/>
          </w:tcPr>
          <w:p w14:paraId="2BEF242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DATE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ISSUED</w:t>
            </w:r>
          </w:p>
        </w:tc>
        <w:tc>
          <w:tcPr>
            <w:tcW w:w="3125" w:type="dxa"/>
          </w:tcPr>
          <w:p w14:paraId="104A7D7B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STATUS</w:t>
            </w:r>
          </w:p>
        </w:tc>
      </w:tr>
      <w:tr w:rsidR="00AA2CCE" w:rsidRPr="00A323B8" w14:paraId="30ADBF6C" w14:textId="77777777" w:rsidTr="00601659">
        <w:tc>
          <w:tcPr>
            <w:tcW w:w="2605" w:type="dxa"/>
          </w:tcPr>
          <w:p w14:paraId="1FF71849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1.0</w:t>
            </w:r>
          </w:p>
        </w:tc>
        <w:tc>
          <w:tcPr>
            <w:tcW w:w="2970" w:type="dxa"/>
          </w:tcPr>
          <w:p w14:paraId="656B655C" w14:textId="655A39B2" w:rsidR="00AA2CCE" w:rsidRPr="00A323B8" w:rsidRDefault="0087242D" w:rsidP="00C93775">
            <w:pPr>
              <w:pStyle w:val="NoSpacing"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AA2CCE">
              <w:rPr>
                <w:rFonts w:eastAsia="Times New Roman"/>
                <w:noProof/>
              </w:rPr>
              <w:t>, 2026</w:t>
            </w:r>
          </w:p>
        </w:tc>
        <w:tc>
          <w:tcPr>
            <w:tcW w:w="3125" w:type="dxa"/>
          </w:tcPr>
          <w:p w14:paraId="641C6724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Final</w:t>
            </w:r>
          </w:p>
        </w:tc>
      </w:tr>
      <w:tr w:rsidR="00AA2CCE" w:rsidRPr="00A323B8" w14:paraId="66AB0774" w14:textId="77777777" w:rsidTr="00601659">
        <w:tc>
          <w:tcPr>
            <w:tcW w:w="2605" w:type="dxa"/>
          </w:tcPr>
          <w:p w14:paraId="149568E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2970" w:type="dxa"/>
          </w:tcPr>
          <w:p w14:paraId="42E72C0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3125" w:type="dxa"/>
          </w:tcPr>
          <w:p w14:paraId="39900F6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</w:tr>
      <w:tr w:rsidR="00AA2CCE" w:rsidRPr="00A323B8" w14:paraId="6A798931" w14:textId="77777777" w:rsidTr="00601659">
        <w:tc>
          <w:tcPr>
            <w:tcW w:w="2605" w:type="dxa"/>
          </w:tcPr>
          <w:p w14:paraId="4A49D9B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  <w:tc>
          <w:tcPr>
            <w:tcW w:w="2970" w:type="dxa"/>
          </w:tcPr>
          <w:p w14:paraId="0E31FC87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  <w:tc>
          <w:tcPr>
            <w:tcW w:w="3125" w:type="dxa"/>
          </w:tcPr>
          <w:p w14:paraId="2EB17F9D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</w:tbl>
    <w:p w14:paraId="539110DD" w14:textId="77777777" w:rsidR="00AA2CCE" w:rsidRPr="00A323B8" w:rsidRDefault="00AA2CCE" w:rsidP="00C93775">
      <w:pPr>
        <w:pStyle w:val="NoSpacing"/>
        <w:jc w:val="left"/>
      </w:pPr>
    </w:p>
    <w:p w14:paraId="7F40D5FB" w14:textId="77777777" w:rsidR="00AA2CCE" w:rsidRPr="00A323B8" w:rsidRDefault="00AA2CCE" w:rsidP="00C93775">
      <w:pPr>
        <w:pStyle w:val="NoSpacing"/>
        <w:jc w:val="left"/>
      </w:pPr>
    </w:p>
    <w:tbl>
      <w:tblPr>
        <w:tblStyle w:val="GridTable6Colorful"/>
        <w:tblW w:w="8725" w:type="dxa"/>
        <w:tblLook w:val="04A0" w:firstRow="1" w:lastRow="0" w:firstColumn="1" w:lastColumn="0" w:noHBand="0" w:noVBand="1"/>
      </w:tblPr>
      <w:tblGrid>
        <w:gridCol w:w="2585"/>
        <w:gridCol w:w="3100"/>
        <w:gridCol w:w="3040"/>
      </w:tblGrid>
      <w:tr w:rsidR="00AA2CCE" w:rsidRPr="00A323B8" w14:paraId="4352F9AF" w14:textId="77777777" w:rsidTr="00223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shd w:val="clear" w:color="auto" w:fill="D9D9D9" w:themeFill="background1" w:themeFillShade="D9"/>
            <w:hideMark/>
          </w:tcPr>
          <w:p w14:paraId="755E0D5E" w14:textId="77777777" w:rsidR="00AA2CCE" w:rsidRPr="00A323B8" w:rsidRDefault="00AA2CCE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3433D3D9" w14:textId="77777777" w:rsidR="00AA2CCE" w:rsidRPr="00A323B8" w:rsidRDefault="00AA2CCE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AA2CCE" w:rsidRPr="00A323B8" w14:paraId="304C9785" w14:textId="77777777" w:rsidTr="00223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hideMark/>
          </w:tcPr>
          <w:p w14:paraId="61417DD9" w14:textId="77777777" w:rsidR="00AA2CCE" w:rsidRPr="00A323B8" w:rsidRDefault="00AA2CCE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2885CE6B" w14:textId="77777777" w:rsidR="00AA2CCE" w:rsidRPr="00A323B8" w:rsidRDefault="00AA2CCE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AA2CCE" w:rsidRPr="00A323B8" w14:paraId="76B3A4E4" w14:textId="77777777" w:rsidTr="00E9244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14:paraId="055D8916" w14:textId="77777777" w:rsidR="00AA2CCE" w:rsidRPr="00A323B8" w:rsidRDefault="00AA2CCE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7060B435" w14:textId="77777777" w:rsidR="00AA2CCE" w:rsidRPr="00A323B8" w:rsidRDefault="00AA2CCE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48EE3D54" w14:textId="77777777" w:rsidR="00AA2CCE" w:rsidRPr="00A323B8" w:rsidRDefault="00AA2CCE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64C9B5D0" w14:textId="77777777" w:rsidR="00AA2CCE" w:rsidRPr="00A323B8" w:rsidRDefault="00AA2CCE" w:rsidP="00C93775">
      <w:pPr>
        <w:pStyle w:val="NoSpacing"/>
        <w:jc w:val="left"/>
      </w:pPr>
    </w:p>
    <w:p w14:paraId="2950D77D" w14:textId="77777777" w:rsidR="00AA2CCE" w:rsidRPr="00A323B8" w:rsidRDefault="00AA2CCE" w:rsidP="00C93775">
      <w:pPr>
        <w:rPr>
          <w:rFonts w:eastAsia="Arial" w:cs="Times New Roman"/>
          <w:b/>
          <w:lang w:val="en-AU" w:bidi="ar-SA"/>
        </w:rPr>
      </w:pPr>
      <w:r w:rsidRPr="00A323B8">
        <w:rPr>
          <w:b/>
        </w:rPr>
        <w:br w:type="page"/>
      </w:r>
    </w:p>
    <w:p w14:paraId="1AD2F538" w14:textId="14AC0D47" w:rsidR="006E1964" w:rsidRPr="006E1964" w:rsidRDefault="006E1964" w:rsidP="006E1964">
      <w:pPr>
        <w:pStyle w:val="TOC1"/>
      </w:pPr>
      <w:r w:rsidRPr="006E1964">
        <w:lastRenderedPageBreak/>
        <w:t>Contents</w:t>
      </w:r>
    </w:p>
    <w:p w14:paraId="2D1C1DF4" w14:textId="77777777" w:rsidR="006E1964" w:rsidRDefault="006E1964" w:rsidP="006E1964">
      <w:pPr>
        <w:pStyle w:val="TOC1"/>
      </w:pPr>
    </w:p>
    <w:p w14:paraId="0FE38C95" w14:textId="01037874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_Toc240272068 \h </w:instrText>
      </w:r>
      <w:r>
        <w:fldChar w:fldCharType="separate"/>
      </w:r>
      <w:r w:rsidR="0032667B">
        <w:t>4</w:t>
      </w:r>
      <w:r>
        <w:fldChar w:fldCharType="end"/>
      </w:r>
    </w:p>
    <w:p w14:paraId="2794F763" w14:textId="4E2B4776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_Toc240272069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4</w:t>
      </w:r>
      <w:r>
        <w:rPr>
          <w:noProof/>
        </w:rPr>
        <w:fldChar w:fldCharType="end"/>
      </w:r>
    </w:p>
    <w:p w14:paraId="18E360D7" w14:textId="4A425383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 xml:space="preserve"> Game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4</w:t>
      </w:r>
      <w:r>
        <w:rPr>
          <w:noProof/>
        </w:rPr>
        <w:fldChar w:fldCharType="end"/>
      </w:r>
    </w:p>
    <w:p w14:paraId="6606E3B5" w14:textId="79FC2DD6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TICKET SPECIFICATIONS</w:t>
      </w:r>
      <w:r>
        <w:tab/>
      </w:r>
      <w:r>
        <w:fldChar w:fldCharType="begin"/>
      </w:r>
      <w:r>
        <w:instrText xml:space="preserve"> PAGEREF _Toc240272071 \h </w:instrText>
      </w:r>
      <w:r>
        <w:fldChar w:fldCharType="separate"/>
      </w:r>
      <w:r w:rsidR="0032667B">
        <w:t>4</w:t>
      </w:r>
      <w:r>
        <w:fldChar w:fldCharType="end"/>
      </w:r>
    </w:p>
    <w:p w14:paraId="315A7B29" w14:textId="33290DD5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Design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_Toc240272072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4</w:t>
      </w:r>
      <w:r>
        <w:rPr>
          <w:noProof/>
        </w:rPr>
        <w:fldChar w:fldCharType="end"/>
      </w:r>
    </w:p>
    <w:p w14:paraId="773396A7" w14:textId="4C739BA1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Technical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_Toc240272073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4</w:t>
      </w:r>
      <w:r>
        <w:rPr>
          <w:noProof/>
        </w:rPr>
        <w:fldChar w:fldCharType="end"/>
      </w:r>
    </w:p>
    <w:p w14:paraId="11277ECE" w14:textId="77EC634D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EB5EB5">
        <w:rPr>
          <w:rFonts w:eastAsia="Times New Roman"/>
        </w:rPr>
        <w:t xml:space="preserve"> </w:t>
      </w:r>
      <w:r>
        <w:t>SPECIFICATIONS</w:t>
      </w:r>
      <w:r>
        <w:tab/>
      </w:r>
      <w:r>
        <w:fldChar w:fldCharType="begin"/>
      </w:r>
      <w:r>
        <w:instrText xml:space="preserve"> PAGEREF _Toc240272074 \h </w:instrText>
      </w:r>
      <w:r>
        <w:fldChar w:fldCharType="separate"/>
      </w:r>
      <w:r w:rsidR="0032667B">
        <w:t>5</w:t>
      </w:r>
      <w:r>
        <w:fldChar w:fldCharType="end"/>
      </w:r>
    </w:p>
    <w:p w14:paraId="33385B4F" w14:textId="1E78B7B8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Play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_Toc240272075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1413C190" w14:textId="0BFDAA8E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Classification (Perfect or Non-Perfect)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_Toc240272076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54F57F50" w14:textId="077E4A30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_Toc240272077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6921FD45" w14:textId="3A4DEDB5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3.3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Symbols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_Toc240272078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57FE3EC5" w14:textId="070122D6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3.4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Serial Numbering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_Toc240272079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4FBAEB53" w14:textId="5693F67C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3.5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5</w:t>
      </w:r>
      <w:r>
        <w:rPr>
          <w:noProof/>
        </w:rPr>
        <w:fldChar w:fldCharType="end"/>
      </w:r>
    </w:p>
    <w:p w14:paraId="50E2AE3C" w14:textId="627B3DD5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PRIZE</w:t>
      </w:r>
      <w:r w:rsidRPr="00EB5EB5">
        <w:rPr>
          <w:rFonts w:eastAsia="Times New Roman"/>
        </w:rPr>
        <w:t xml:space="preserve"> </w:t>
      </w:r>
      <w:r>
        <w:t>STRUCTURE</w:t>
      </w:r>
      <w:r>
        <w:tab/>
      </w:r>
      <w:r>
        <w:fldChar w:fldCharType="begin"/>
      </w:r>
      <w:r>
        <w:instrText xml:space="preserve"> PAGEREF _Toc240272081 \h </w:instrText>
      </w:r>
      <w:r>
        <w:fldChar w:fldCharType="separate"/>
      </w:r>
      <w:r w:rsidR="0032667B">
        <w:t>6</w:t>
      </w:r>
      <w:r>
        <w:fldChar w:fldCharType="end"/>
      </w:r>
    </w:p>
    <w:p w14:paraId="234320E5" w14:textId="7217C3DE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_Toc240272082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6</w:t>
      </w:r>
      <w:r>
        <w:rPr>
          <w:noProof/>
        </w:rPr>
        <w:fldChar w:fldCharType="end"/>
      </w:r>
    </w:p>
    <w:p w14:paraId="6151B6A6" w14:textId="71385F77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Prize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_Toc240272083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7</w:t>
      </w:r>
      <w:r>
        <w:rPr>
          <w:noProof/>
        </w:rPr>
        <w:fldChar w:fldCharType="end"/>
      </w:r>
    </w:p>
    <w:p w14:paraId="16D8E6C2" w14:textId="6C77161A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Guaranteed Low End Prize Structure (GLEPS)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_Toc240272084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7</w:t>
      </w:r>
      <w:r>
        <w:rPr>
          <w:noProof/>
        </w:rPr>
        <w:fldChar w:fldCharType="end"/>
      </w:r>
    </w:p>
    <w:p w14:paraId="1A195BE6" w14:textId="6EDA6215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GAME</w:t>
      </w:r>
      <w:r w:rsidRPr="00EB5EB5">
        <w:rPr>
          <w:rFonts w:eastAsia="Times New Roman"/>
        </w:rPr>
        <w:t xml:space="preserve"> </w:t>
      </w:r>
      <w:r>
        <w:t>RESTRICTIONS</w:t>
      </w:r>
      <w:r w:rsidRPr="00EB5EB5">
        <w:rPr>
          <w:rFonts w:eastAsia="Times New Roman"/>
        </w:rPr>
        <w:t xml:space="preserve"> </w:t>
      </w:r>
      <w:r>
        <w:t>AND</w:t>
      </w:r>
      <w:r w:rsidRPr="00EB5EB5">
        <w:rPr>
          <w:rFonts w:eastAsia="Times New Roman"/>
        </w:rPr>
        <w:t xml:space="preserve"> </w:t>
      </w:r>
      <w:r>
        <w:t>PLAY</w:t>
      </w:r>
      <w:r w:rsidRPr="00EB5EB5">
        <w:rPr>
          <w:rFonts w:eastAsia="Times New Roman"/>
        </w:rPr>
        <w:t xml:space="preserve"> </w:t>
      </w:r>
      <w:r>
        <w:t>REQUIREMENTS</w:t>
      </w:r>
      <w:r>
        <w:tab/>
      </w:r>
      <w:r>
        <w:fldChar w:fldCharType="begin"/>
      </w:r>
      <w:r>
        <w:instrText xml:space="preserve"> PAGEREF _Toc240272085 \h </w:instrText>
      </w:r>
      <w:r>
        <w:fldChar w:fldCharType="separate"/>
      </w:r>
      <w:r w:rsidR="0032667B">
        <w:t>8</w:t>
      </w:r>
      <w:r>
        <w:fldChar w:fldCharType="end"/>
      </w:r>
    </w:p>
    <w:p w14:paraId="59E73B9A" w14:textId="37D4BAA4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Restrictions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_Toc240272086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8</w:t>
      </w:r>
      <w:r>
        <w:rPr>
          <w:noProof/>
        </w:rPr>
        <w:fldChar w:fldCharType="end"/>
      </w:r>
    </w:p>
    <w:p w14:paraId="16E673DD" w14:textId="2DB1AF43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Requirement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_Toc240272087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8</w:t>
      </w:r>
      <w:r>
        <w:rPr>
          <w:noProof/>
        </w:rPr>
        <w:fldChar w:fldCharType="end"/>
      </w:r>
    </w:p>
    <w:p w14:paraId="21F7B4DC" w14:textId="7642C4C7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6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SUPPORT</w:t>
      </w:r>
      <w:r w:rsidRPr="00EB5EB5">
        <w:rPr>
          <w:rFonts w:eastAsia="Times New Roman"/>
        </w:rPr>
        <w:t xml:space="preserve"> </w:t>
      </w:r>
      <w:r>
        <w:t>MATERIAL</w:t>
      </w:r>
      <w:r>
        <w:tab/>
      </w:r>
      <w:r>
        <w:fldChar w:fldCharType="begin"/>
      </w:r>
      <w:r>
        <w:instrText xml:space="preserve"> PAGEREF _Toc240272088 \h </w:instrText>
      </w:r>
      <w:r>
        <w:fldChar w:fldCharType="separate"/>
      </w:r>
      <w:r w:rsidR="0032667B">
        <w:t>8</w:t>
      </w:r>
      <w:r>
        <w:fldChar w:fldCharType="end"/>
      </w:r>
    </w:p>
    <w:p w14:paraId="36E23204" w14:textId="368F8129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Samples Tickets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_Toc240272089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8</w:t>
      </w:r>
      <w:r>
        <w:rPr>
          <w:noProof/>
        </w:rPr>
        <w:fldChar w:fldCharType="end"/>
      </w:r>
    </w:p>
    <w:p w14:paraId="1EA591FB" w14:textId="484B2863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8</w:t>
      </w:r>
      <w:r>
        <w:rPr>
          <w:noProof/>
        </w:rPr>
        <w:fldChar w:fldCharType="end"/>
      </w:r>
    </w:p>
    <w:p w14:paraId="50DE0B72" w14:textId="265FFB4A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Audit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_Toc240272091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9</w:t>
      </w:r>
      <w:r>
        <w:rPr>
          <w:noProof/>
        </w:rPr>
        <w:fldChar w:fldCharType="end"/>
      </w:r>
    </w:p>
    <w:p w14:paraId="7169F645" w14:textId="3DF009E3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7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PACKAGING</w:t>
      </w:r>
      <w:r>
        <w:tab/>
      </w:r>
      <w:r>
        <w:fldChar w:fldCharType="begin"/>
      </w:r>
      <w:r>
        <w:instrText xml:space="preserve"> PAGEREF _Toc240272092 \h </w:instrText>
      </w:r>
      <w:r>
        <w:fldChar w:fldCharType="separate"/>
      </w:r>
      <w:r w:rsidR="0032667B">
        <w:t>9</w:t>
      </w:r>
      <w:r>
        <w:fldChar w:fldCharType="end"/>
      </w:r>
    </w:p>
    <w:p w14:paraId="09199773" w14:textId="7E380420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Books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_Toc240272093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9</w:t>
      </w:r>
      <w:r>
        <w:rPr>
          <w:noProof/>
        </w:rPr>
        <w:fldChar w:fldCharType="end"/>
      </w:r>
    </w:p>
    <w:p w14:paraId="35D3DD49" w14:textId="0701EAC4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Cartons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_Toc240272094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10</w:t>
      </w:r>
      <w:r>
        <w:rPr>
          <w:noProof/>
        </w:rPr>
        <w:fldChar w:fldCharType="end"/>
      </w:r>
    </w:p>
    <w:p w14:paraId="1BDD1070" w14:textId="36B1DC27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Packing Manifest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_Toc240272095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10</w:t>
      </w:r>
      <w:r>
        <w:rPr>
          <w:noProof/>
        </w:rPr>
        <w:fldChar w:fldCharType="end"/>
      </w:r>
    </w:p>
    <w:p w14:paraId="0ACC6724" w14:textId="1C4FC4A9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8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SCHEDULE</w:t>
      </w:r>
      <w:r w:rsidRPr="00EB5EB5">
        <w:rPr>
          <w:rFonts w:eastAsia="Times New Roman"/>
        </w:rPr>
        <w:t xml:space="preserve"> </w:t>
      </w:r>
      <w:r>
        <w:t>and</w:t>
      </w:r>
      <w:r w:rsidRPr="00EB5EB5">
        <w:rPr>
          <w:rFonts w:eastAsia="Times New Roman"/>
        </w:rPr>
        <w:t xml:space="preserve"> </w:t>
      </w:r>
      <w:r>
        <w:t>DELIVERABLES</w:t>
      </w:r>
      <w:r>
        <w:tab/>
      </w:r>
      <w:r>
        <w:fldChar w:fldCharType="begin"/>
      </w:r>
      <w:r>
        <w:instrText xml:space="preserve"> PAGEREF _Toc240272096 \h </w:instrText>
      </w:r>
      <w:r>
        <w:fldChar w:fldCharType="separate"/>
      </w:r>
      <w:r w:rsidR="0032667B">
        <w:t>10</w:t>
      </w:r>
      <w:r>
        <w:fldChar w:fldCharType="end"/>
      </w:r>
    </w:p>
    <w:p w14:paraId="5E9D8A5F" w14:textId="7862413B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8.0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Proposed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_Toc240272097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10</w:t>
      </w:r>
      <w:r>
        <w:rPr>
          <w:noProof/>
        </w:rPr>
        <w:fldChar w:fldCharType="end"/>
      </w:r>
    </w:p>
    <w:p w14:paraId="5CD2447D" w14:textId="3D122F1E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lastRenderedPageBreak/>
        <w:t>9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DELIVERY</w:t>
      </w:r>
      <w:r>
        <w:tab/>
      </w:r>
      <w:r>
        <w:fldChar w:fldCharType="begin"/>
      </w:r>
      <w:r>
        <w:instrText xml:space="preserve"> PAGEREF _Toc240272098 \h </w:instrText>
      </w:r>
      <w:r>
        <w:fldChar w:fldCharType="separate"/>
      </w:r>
      <w:r w:rsidR="0032667B">
        <w:t>10</w:t>
      </w:r>
      <w:r>
        <w:fldChar w:fldCharType="end"/>
      </w:r>
    </w:p>
    <w:p w14:paraId="099A516C" w14:textId="760CB17B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Local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_Toc240272099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10</w:t>
      </w:r>
      <w:r>
        <w:rPr>
          <w:noProof/>
        </w:rPr>
        <w:fldChar w:fldCharType="end"/>
      </w:r>
    </w:p>
    <w:p w14:paraId="00323FD4" w14:textId="3E833A59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Delivery Address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22C76635" w14:textId="1468F9F6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10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PAYMENT</w:t>
      </w:r>
      <w:r w:rsidRPr="00EB5EB5">
        <w:rPr>
          <w:rFonts w:eastAsia="Times New Roman"/>
        </w:rPr>
        <w:t xml:space="preserve"> </w:t>
      </w:r>
      <w:r>
        <w:t>TERMS</w:t>
      </w:r>
      <w:r>
        <w:tab/>
      </w:r>
      <w:r>
        <w:fldChar w:fldCharType="begin"/>
      </w:r>
      <w:r>
        <w:instrText xml:space="preserve"> PAGEREF _Toc240272101 \h </w:instrText>
      </w:r>
      <w:r>
        <w:fldChar w:fldCharType="separate"/>
      </w:r>
      <w:r w:rsidR="0032667B">
        <w:t>11</w:t>
      </w:r>
      <w:r>
        <w:fldChar w:fldCharType="end"/>
      </w:r>
    </w:p>
    <w:p w14:paraId="56A8CFF4" w14:textId="246A65AB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_Toc240272102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253E9D8E" w14:textId="2BC921B9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Invoices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_Toc240272103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6E2F2939" w14:textId="7B02D83F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AUTHORISATION TO PROCEED</w:t>
      </w:r>
      <w:r>
        <w:tab/>
      </w:r>
      <w:r>
        <w:fldChar w:fldCharType="begin"/>
      </w:r>
      <w:r>
        <w:instrText xml:space="preserve"> PAGEREF _Toc240272104 \h </w:instrText>
      </w:r>
      <w:r>
        <w:fldChar w:fldCharType="separate"/>
      </w:r>
      <w:r w:rsidR="0032667B">
        <w:t>11</w:t>
      </w:r>
      <w:r>
        <w:fldChar w:fldCharType="end"/>
      </w:r>
    </w:p>
    <w:p w14:paraId="224D6B57" w14:textId="1AABABF8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Authorisation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_Toc240272105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0F1BB75C" w14:textId="27834E4A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_Toc240272106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3555F43A" w14:textId="25660434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_Toc240272107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11</w:t>
      </w:r>
      <w:r>
        <w:rPr>
          <w:noProof/>
        </w:rPr>
        <w:fldChar w:fldCharType="end"/>
      </w:r>
    </w:p>
    <w:p w14:paraId="3D872A90" w14:textId="2BEB1129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ACCEPTANCE</w:t>
      </w:r>
      <w:r>
        <w:tab/>
      </w:r>
      <w:r>
        <w:fldChar w:fldCharType="begin"/>
      </w:r>
      <w:r>
        <w:instrText xml:space="preserve"> PAGEREF _Toc240272108 \h </w:instrText>
      </w:r>
      <w:r>
        <w:fldChar w:fldCharType="separate"/>
      </w:r>
      <w:r w:rsidR="0032667B">
        <w:t>12</w:t>
      </w:r>
      <w:r>
        <w:fldChar w:fldCharType="end"/>
      </w:r>
    </w:p>
    <w:p w14:paraId="0578B9D2" w14:textId="74B90CD1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Acceptance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_Toc240272109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037D6929" w14:textId="43F70B53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_Toc240272110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7D380263" w14:textId="280D186E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CONFIDENTIALITY</w:t>
      </w:r>
      <w:r>
        <w:tab/>
      </w:r>
      <w:r>
        <w:fldChar w:fldCharType="begin"/>
      </w:r>
      <w:r>
        <w:instrText xml:space="preserve"> PAGEREF _Toc240272111 \h </w:instrText>
      </w:r>
      <w:r>
        <w:fldChar w:fldCharType="separate"/>
      </w:r>
      <w:r w:rsidR="0032667B">
        <w:t>12</w:t>
      </w:r>
      <w:r>
        <w:fldChar w:fldCharType="end"/>
      </w:r>
    </w:p>
    <w:p w14:paraId="68C08E84" w14:textId="5493C197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_Toc240272112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3E285637" w14:textId="3BAB6B0A" w:rsidR="005347DC" w:rsidRDefault="005347D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</w:pPr>
      <w:r>
        <w:t>14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en-US" w:bidi="ar-SA"/>
          <w14:ligatures w14:val="standardContextual"/>
        </w:rPr>
        <w:tab/>
      </w:r>
      <w:r>
        <w:t>PRODUCTION</w:t>
      </w:r>
      <w:r w:rsidRPr="00EB5EB5">
        <w:rPr>
          <w:rFonts w:eastAsia="Times New Roman"/>
        </w:rPr>
        <w:t xml:space="preserve"> </w:t>
      </w:r>
      <w:r>
        <w:t>AND</w:t>
      </w:r>
      <w:r w:rsidRPr="00EB5EB5">
        <w:rPr>
          <w:rFonts w:eastAsia="Times New Roman"/>
        </w:rPr>
        <w:t xml:space="preserve"> </w:t>
      </w:r>
      <w:r>
        <w:t>SECURITY</w:t>
      </w:r>
      <w:r>
        <w:tab/>
      </w:r>
      <w:r>
        <w:fldChar w:fldCharType="begin"/>
      </w:r>
      <w:r>
        <w:instrText xml:space="preserve"> PAGEREF _Toc240272113 \h </w:instrText>
      </w:r>
      <w:r>
        <w:fldChar w:fldCharType="separate"/>
      </w:r>
      <w:r w:rsidR="0032667B">
        <w:t>12</w:t>
      </w:r>
      <w:r>
        <w:fldChar w:fldCharType="end"/>
      </w:r>
    </w:p>
    <w:p w14:paraId="2C8043EA" w14:textId="4A6F6AAB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Production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_Toc240272114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4FBA29DF" w14:textId="758AAD4C" w:rsidR="005347DC" w:rsidRDefault="005347DC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_Toc240272115 \h </w:instrText>
      </w:r>
      <w:r>
        <w:rPr>
          <w:noProof/>
        </w:rPr>
      </w:r>
      <w:r>
        <w:rPr>
          <w:noProof/>
        </w:rPr>
        <w:fldChar w:fldCharType="separate"/>
      </w:r>
      <w:r w:rsidR="0032667B">
        <w:rPr>
          <w:noProof/>
        </w:rPr>
        <w:t>12</w:t>
      </w:r>
      <w:r>
        <w:rPr>
          <w:noProof/>
        </w:rPr>
        <w:fldChar w:fldCharType="end"/>
      </w:r>
    </w:p>
    <w:p w14:paraId="6D5912A3" w14:textId="33E51CE4" w:rsidR="00AA2CCE" w:rsidRPr="00A323B8" w:rsidRDefault="005347DC" w:rsidP="000B4E40">
      <w:r>
        <w:fldChar w:fldCharType="end"/>
      </w:r>
    </w:p>
    <w:bookmarkStart w:id="0" w:name="_Toc240272068"/>
    <w:p w14:paraId="0D2CE630" w14:textId="77777777" w:rsidR="00AA2CCE" w:rsidRPr="00A323B8" w:rsidRDefault="00AA2CCE" w:rsidP="00C93775">
      <w:pPr>
        <w:pStyle w:val="Heading1"/>
        <w:pageBreakBefore/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FB149A" wp14:editId="37224E91">
                <wp:simplePos x="0" y="0"/>
                <wp:positionH relativeFrom="column">
                  <wp:posOffset>7525385</wp:posOffset>
                </wp:positionH>
                <wp:positionV relativeFrom="paragraph">
                  <wp:posOffset>-129540</wp:posOffset>
                </wp:positionV>
                <wp:extent cx="136525" cy="1234440"/>
                <wp:effectExtent l="38100" t="38100" r="34925" b="41910"/>
                <wp:wrapNone/>
                <wp:docPr id="5458192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525" cy="12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D3E0D" id="Ink 151" o:spid="_x0000_s1026" type="#_x0000_t75" style="position:absolute;margin-left:592.05pt;margin-top:-10.7pt;width:11.7pt;height: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6AD063" wp14:editId="15B77234">
                <wp:simplePos x="0" y="0"/>
                <wp:positionH relativeFrom="column">
                  <wp:posOffset>7809230</wp:posOffset>
                </wp:positionH>
                <wp:positionV relativeFrom="paragraph">
                  <wp:posOffset>-424180</wp:posOffset>
                </wp:positionV>
                <wp:extent cx="186055" cy="1130020"/>
                <wp:effectExtent l="38100" t="38100" r="42545" b="51435"/>
                <wp:wrapNone/>
                <wp:docPr id="170729452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6055" cy="113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78BED" id="Ink 148" o:spid="_x0000_s1026" type="#_x0000_t75" style="position:absolute;margin-left:614.4pt;margin-top:-33.9pt;width:15.6pt;height:9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">
                <v:imagedata r:id="rId32" o:title=""/>
              </v:shape>
            </w:pict>
          </mc:Fallback>
        </mc:AlternateContent>
      </w:r>
      <w:r w:rsidRPr="00A323B8">
        <w:t>INTRODUCTION</w:t>
      </w:r>
      <w:bookmarkEnd w:id="0"/>
    </w:p>
    <w:p w14:paraId="0E87735E" w14:textId="77777777" w:rsidR="00AA2CCE" w:rsidRPr="00A323B8" w:rsidRDefault="00AA2CCE" w:rsidP="00C93775">
      <w:pPr>
        <w:pStyle w:val="Heading2"/>
        <w:jc w:val="left"/>
      </w:pPr>
      <w:r w:rsidRPr="00A323B8">
        <w:t xml:space="preserve"> </w:t>
      </w:r>
      <w:bookmarkStart w:id="1" w:name="_Toc240272069"/>
      <w:r w:rsidRPr="00A323B8">
        <w:t>Specification</w:t>
      </w:r>
      <w:bookmarkEnd w:id="1"/>
    </w:p>
    <w:p w14:paraId="7D618BE6" w14:textId="77777777" w:rsidR="00AA2CCE" w:rsidRPr="00A323B8" w:rsidRDefault="00AA2CCE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defines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requirements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design,</w:t>
      </w:r>
      <w:r w:rsidRPr="00A323B8">
        <w:rPr>
          <w:rFonts w:eastAsia="Times New Roman"/>
        </w:rPr>
        <w:t xml:space="preserve"> </w:t>
      </w:r>
      <w:r w:rsidRPr="00A323B8">
        <w:t>generation,</w:t>
      </w:r>
      <w:r w:rsidRPr="00A323B8">
        <w:rPr>
          <w:rFonts w:eastAsia="Times New Roman"/>
        </w:rPr>
        <w:t xml:space="preserve"> </w:t>
      </w:r>
      <w:r w:rsidRPr="00A323B8">
        <w:t>printing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 xml:space="preserve">of </w:t>
      </w:r>
      <w:r>
        <w:rPr>
          <w:noProof/>
        </w:rPr>
        <w:t>Sevana Lotteries</w:t>
      </w:r>
      <w:r>
        <w:t xml:space="preserve"> </w:t>
      </w:r>
      <w:r w:rsidRPr="00A323B8">
        <w:t>(</w:t>
      </w:r>
      <w:r>
        <w:rPr>
          <w:noProof/>
        </w:rPr>
        <w:t>300</w:t>
      </w:r>
      <w:r w:rsidRPr="00A323B8">
        <w:t>)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>
        <w:rPr>
          <w:noProof/>
        </w:rPr>
        <w:t>0352</w:t>
      </w:r>
      <w:r w:rsidRPr="00A323B8">
        <w:rPr>
          <w:rFonts w:eastAsia="Times New Roman"/>
        </w:rPr>
        <w:t xml:space="preserve"> </w:t>
      </w:r>
      <w:r w:rsidRPr="00A323B8">
        <w:t>titled</w:t>
      </w:r>
      <w:r w:rsidRPr="00A323B8">
        <w:rPr>
          <w:rFonts w:eastAsia="Times New Roman"/>
        </w:rPr>
        <w:t xml:space="preserve"> “</w:t>
      </w:r>
      <w:r w:rsidRPr="00673262">
        <w:rPr>
          <w:rFonts w:eastAsia="Times New Roman"/>
          <w:b/>
          <w:bCs/>
          <w:noProof/>
        </w:rPr>
        <w:t>LUCKY DUCK</w:t>
      </w:r>
      <w:r w:rsidRPr="00A323B8">
        <w:rPr>
          <w:rFonts w:eastAsia="Times New Roman"/>
        </w:rPr>
        <w:t>”</w:t>
      </w:r>
      <w:r w:rsidRPr="00A323B8">
        <w:t>.</w:t>
      </w:r>
    </w:p>
    <w:p w14:paraId="224103F2" w14:textId="77777777" w:rsidR="00AA2CCE" w:rsidRPr="00A323B8" w:rsidRDefault="00AA2CCE" w:rsidP="000B4E40">
      <w:pPr>
        <w:rPr>
          <w:rFonts w:eastAsia="Times New Roman"/>
        </w:rPr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includes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designs,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structure,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restrictions,</w:t>
      </w:r>
      <w:r w:rsidRPr="00A323B8">
        <w:rPr>
          <w:rFonts w:eastAsia="Times New Roman"/>
        </w:rPr>
        <w:t xml:space="preserve"> </w:t>
      </w:r>
      <w:r w:rsidRPr="00A323B8">
        <w:t>numbering,</w:t>
      </w:r>
      <w:r w:rsidRPr="00A323B8">
        <w:rPr>
          <w:rFonts w:eastAsia="Times New Roman"/>
        </w:rPr>
        <w:t xml:space="preserve"> </w:t>
      </w:r>
      <w:r w:rsidRPr="00A323B8">
        <w:t>packing</w:t>
      </w:r>
      <w:r w:rsidRPr="00A323B8">
        <w:rPr>
          <w:rFonts w:eastAsia="Times New Roman"/>
        </w:rPr>
        <w:t xml:space="preserve"> </w:t>
      </w:r>
      <w:r w:rsidRPr="00A323B8">
        <w:t>instructions,</w:t>
      </w:r>
      <w:r w:rsidRPr="00A323B8">
        <w:rPr>
          <w:rFonts w:eastAsia="Times New Roman"/>
        </w:rPr>
        <w:t xml:space="preserve"> </w:t>
      </w:r>
      <w:r w:rsidRPr="00A323B8">
        <w:t>pricing,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authority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production.</w:t>
      </w:r>
    </w:p>
    <w:bookmarkStart w:id="2" w:name="_Toc240272070"/>
    <w:p w14:paraId="33412B77" w14:textId="77777777" w:rsidR="00AA2CCE" w:rsidRPr="00A323B8" w:rsidRDefault="00AA2CCE" w:rsidP="00C93775">
      <w:pPr>
        <w:pStyle w:val="Heading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5313E43" wp14:editId="08EDA32C">
                <wp:simplePos x="0" y="0"/>
                <wp:positionH relativeFrom="column">
                  <wp:posOffset>7486960</wp:posOffset>
                </wp:positionH>
                <wp:positionV relativeFrom="paragraph">
                  <wp:posOffset>528765</wp:posOffset>
                </wp:positionV>
                <wp:extent cx="7560" cy="84240"/>
                <wp:effectExtent l="38100" t="38100" r="50165" b="49530"/>
                <wp:wrapNone/>
                <wp:docPr id="149540163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410AE" id="Ink 145" o:spid="_x0000_s1026" type="#_x0000_t75" style="position:absolute;margin-left:589.05pt;margin-top:41.15pt;width:1.55pt;height: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7B7663" wp14:editId="638F41AB">
                <wp:simplePos x="0" y="0"/>
                <wp:positionH relativeFrom="column">
                  <wp:posOffset>8129560</wp:posOffset>
                </wp:positionH>
                <wp:positionV relativeFrom="paragraph">
                  <wp:posOffset>556485</wp:posOffset>
                </wp:positionV>
                <wp:extent cx="20520" cy="26640"/>
                <wp:effectExtent l="38100" t="38100" r="36830" b="50165"/>
                <wp:wrapNone/>
                <wp:docPr id="42362847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C6734" id="Ink 131" o:spid="_x0000_s1026" type="#_x0000_t75" style="position:absolute;margin-left:639.6pt;margin-top:43.3pt;width:2.6pt;height: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">
                <v:imagedata r:id="rId36" o:title=""/>
              </v:shape>
            </w:pict>
          </mc:Fallback>
        </mc:AlternateContent>
      </w:r>
      <w:r w:rsidRPr="00A323B8">
        <w:t xml:space="preserve"> Game Mechanism</w:t>
      </w:r>
      <w:bookmarkEnd w:id="2"/>
    </w:p>
    <w:p w14:paraId="662D31D2" w14:textId="77777777" w:rsidR="00AA2CCE" w:rsidRPr="00A323B8" w:rsidRDefault="00AA2CCE" w:rsidP="00E859A2">
      <w:pPr>
        <w:spacing w:after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6F07C1" wp14:editId="49C410CA">
                <wp:simplePos x="0" y="0"/>
                <wp:positionH relativeFrom="column">
                  <wp:posOffset>-540385</wp:posOffset>
                </wp:positionH>
                <wp:positionV relativeFrom="paragraph">
                  <wp:posOffset>378460</wp:posOffset>
                </wp:positionV>
                <wp:extent cx="8615" cy="27665"/>
                <wp:effectExtent l="38100" t="38100" r="48895" b="48895"/>
                <wp:wrapNone/>
                <wp:docPr id="23794157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615" cy="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CD233" id="Ink 140" o:spid="_x0000_s1026" type="#_x0000_t75" style="position:absolute;margin-left:-43pt;margin-top:29.35pt;width:1.65pt;height: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">
                <v:imagedata r:id="rId38" o:title=""/>
              </v:shape>
            </w:pict>
          </mc:Fallback>
        </mc:AlternateContent>
      </w:r>
      <w:r w:rsidRPr="00A323B8">
        <w:t>This lottery will consist of</w:t>
      </w:r>
      <w:r>
        <w:t xml:space="preserve"> </w:t>
      </w:r>
      <w:r>
        <w:rPr>
          <w:noProof/>
        </w:rPr>
        <w:t>500,000</w:t>
      </w:r>
      <w:r w:rsidRPr="00A323B8">
        <w:t xml:space="preserve"> tickets, with one game printed on each ticket. In the game, players must scratch the designated area to reveal the symbols. </w:t>
      </w:r>
      <w:r w:rsidRPr="00E859A2">
        <w:t>In the game players will be required to scratch and</w:t>
      </w:r>
      <w:r>
        <w:t xml:space="preserve"> </w:t>
      </w:r>
      <w:r>
        <w:rPr>
          <w:noProof/>
        </w:rPr>
        <w:t>find an “Egg” symbol or a “Duck” symbol and win the corresponding prize</w:t>
      </w:r>
      <w:r>
        <w:t>.</w:t>
      </w:r>
    </w:p>
    <w:p w14:paraId="6EDD2AF7" w14:textId="77777777" w:rsidR="00AA2CCE" w:rsidRPr="00A323B8" w:rsidRDefault="00AA2CCE" w:rsidP="00C9377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157323" wp14:editId="07905582">
                <wp:simplePos x="0" y="0"/>
                <wp:positionH relativeFrom="column">
                  <wp:posOffset>-564405</wp:posOffset>
                </wp:positionH>
                <wp:positionV relativeFrom="paragraph">
                  <wp:posOffset>423810</wp:posOffset>
                </wp:positionV>
                <wp:extent cx="360" cy="360"/>
                <wp:effectExtent l="38100" t="38100" r="38100" b="38100"/>
                <wp:wrapNone/>
                <wp:docPr id="111347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77802" id="Ink 144" o:spid="_x0000_s1026" type="#_x0000_t75" style="position:absolute;margin-left:-44.95pt;margin-top:32.85pt;width:1.05pt;height: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0pSAaNYBAACcBAAAEAAAAAAA&#10;AAAAAAAAAADTAwAAZHJzL2luay9pbmsxLnhtbFBLAQItABQABgAIAAAAIQDyARKt3QAAAAkBAAAP&#10;AAAAAAAAAAAAAAAAANc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  <w:r w:rsidRPr="00A323B8">
        <w:rPr>
          <w:rFonts w:eastAsia="Times New Roman"/>
        </w:rPr>
        <w:t xml:space="preserve"> </w:t>
      </w:r>
      <w:r w:rsidRPr="00A323B8">
        <w:t>(NLB)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proofErr w:type="spellStart"/>
      <w:r w:rsidRPr="00A323B8">
        <w:t>Printcare</w:t>
      </w:r>
      <w:proofErr w:type="spellEnd"/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generate,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agreed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herein.</w:t>
      </w:r>
    </w:p>
    <w:p w14:paraId="35C6323A" w14:textId="77777777" w:rsidR="00AA2CCE" w:rsidRPr="00A323B8" w:rsidRDefault="00AA2CCE" w:rsidP="00C93775">
      <w:pPr>
        <w:pStyle w:val="Heading1"/>
        <w:jc w:val="left"/>
      </w:pPr>
      <w:bookmarkStart w:id="3" w:name="_Toc240272071"/>
      <w:r w:rsidRPr="00A323B8">
        <w:t>TICKET SPECIFICATIONS</w:t>
      </w:r>
      <w:bookmarkEnd w:id="3"/>
    </w:p>
    <w:p w14:paraId="0F81B583" w14:textId="77777777" w:rsidR="00AA2CCE" w:rsidRPr="00A323B8" w:rsidRDefault="00AA2CCE" w:rsidP="00C93775">
      <w:pPr>
        <w:pStyle w:val="Heading2"/>
        <w:jc w:val="left"/>
      </w:pPr>
      <w:r w:rsidRPr="00A323B8">
        <w:t xml:space="preserve"> </w:t>
      </w:r>
      <w:bookmarkStart w:id="4" w:name="_Toc240272072"/>
      <w:r w:rsidRPr="00A323B8">
        <w:t>Design Specifications</w:t>
      </w:r>
      <w:bookmarkEnd w:id="4"/>
    </w:p>
    <w:p w14:paraId="7E1D1F47" w14:textId="77777777" w:rsidR="00AA2CCE" w:rsidRPr="00A323B8" w:rsidRDefault="00AA2CCE" w:rsidP="00C93775">
      <w:pPr>
        <w:spacing w:after="120"/>
      </w:pPr>
      <w:r w:rsidRPr="00A323B8">
        <w:t>The game will consist of a single design.</w:t>
      </w:r>
    </w:p>
    <w:p w14:paraId="3E45EBF1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Front Display colours:</w:t>
      </w:r>
      <w:r>
        <w:tab/>
      </w:r>
      <w:r w:rsidRPr="00581374">
        <w:rPr>
          <w:lang w:val="en-US"/>
        </w:rPr>
        <w:t>Cyan, Yellow, Magenta and Black (CYMK)</w:t>
      </w:r>
    </w:p>
    <w:p w14:paraId="1B794DDA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Overprint colours:</w:t>
      </w:r>
      <w:r>
        <w:tab/>
      </w:r>
      <w:r w:rsidRPr="00581374">
        <w:rPr>
          <w:lang w:val="en-US"/>
        </w:rPr>
        <w:t xml:space="preserve">Varnish (Two – protective coat and one special release coat over all variable data), Silver rub removable ink, overprint </w:t>
      </w:r>
      <w:proofErr w:type="spellStart"/>
      <w:r w:rsidRPr="00581374">
        <w:rPr>
          <w:lang w:val="en-US"/>
        </w:rPr>
        <w:t>colours</w:t>
      </w:r>
      <w:proofErr w:type="spellEnd"/>
      <w:r w:rsidRPr="00581374">
        <w:rPr>
          <w:lang w:val="en-US"/>
        </w:rPr>
        <w:t xml:space="preserve"> as per the final approved art.</w:t>
      </w:r>
    </w:p>
    <w:p w14:paraId="17AC5ABF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Back Colour:</w:t>
      </w:r>
      <w:r>
        <w:tab/>
      </w:r>
      <w:r w:rsidRPr="00581374">
        <w:rPr>
          <w:lang w:val="en-US"/>
        </w:rPr>
        <w:t>Black</w:t>
      </w:r>
    </w:p>
    <w:p w14:paraId="4A220DDB" w14:textId="77777777" w:rsidR="00AA2CCE" w:rsidRPr="00A323B8" w:rsidRDefault="00AA2CCE" w:rsidP="00C93775">
      <w:pPr>
        <w:pStyle w:val="ListParagraph"/>
        <w:jc w:val="left"/>
      </w:pPr>
      <w:r w:rsidRPr="00A323B8">
        <w:t>Benday Pattern:</w:t>
      </w:r>
      <w:r>
        <w:tab/>
      </w:r>
      <w:r w:rsidRPr="00A323B8">
        <w:t>A random pattern of concentric lines will be printed in Black behind all game play data.</w:t>
      </w:r>
    </w:p>
    <w:p w14:paraId="177A5471" w14:textId="77777777" w:rsidR="00AA2CCE" w:rsidRPr="00A323B8" w:rsidRDefault="00AA2CCE" w:rsidP="00C93775">
      <w:pPr>
        <w:pStyle w:val="ListParagraph"/>
        <w:jc w:val="left"/>
      </w:pPr>
      <w:r w:rsidRPr="00A323B8">
        <w:t>Artwork:</w:t>
      </w:r>
      <w:r>
        <w:tab/>
      </w:r>
      <w:r w:rsidRPr="00A323B8">
        <w:t>Game concept art will be supplied by the client. Final art will be prepared and presented to client for approval by PSL.</w:t>
      </w:r>
    </w:p>
    <w:p w14:paraId="4B062A46" w14:textId="77777777" w:rsidR="00AA2CCE" w:rsidRPr="00A323B8" w:rsidRDefault="00AA2CCE" w:rsidP="00C93775">
      <w:pPr>
        <w:pStyle w:val="ListParagraph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292B2C4" wp14:editId="0383B23A">
                <wp:simplePos x="0" y="0"/>
                <wp:positionH relativeFrom="column">
                  <wp:posOffset>7918240</wp:posOffset>
                </wp:positionH>
                <wp:positionV relativeFrom="paragraph">
                  <wp:posOffset>-449045</wp:posOffset>
                </wp:positionV>
                <wp:extent cx="143280" cy="1431000"/>
                <wp:effectExtent l="38100" t="38100" r="47625" b="36195"/>
                <wp:wrapNone/>
                <wp:docPr id="206801897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3280" cy="14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84CB1" id="Ink 156" o:spid="_x0000_s1026" type="#_x0000_t75" style="position:absolute;margin-left:623pt;margin-top:-35.85pt;width:12.3pt;height:11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">
                <v:imagedata r:id="rId41" o:title=""/>
              </v:shape>
            </w:pict>
          </mc:Fallback>
        </mc:AlternateContent>
      </w:r>
      <w:r w:rsidRPr="00A323B8">
        <w:t>Proofs:</w:t>
      </w:r>
      <w:r>
        <w:tab/>
      </w:r>
      <w:r w:rsidRPr="00A323B8">
        <w:t>Digital proof of front and back as pdf file will be sent to the client for approval prior to commencement of manufacture by PSL.</w:t>
      </w:r>
    </w:p>
    <w:p w14:paraId="46909440" w14:textId="77777777" w:rsidR="00AA2CCE" w:rsidRPr="00A323B8" w:rsidRDefault="00AA2CCE" w:rsidP="00C93775">
      <w:pPr>
        <w:pStyle w:val="Heading2"/>
        <w:jc w:val="left"/>
      </w:pPr>
      <w:bookmarkStart w:id="5" w:name="_Toc240272073"/>
      <w:r w:rsidRPr="00A323B8">
        <w:t>Technical Specification</w:t>
      </w:r>
      <w:bookmarkEnd w:id="5"/>
    </w:p>
    <w:p w14:paraId="33942667" w14:textId="77777777" w:rsidR="00AA2CCE" w:rsidRPr="00A323B8" w:rsidRDefault="00AA2CCE" w:rsidP="00C93775">
      <w:pPr>
        <w:pStyle w:val="ListParagraph"/>
        <w:jc w:val="left"/>
      </w:pPr>
      <w:r w:rsidRPr="00A323B8">
        <w:t>Quantity:</w:t>
      </w:r>
      <w:r>
        <w:tab/>
      </w:r>
      <w:r>
        <w:rPr>
          <w:noProof/>
        </w:rPr>
        <w:t>500,000</w:t>
      </w:r>
      <w:r>
        <w:t xml:space="preserve"> </w:t>
      </w:r>
      <w:r w:rsidRPr="00A323B8">
        <w:t>tickets</w:t>
      </w:r>
    </w:p>
    <w:p w14:paraId="55921E60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Size:</w:t>
      </w:r>
      <w:r>
        <w:tab/>
      </w:r>
      <w:r w:rsidRPr="00A323B8">
        <w:t>Appro</w:t>
      </w:r>
      <w:r>
        <w:t>x.</w:t>
      </w:r>
      <w:r>
        <w:rPr>
          <w:rFonts w:eastAsia="Times New Roman"/>
        </w:rPr>
        <w:t xml:space="preserve"> dimensions: </w:t>
      </w:r>
      <w:r>
        <w:rPr>
          <w:noProof/>
        </w:rPr>
        <w:t>5.08</w:t>
      </w:r>
      <w:r>
        <w:rPr>
          <w:rFonts w:eastAsia="Times New Roman"/>
        </w:rPr>
        <w:t xml:space="preserve"> (W) × </w:t>
      </w:r>
      <w:r>
        <w:rPr>
          <w:noProof/>
        </w:rPr>
        <w:t>8.89</w:t>
      </w:r>
      <w:r>
        <w:rPr>
          <w:rFonts w:eastAsia="Times New Roman"/>
        </w:rPr>
        <w:t xml:space="preserve"> (H)</w:t>
      </w:r>
    </w:p>
    <w:p w14:paraId="61A4245C" w14:textId="77777777" w:rsidR="00AA2CCE" w:rsidRPr="00A323B8" w:rsidRDefault="00AA2CCE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</w:t>
      </w:r>
      <w:r w:rsidRPr="00A323B8">
        <w:rPr>
          <w:rFonts w:eastAsia="Times New Roman"/>
        </w:rPr>
        <w:t xml:space="preserve"> </w:t>
      </w:r>
      <w:r w:rsidRPr="00A323B8">
        <w:t>Orientation:</w:t>
      </w:r>
      <w:r>
        <w:tab/>
      </w:r>
      <w:r w:rsidRPr="00673262">
        <w:rPr>
          <w:noProof/>
        </w:rPr>
        <w:t>Portrait</w:t>
      </w:r>
    </w:p>
    <w:p w14:paraId="7113D54E" w14:textId="77777777" w:rsidR="00AA2CCE" w:rsidRPr="00C03F5E" w:rsidRDefault="00AA2CCE" w:rsidP="00C93775">
      <w:pPr>
        <w:pStyle w:val="ListParagraph"/>
        <w:jc w:val="left"/>
        <w:rPr>
          <w:vertAlign w:val="subscript"/>
        </w:rPr>
      </w:pPr>
      <w:r w:rsidRPr="00A323B8">
        <w:t>Stock:</w:t>
      </w:r>
      <w:r>
        <w:tab/>
      </w:r>
      <w:r w:rsidRPr="00673262">
        <w:rPr>
          <w:noProof/>
        </w:rPr>
        <w:t>250</w:t>
      </w:r>
      <w:r w:rsidRPr="00D10A74">
        <w:rPr>
          <w:noProof/>
        </w:rPr>
        <w:t>-micron board</w:t>
      </w:r>
    </w:p>
    <w:p w14:paraId="20EB0327" w14:textId="77777777" w:rsidR="00AA2CCE" w:rsidRPr="00A323B8" w:rsidRDefault="00AA2CCE" w:rsidP="00C93775">
      <w:pPr>
        <w:pStyle w:val="ListParagraph"/>
        <w:jc w:val="left"/>
      </w:pPr>
      <w:r w:rsidRPr="00A323B8">
        <w:lastRenderedPageBreak/>
        <w:t>Finish:</w:t>
      </w:r>
      <w:r>
        <w:tab/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perforated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easy</w:t>
      </w:r>
      <w:r w:rsidRPr="00A323B8">
        <w:rPr>
          <w:rFonts w:eastAsia="Times New Roman"/>
        </w:rPr>
        <w:t xml:space="preserve"> </w:t>
      </w:r>
      <w:r w:rsidRPr="00A323B8">
        <w:t>tear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fan</w:t>
      </w:r>
      <w:r w:rsidRPr="00A323B8">
        <w:rPr>
          <w:rFonts w:eastAsia="Times New Roman"/>
        </w:rPr>
        <w:t xml:space="preserve"> </w:t>
      </w:r>
      <w:r w:rsidRPr="00A323B8">
        <w:t>folded</w:t>
      </w:r>
      <w:r w:rsidRPr="00A323B8">
        <w:rPr>
          <w:rFonts w:eastAsia="Times New Roman"/>
        </w:rPr>
        <w:t xml:space="preserve"> </w:t>
      </w:r>
      <w:r w:rsidRPr="00A323B8">
        <w:t>five to view in books of</w:t>
      </w:r>
      <w:r>
        <w:t xml:space="preserve"> </w:t>
      </w:r>
      <w:r w:rsidRPr="00673262">
        <w:rPr>
          <w:noProof/>
        </w:rPr>
        <w:t>40</w:t>
      </w:r>
      <w:r w:rsidRPr="00A323B8">
        <w:t>.</w:t>
      </w:r>
    </w:p>
    <w:p w14:paraId="72E4C5B5" w14:textId="77777777" w:rsidR="00AA2CCE" w:rsidRPr="00A323B8" w:rsidRDefault="00AA2CCE" w:rsidP="00C93775">
      <w:pPr>
        <w:pStyle w:val="ListParagraph"/>
        <w:jc w:val="left"/>
      </w:pP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Data:</w:t>
      </w:r>
      <w:r>
        <w:tab/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(Play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>
        <w:rPr>
          <w:rFonts w:eastAsia="Times New Roman"/>
        </w:rPr>
        <w:t xml:space="preserve"> </w:t>
      </w:r>
      <w:r w:rsidRPr="00A323B8">
        <w:t>game/</w:t>
      </w:r>
      <w:r>
        <w:t xml:space="preserve"> </w:t>
      </w:r>
      <w:r w:rsidRPr="00A323B8">
        <w:t>book/</w:t>
      </w:r>
      <w: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codes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VIRN)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inkjet</w:t>
      </w:r>
      <w:r w:rsidRPr="00A323B8">
        <w:rPr>
          <w:rFonts w:eastAsia="Times New Roman"/>
        </w:rPr>
        <w:t xml:space="preserve"> </w:t>
      </w:r>
      <w:r w:rsidRPr="00A323B8">
        <w:t>technology.</w:t>
      </w:r>
    </w:p>
    <w:p w14:paraId="4D81A917" w14:textId="77777777" w:rsidR="00AA2CCE" w:rsidRPr="00A323B8" w:rsidRDefault="00AA2CCE" w:rsidP="00C93775">
      <w:pPr>
        <w:pStyle w:val="Heading1"/>
        <w:jc w:val="left"/>
      </w:pPr>
      <w:bookmarkStart w:id="6" w:name="_Toc240272074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bookmarkEnd w:id="6"/>
    </w:p>
    <w:p w14:paraId="0240A669" w14:textId="77777777" w:rsidR="00AA2CCE" w:rsidRPr="00A323B8" w:rsidRDefault="00AA2CCE" w:rsidP="00C93775">
      <w:pPr>
        <w:pStyle w:val="Heading2"/>
        <w:jc w:val="left"/>
      </w:pPr>
      <w:bookmarkStart w:id="7" w:name="_Toc240272075"/>
      <w:r w:rsidRPr="00A323B8">
        <w:t>Game Play Mechanism</w:t>
      </w:r>
      <w:bookmarkEnd w:id="7"/>
    </w:p>
    <w:p w14:paraId="053CAF76" w14:textId="77777777" w:rsidR="00AA2CCE" w:rsidRPr="00A323B8" w:rsidRDefault="00AA2CCE" w:rsidP="00C93775">
      <w:r w:rsidRPr="00A323B8">
        <w:t xml:space="preserve">Scratch and </w:t>
      </w:r>
      <w:r>
        <w:rPr>
          <w:noProof/>
        </w:rPr>
        <w:t>find an “Egg” symbol or a “Duck” symbol and win the corresponding prize</w:t>
      </w:r>
      <w:r>
        <w:t>.</w:t>
      </w:r>
    </w:p>
    <w:p w14:paraId="042406E2" w14:textId="77777777" w:rsidR="00AA2CCE" w:rsidRPr="00A323B8" w:rsidRDefault="00AA2CCE" w:rsidP="00C93775">
      <w:pPr>
        <w:pStyle w:val="Heading2"/>
        <w:jc w:val="left"/>
      </w:pPr>
      <w:bookmarkStart w:id="8" w:name="_Toc240272076"/>
      <w:r w:rsidRPr="00A323B8">
        <w:t>Game Classification (Perfect or Non-Perfect)</w:t>
      </w:r>
      <w:bookmarkEnd w:id="8"/>
    </w:p>
    <w:p w14:paraId="7528BB5E" w14:textId="77777777" w:rsidR="00AA2CCE" w:rsidRPr="00A323B8" w:rsidRDefault="00AA2CCE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manufactured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Perfect</w:t>
      </w:r>
      <w:r w:rsidRPr="00A323B8">
        <w:rPr>
          <w:rFonts w:eastAsia="Times New Roman"/>
        </w:rPr>
        <w:t xml:space="preserve"> </w:t>
      </w:r>
      <w:r w:rsidRPr="00A323B8">
        <w:t>Game,</w:t>
      </w:r>
      <w:r w:rsidRPr="00A323B8">
        <w:rPr>
          <w:rFonts w:eastAsia="Times New Roman"/>
        </w:rPr>
        <w:t xml:space="preserve"> </w:t>
      </w:r>
      <w:r w:rsidRPr="00A323B8">
        <w:t>meaning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(tickets)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strict</w:t>
      </w:r>
      <w:r w:rsidRPr="00A323B8">
        <w:rPr>
          <w:rFonts w:eastAsia="Times New Roman"/>
        </w:rPr>
        <w:t xml:space="preserve"> </w:t>
      </w:r>
      <w:r w:rsidRPr="00A323B8">
        <w:t>sequential</w:t>
      </w:r>
      <w:r w:rsidRPr="00A323B8">
        <w:rPr>
          <w:rFonts w:eastAsia="Times New Roman"/>
        </w:rPr>
        <w:t xml:space="preserve"> </w:t>
      </w:r>
      <w:r w:rsidRPr="00A323B8">
        <w:t>order.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guarantees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proofErr w:type="spellStart"/>
      <w:r w:rsidRPr="00A323B8">
        <w:t>prize</w:t>
      </w:r>
      <w:proofErr w:type="spellEnd"/>
      <w:r w:rsidRPr="00A323B8">
        <w:rPr>
          <w:rFonts w:eastAsia="Times New Roman"/>
        </w:rPr>
        <w:t xml:space="preserve"> </w:t>
      </w:r>
      <w:r w:rsidRPr="00A323B8">
        <w:t>structure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Section</w:t>
      </w:r>
      <w:r w:rsidRPr="00A323B8">
        <w:rPr>
          <w:rFonts w:eastAsia="Times New Roman"/>
        </w:rPr>
        <w:t xml:space="preserve"> </w:t>
      </w:r>
      <w:r w:rsidRPr="00A323B8">
        <w:t>4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36A90DB2" w14:textId="77777777" w:rsidR="00AA2CCE" w:rsidRPr="00A323B8" w:rsidRDefault="00AA2CCE" w:rsidP="00C93775">
      <w:pPr>
        <w:pStyle w:val="Heading2"/>
        <w:jc w:val="left"/>
      </w:pPr>
      <w:bookmarkStart w:id="9" w:name="_Toc240272077"/>
      <w:r w:rsidRPr="00A323B8">
        <w:t>Game Generation</w:t>
      </w:r>
      <w:bookmarkEnd w:id="9"/>
    </w:p>
    <w:p w14:paraId="0E7F450D" w14:textId="77777777" w:rsidR="00AA2CCE" w:rsidRPr="00A323B8" w:rsidRDefault="00AA2CCE" w:rsidP="00C93775">
      <w:r w:rsidRPr="00A323B8">
        <w:t>Specially</w:t>
      </w:r>
      <w:r w:rsidRPr="00A323B8">
        <w:rPr>
          <w:rFonts w:eastAsia="Times New Roman"/>
        </w:rPr>
        <w:t xml:space="preserve"> </w:t>
      </w:r>
      <w:r w:rsidRPr="00A323B8">
        <w:t>written</w:t>
      </w:r>
      <w:r w:rsidRPr="00A323B8">
        <w:rPr>
          <w:rFonts w:eastAsia="Times New Roman"/>
        </w:rPr>
        <w:t xml:space="preserve"> </w:t>
      </w:r>
      <w:r w:rsidRPr="00A323B8">
        <w:t>software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 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randomly</w:t>
      </w:r>
      <w:r w:rsidRPr="00A323B8">
        <w:rPr>
          <w:rFonts w:eastAsia="Times New Roman"/>
        </w:rPr>
        <w:t xml:space="preserve"> </w:t>
      </w:r>
      <w:r w:rsidRPr="00A323B8">
        <w:t>generate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wide</w:t>
      </w:r>
      <w:r w:rsidRPr="00A323B8">
        <w:rPr>
          <w:rFonts w:eastAsia="Times New Roman"/>
        </w:rPr>
        <w:t xml:space="preserve"> </w:t>
      </w:r>
      <w:r w:rsidRPr="00A323B8">
        <w:t>range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combinations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parameters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4388BFF7" w14:textId="77777777" w:rsidR="00AA2CCE" w:rsidRPr="00A323B8" w:rsidRDefault="00AA2CCE" w:rsidP="00C93775">
      <w:pPr>
        <w:pStyle w:val="Heading2"/>
        <w:jc w:val="left"/>
      </w:pPr>
      <w:bookmarkStart w:id="10" w:name="_Toc240272078"/>
      <w:r w:rsidRPr="00A323B8">
        <w:t>Play Symbols</w:t>
      </w:r>
      <w:bookmarkEnd w:id="10"/>
    </w:p>
    <w:p w14:paraId="70394211" w14:textId="77777777" w:rsidR="00AA2CCE" w:rsidRPr="00A323B8" w:rsidRDefault="00AA2CCE" w:rsidP="00C93775">
      <w:pPr>
        <w:pStyle w:val="NoSpacing"/>
        <w:spacing w:line="360" w:lineRule="auto"/>
        <w:ind w:left="720"/>
        <w:jc w:val="left"/>
      </w:pP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symbols</w:t>
      </w:r>
      <w:r w:rsidRPr="00A323B8">
        <w:t>.</w:t>
      </w:r>
    </w:p>
    <w:tbl>
      <w:tblPr>
        <w:tblStyle w:val="TableGridLight"/>
        <w:tblW w:w="7920" w:type="dxa"/>
        <w:tblInd w:w="625" w:type="dxa"/>
        <w:tblLook w:val="04A0" w:firstRow="1" w:lastRow="0" w:firstColumn="1" w:lastColumn="0" w:noHBand="0" w:noVBand="1"/>
      </w:tblPr>
      <w:tblGrid>
        <w:gridCol w:w="2520"/>
        <w:gridCol w:w="5400"/>
      </w:tblGrid>
      <w:tr w:rsidR="00AA2CCE" w:rsidRPr="00A323B8" w14:paraId="140F9240" w14:textId="77777777" w:rsidTr="00BE6437">
        <w:tc>
          <w:tcPr>
            <w:tcW w:w="2520" w:type="dxa"/>
            <w:hideMark/>
          </w:tcPr>
          <w:p w14:paraId="5FA8701F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5400" w:type="dxa"/>
            <w:hideMark/>
          </w:tcPr>
          <w:p w14:paraId="5BE24F78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Symbols</w:t>
            </w:r>
          </w:p>
        </w:tc>
      </w:tr>
      <w:tr w:rsidR="00AA2CCE" w:rsidRPr="00A323B8" w14:paraId="349BA855" w14:textId="77777777" w:rsidTr="00BE6437">
        <w:tc>
          <w:tcPr>
            <w:tcW w:w="2520" w:type="dxa"/>
            <w:hideMark/>
          </w:tcPr>
          <w:p w14:paraId="346A6B0E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Play Symbols</w:t>
            </w:r>
          </w:p>
        </w:tc>
        <w:tc>
          <w:tcPr>
            <w:tcW w:w="5400" w:type="dxa"/>
            <w:hideMark/>
          </w:tcPr>
          <w:p w14:paraId="7199CEB3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Egg, Duck, Feather, Lotus, Tortoise and Fish</w:t>
            </w:r>
          </w:p>
        </w:tc>
      </w:tr>
      <w:tr w:rsidR="00AA2CCE" w:rsidRPr="00A323B8" w14:paraId="7FC14935" w14:textId="77777777" w:rsidTr="00BE6437">
        <w:tc>
          <w:tcPr>
            <w:tcW w:w="2520" w:type="dxa"/>
            <w:hideMark/>
          </w:tcPr>
          <w:p w14:paraId="52958FBB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Prize Amount Symbols</w:t>
            </w:r>
          </w:p>
        </w:tc>
        <w:tc>
          <w:tcPr>
            <w:tcW w:w="5400" w:type="dxa"/>
            <w:hideMark/>
          </w:tcPr>
          <w:p w14:paraId="4EB7E461" w14:textId="77777777" w:rsidR="00AA2CCE" w:rsidRPr="00A323B8" w:rsidRDefault="00AA2CCE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Rs. 50, Rs. 500, Rs. 1,000, and Rs. 5,000</w:t>
            </w:r>
          </w:p>
        </w:tc>
      </w:tr>
    </w:tbl>
    <w:p w14:paraId="35226CA4" w14:textId="77777777" w:rsidR="00AA2CCE" w:rsidRPr="00A323B8" w:rsidRDefault="00AA2CCE" w:rsidP="00C93775">
      <w:pPr>
        <w:pStyle w:val="NoSpacing"/>
        <w:jc w:val="left"/>
      </w:pPr>
    </w:p>
    <w:p w14:paraId="04AEA91F" w14:textId="77777777" w:rsidR="00AA2CCE" w:rsidRPr="00A323B8" w:rsidRDefault="00AA2CCE" w:rsidP="00C93775">
      <w:pPr>
        <w:pStyle w:val="Heading2"/>
        <w:jc w:val="left"/>
      </w:pPr>
      <w:bookmarkStart w:id="11" w:name="_Toc240272079"/>
      <w:r w:rsidRPr="00A323B8">
        <w:t>Serial Numbering</w:t>
      </w:r>
      <w:bookmarkEnd w:id="11"/>
    </w:p>
    <w:p w14:paraId="3B9AC010" w14:textId="1A479709" w:rsidR="00AA2CCE" w:rsidRPr="00A323B8" w:rsidRDefault="00AA2CCE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unique/consecutive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PXXXGGGGTTTTTTT</w:t>
      </w:r>
      <w:r w:rsidRPr="00A323B8">
        <w:rPr>
          <w:rFonts w:eastAsia="Times New Roman"/>
        </w:rPr>
        <w:t xml:space="preserve"> </w:t>
      </w:r>
      <w:r w:rsidRPr="00A323B8">
        <w:t>where</w:t>
      </w:r>
      <w:r w:rsidRPr="00A323B8">
        <w:rPr>
          <w:rFonts w:eastAsia="Times New Roman"/>
        </w:rPr>
        <w:t xml:space="preserve"> </w:t>
      </w:r>
      <w:r w:rsidRPr="00A323B8">
        <w:t>P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Passive/Scratch,</w:t>
      </w:r>
      <w:r w:rsidRPr="00A323B8">
        <w:rPr>
          <w:rFonts w:eastAsia="Times New Roman"/>
        </w:rPr>
        <w:t xml:space="preserve"> </w:t>
      </w:r>
      <w:r w:rsidRPr="00A323B8">
        <w:t>XXX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Lottery</w:t>
      </w:r>
      <w:r w:rsidRPr="00A323B8">
        <w:rPr>
          <w:rFonts w:eastAsia="Times New Roman"/>
        </w:rPr>
        <w:t xml:space="preserve"> </w:t>
      </w:r>
      <w:r w:rsidRPr="00A323B8">
        <w:t>Code,</w:t>
      </w:r>
      <w:r w:rsidRPr="00A323B8">
        <w:rPr>
          <w:rFonts w:eastAsia="Times New Roman"/>
        </w:rPr>
        <w:t xml:space="preserve"> </w:t>
      </w:r>
      <w:r w:rsidRPr="00A323B8">
        <w:t>GGGG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TTTTTTT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Serial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0000001</w:t>
      </w:r>
      <w:r w:rsidRPr="00A323B8">
        <w:rPr>
          <w:rFonts w:eastAsia="Times New Roman"/>
        </w:rPr>
        <w:t xml:space="preserve"> </w:t>
      </w:r>
      <w:r w:rsidRPr="00A323B8">
        <w:t>through</w:t>
      </w:r>
      <w:r w:rsidRPr="00A323B8">
        <w:rPr>
          <w:rFonts w:eastAsia="Times New Roman"/>
        </w:rPr>
        <w:t xml:space="preserve"> </w:t>
      </w:r>
      <w:r w:rsidR="00D66F7D">
        <w:rPr>
          <w:rFonts w:eastAsia="Times New Roman"/>
        </w:rPr>
        <w:t>0</w:t>
      </w:r>
      <w:r w:rsidRPr="00673262">
        <w:rPr>
          <w:rFonts w:eastAsia="Times New Roman"/>
          <w:noProof/>
        </w:rPr>
        <w:t>500000</w:t>
      </w:r>
      <w:r w:rsidRPr="00A323B8">
        <w:t>.</w:t>
      </w:r>
    </w:p>
    <w:p w14:paraId="3AC6E953" w14:textId="77777777" w:rsidR="00AA2CCE" w:rsidRPr="00A323B8" w:rsidRDefault="00AA2CCE" w:rsidP="00C93775">
      <w:pPr>
        <w:pStyle w:val="NoSpacing"/>
        <w:ind w:left="720"/>
        <w:jc w:val="left"/>
      </w:pPr>
    </w:p>
    <w:tbl>
      <w:tblPr>
        <w:tblStyle w:val="TableGridLight"/>
        <w:tblW w:w="7077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019"/>
        <w:gridCol w:w="981"/>
        <w:gridCol w:w="1167"/>
        <w:gridCol w:w="1824"/>
        <w:gridCol w:w="2086"/>
      </w:tblGrid>
      <w:tr w:rsidR="00AA2CCE" w:rsidRPr="00A323B8" w14:paraId="2EBA0BB4" w14:textId="77777777" w:rsidTr="00005BF9">
        <w:tc>
          <w:tcPr>
            <w:tcW w:w="1019" w:type="dxa"/>
          </w:tcPr>
          <w:p w14:paraId="7BF1E1E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Passive/</w:t>
            </w:r>
          </w:p>
          <w:p w14:paraId="09734E95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Scratch</w:t>
            </w:r>
          </w:p>
        </w:tc>
        <w:tc>
          <w:tcPr>
            <w:tcW w:w="981" w:type="dxa"/>
          </w:tcPr>
          <w:p w14:paraId="279A5584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167" w:type="dxa"/>
          </w:tcPr>
          <w:p w14:paraId="66CF62F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1824" w:type="dxa"/>
          </w:tcPr>
          <w:p w14:paraId="3D13CE6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Start</w:t>
            </w:r>
          </w:p>
          <w:p w14:paraId="3BE151B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2086" w:type="dxa"/>
          </w:tcPr>
          <w:p w14:paraId="4E093B64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End</w:t>
            </w:r>
          </w:p>
          <w:p w14:paraId="5338379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</w:tr>
      <w:tr w:rsidR="00AA2CCE" w:rsidRPr="00A323B8" w14:paraId="7150DBD9" w14:textId="77777777" w:rsidTr="00005BF9">
        <w:tc>
          <w:tcPr>
            <w:tcW w:w="1019" w:type="dxa"/>
          </w:tcPr>
          <w:p w14:paraId="325FBC6D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1</w:t>
            </w:r>
          </w:p>
        </w:tc>
        <w:tc>
          <w:tcPr>
            <w:tcW w:w="981" w:type="dxa"/>
          </w:tcPr>
          <w:p w14:paraId="1DCC78BE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73262">
              <w:rPr>
                <w:b/>
                <w:noProof/>
              </w:rPr>
              <w:t>300</w:t>
            </w:r>
          </w:p>
        </w:tc>
        <w:tc>
          <w:tcPr>
            <w:tcW w:w="1167" w:type="dxa"/>
          </w:tcPr>
          <w:p w14:paraId="4840CE04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73262">
              <w:rPr>
                <w:b/>
                <w:noProof/>
              </w:rPr>
              <w:t>0352</w:t>
            </w:r>
          </w:p>
        </w:tc>
        <w:tc>
          <w:tcPr>
            <w:tcW w:w="1824" w:type="dxa"/>
          </w:tcPr>
          <w:p w14:paraId="792C43BF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0000001</w:t>
            </w:r>
          </w:p>
        </w:tc>
        <w:tc>
          <w:tcPr>
            <w:tcW w:w="2086" w:type="dxa"/>
          </w:tcPr>
          <w:p w14:paraId="322FDD7D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0500000</w:t>
            </w:r>
          </w:p>
        </w:tc>
      </w:tr>
    </w:tbl>
    <w:p w14:paraId="460F130F" w14:textId="77777777" w:rsidR="00AA2CCE" w:rsidRPr="00A323B8" w:rsidRDefault="00AA2CCE" w:rsidP="00C93775">
      <w:pPr>
        <w:pStyle w:val="Heading2"/>
        <w:jc w:val="left"/>
      </w:pPr>
      <w:r w:rsidRPr="00A323B8">
        <w:tab/>
      </w:r>
      <w:bookmarkStart w:id="12" w:name="_Toc240272080"/>
      <w:r w:rsidRPr="00A323B8">
        <w:t>Validation</w:t>
      </w:r>
      <w:bookmarkEnd w:id="12"/>
    </w:p>
    <w:p w14:paraId="4B5B10C6" w14:textId="77777777" w:rsidR="00AA2CCE" w:rsidRPr="00A323B8" w:rsidRDefault="00AA2CCE" w:rsidP="00C93775">
      <w:pPr>
        <w:pStyle w:val="Heading3"/>
        <w:jc w:val="left"/>
      </w:pPr>
      <w:r w:rsidRPr="00A323B8">
        <w:t>VIRN</w:t>
      </w:r>
    </w:p>
    <w:p w14:paraId="7F9F4C19" w14:textId="77777777" w:rsidR="00AA2CCE" w:rsidRPr="00A323B8" w:rsidRDefault="00AA2CCE" w:rsidP="00C93775">
      <w:pPr>
        <w:pStyle w:val="NoSpacing"/>
        <w:spacing w:after="120"/>
        <w:jc w:val="left"/>
      </w:pP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assigned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</w:t>
      </w:r>
      <w:r w:rsidRPr="00A323B8">
        <w:rPr>
          <w:rFonts w:eastAsia="Times New Roman"/>
        </w:rPr>
        <w:t xml:space="preserve"> </w:t>
      </w:r>
      <w:r w:rsidRPr="00A323B8">
        <w:t>fifteen</w:t>
      </w:r>
      <w:r w:rsidRPr="00A323B8">
        <w:rPr>
          <w:rFonts w:eastAsia="Times New Roman"/>
        </w:rPr>
        <w:t xml:space="preserve">-digit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(VIRN).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VIRN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formatted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 xml:space="preserve">follows: </w:t>
      </w:r>
    </w:p>
    <w:p w14:paraId="1D3768EC" w14:textId="77777777" w:rsidR="00AA2CCE" w:rsidRPr="00A323B8" w:rsidRDefault="00AA2CCE" w:rsidP="00C93775">
      <w:pPr>
        <w:pStyle w:val="NoSpacing"/>
        <w:spacing w:after="120"/>
        <w:jc w:val="left"/>
      </w:pPr>
      <w:r w:rsidRPr="00A323B8">
        <w:t xml:space="preserve">PXXXGGGGVVVVVVV where P represents the Passive/Scratch, XXX represents the Lottery Code, GGGG represents game number, VVVVVVV represents the unique </w:t>
      </w:r>
      <w:r w:rsidRPr="00A323B8">
        <w:lastRenderedPageBreak/>
        <w:t>VIRN. Each ticket will include a bar code (2 of 5 Interleaved symbology</w:t>
      </w:r>
      <w:proofErr w:type="gramStart"/>
      <w:r w:rsidRPr="00A323B8">
        <w:t>)</w:t>
      </w:r>
      <w:proofErr w:type="gramEnd"/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</w:p>
    <w:p w14:paraId="71C0F9BA" w14:textId="77777777" w:rsidR="00AA2CCE" w:rsidRPr="00A323B8" w:rsidRDefault="00AA2CCE" w:rsidP="00C93775">
      <w:pPr>
        <w:pStyle w:val="NoSpacing"/>
        <w:spacing w:before="120" w:after="120"/>
        <w:jc w:val="left"/>
      </w:pPr>
      <w:r w:rsidRPr="00A323B8">
        <w:t>Parity: remainder of the sum of all the digits of the VIRN divided by 10</w:t>
      </w:r>
    </w:p>
    <w:p w14:paraId="1339462A" w14:textId="77777777" w:rsidR="00AA2CCE" w:rsidRPr="00A323B8" w:rsidRDefault="00AA2CCE" w:rsidP="00C93775">
      <w:pPr>
        <w:pStyle w:val="NoSpacing"/>
        <w:spacing w:after="120"/>
        <w:jc w:val="left"/>
      </w:pPr>
      <w:proofErr w:type="spellStart"/>
      <w:r w:rsidRPr="00A323B8">
        <w:t>e.g</w:t>
      </w:r>
      <w:proofErr w:type="spellEnd"/>
      <w:r w:rsidRPr="00A323B8">
        <w:t xml:space="preserve">: </w:t>
      </w:r>
      <w:proofErr w:type="spellStart"/>
      <w:r w:rsidRPr="00A323B8">
        <w:t>virn</w:t>
      </w:r>
      <w:proofErr w:type="spellEnd"/>
      <w:r w:rsidRPr="00A323B8">
        <w:t xml:space="preserve"> no - </w:t>
      </w:r>
      <w:r w:rsidRPr="00A323B8">
        <w:rPr>
          <w:rFonts w:eastAsia="Times New Roman" w:cs="Arial"/>
          <w:lang w:val="en-US"/>
        </w:rPr>
        <w:t>13</w:t>
      </w:r>
      <w:r>
        <w:rPr>
          <w:rFonts w:eastAsia="Times New Roman" w:cs="Arial"/>
          <w:lang w:val="en-US"/>
        </w:rPr>
        <w:t>0</w:t>
      </w:r>
      <w:r w:rsidRPr="00A323B8">
        <w:rPr>
          <w:rFonts w:eastAsia="Times New Roman" w:cs="Arial"/>
          <w:lang w:val="en-US"/>
        </w:rPr>
        <w:t>000022345678</w:t>
      </w:r>
    </w:p>
    <w:p w14:paraId="17457AD3" w14:textId="77777777" w:rsidR="00AA2CCE" w:rsidRPr="00A323B8" w:rsidRDefault="00AA2CCE" w:rsidP="00C93775">
      <w:pPr>
        <w:pStyle w:val="NoSpacing"/>
        <w:spacing w:after="120"/>
        <w:ind w:left="7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/>
                    </w:rPr>
                    <m:t>1+3+0+0+0+0+0+2+2+3+4+5+6+7+8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lang w:val="en-US"/>
            </w:rPr>
            <m:t>=4.1</m:t>
          </m:r>
        </m:oMath>
      </m:oMathPara>
    </w:p>
    <w:p w14:paraId="5F85A1A7" w14:textId="77777777" w:rsidR="00AA2CCE" w:rsidRPr="00A323B8" w:rsidRDefault="00AA2CCE" w:rsidP="00C93775">
      <w:pPr>
        <w:pStyle w:val="NoSpacing"/>
        <w:spacing w:before="1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Parity = Remainder = 1</m:t>
          </m:r>
        </m:oMath>
      </m:oMathPara>
    </w:p>
    <w:p w14:paraId="24977BEE" w14:textId="77777777" w:rsidR="00AA2CCE" w:rsidRPr="00A323B8" w:rsidRDefault="00AA2CCE" w:rsidP="00C93775">
      <w:pPr>
        <w:pStyle w:val="Heading3"/>
        <w:jc w:val="left"/>
      </w:pP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</w:p>
    <w:p w14:paraId="627A2164" w14:textId="77777777" w:rsidR="00AA2CCE" w:rsidRPr="00A323B8" w:rsidRDefault="00AA2CCE" w:rsidP="00C93775">
      <w:pPr>
        <w:pStyle w:val="NoSpacing"/>
        <w:spacing w:after="120"/>
        <w:jc w:val="left"/>
        <w:rPr>
          <w:lang w:val="en-US"/>
        </w:rPr>
      </w:pPr>
      <w:r w:rsidRPr="00A323B8">
        <w:rPr>
          <w:lang w:val="en-US"/>
        </w:rPr>
        <w:t xml:space="preserve">Each ticket receives a three-character Agent Validation Code for prize authentication by agents. The code consists of three distinct letters, printed in three randomly selected positions </w:t>
      </w:r>
      <w:r>
        <w:rPr>
          <w:lang w:val="en-US"/>
        </w:rPr>
        <w:t>from</w:t>
      </w:r>
      <w:r w:rsidRPr="00A323B8">
        <w:rPr>
          <w:lang w:val="en-US"/>
        </w:rPr>
        <w:t xml:space="preserve"> nine</w:t>
      </w:r>
      <w:r>
        <w:rPr>
          <w:lang w:val="en-US"/>
        </w:rPr>
        <w:t xml:space="preserve"> allocated </w:t>
      </w:r>
      <w:r w:rsidRPr="00A323B8">
        <w:rPr>
          <w:lang w:val="en-US"/>
        </w:rPr>
        <w:t>position</w:t>
      </w:r>
      <w:r>
        <w:rPr>
          <w:lang w:val="en-US"/>
        </w:rPr>
        <w:t>s</w:t>
      </w:r>
      <w:r w:rsidRPr="00A323B8">
        <w:rPr>
          <w:lang w:val="en-US"/>
        </w:rPr>
        <w:t xml:space="preserve"> in the player scratch area.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5331"/>
      </w:tblGrid>
      <w:tr w:rsidR="00AA2CCE" w:rsidRPr="00A323B8" w14:paraId="48B33160" w14:textId="77777777" w:rsidTr="004B21AB">
        <w:tc>
          <w:tcPr>
            <w:tcW w:w="2965" w:type="dxa"/>
          </w:tcPr>
          <w:p w14:paraId="025FE18F" w14:textId="77777777" w:rsidR="00AA2CCE" w:rsidRPr="00A323B8" w:rsidRDefault="00AA2CCE" w:rsidP="00C93775">
            <w:pPr>
              <w:pStyle w:val="NoSpacing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Non-winning and </w:t>
            </w:r>
            <w:r w:rsidRPr="00A323B8">
              <w:rPr>
                <w:b/>
                <w:bCs/>
              </w:rPr>
              <w:t>High-Tier Winning Tickets</w:t>
            </w:r>
          </w:p>
        </w:tc>
        <w:tc>
          <w:tcPr>
            <w:tcW w:w="5331" w:type="dxa"/>
          </w:tcPr>
          <w:p w14:paraId="335CD177" w14:textId="77777777" w:rsidR="00AA2CCE" w:rsidRPr="00A323B8" w:rsidRDefault="00AA2CCE" w:rsidP="00C93775">
            <w:pPr>
              <w:pStyle w:val="NewStyle"/>
            </w:pPr>
            <w:r w:rsidRPr="00A323B8">
              <w:t>Three distinct letters chosen from: W, S, A, D, Z, R</w:t>
            </w:r>
          </w:p>
          <w:p w14:paraId="0ADC83A6" w14:textId="77777777" w:rsidR="00AA2CCE" w:rsidRPr="00A323B8" w:rsidRDefault="00AA2CCE" w:rsidP="00C93775">
            <w:pPr>
              <w:pStyle w:val="NoSpacing"/>
              <w:jc w:val="left"/>
              <w:rPr>
                <w:b/>
              </w:rPr>
            </w:pPr>
          </w:p>
        </w:tc>
      </w:tr>
      <w:tr w:rsidR="00AA2CCE" w:rsidRPr="00A323B8" w14:paraId="7D41ADC4" w14:textId="77777777" w:rsidTr="004B21AB">
        <w:tc>
          <w:tcPr>
            <w:tcW w:w="2965" w:type="dxa"/>
          </w:tcPr>
          <w:p w14:paraId="1D7A00F3" w14:textId="77777777" w:rsidR="00AA2CCE" w:rsidRPr="00A323B8" w:rsidRDefault="00AA2CCE" w:rsidP="00C93775">
            <w:pPr>
              <w:pStyle w:val="NoSpacing"/>
              <w:jc w:val="left"/>
              <w:rPr>
                <w:b/>
                <w:bCs/>
              </w:rPr>
            </w:pPr>
            <w:r w:rsidRPr="00A323B8">
              <w:rPr>
                <w:b/>
                <w:bCs/>
              </w:rPr>
              <w:t>Low-Tier Winning Tickets</w:t>
            </w:r>
          </w:p>
        </w:tc>
        <w:tc>
          <w:tcPr>
            <w:tcW w:w="5331" w:type="dxa"/>
          </w:tcPr>
          <w:p w14:paraId="6C833248" w14:textId="77777777" w:rsidR="00AA2CCE" w:rsidRPr="00A323B8" w:rsidRDefault="00AA2CCE" w:rsidP="00C93775">
            <w:pPr>
              <w:pStyle w:val="NoSpacing"/>
              <w:jc w:val="left"/>
            </w:pPr>
            <w:r w:rsidRPr="00A323B8">
              <w:t xml:space="preserve">Two distinct letters chosen from: W, S, A, D, Z, R plus one additional letter based on the prize: </w:t>
            </w:r>
          </w:p>
          <w:p w14:paraId="002CE35B" w14:textId="77777777" w:rsidR="00AA2CCE" w:rsidRPr="00A323B8" w:rsidRDefault="00AA2CCE" w:rsidP="00C93775">
            <w:pPr>
              <w:pStyle w:val="NoSpacing"/>
              <w:jc w:val="left"/>
              <w:rPr>
                <w:b/>
              </w:rPr>
            </w:pPr>
          </w:p>
          <w:tbl>
            <w:tblPr>
              <w:tblStyle w:val="TableGridLight"/>
              <w:tblW w:w="3223" w:type="dxa"/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1783"/>
            </w:tblGrid>
            <w:tr w:rsidR="00AA2CCE" w:rsidRPr="00A323B8" w14:paraId="5661C04A" w14:textId="77777777" w:rsidTr="00D12DD9">
              <w:tc>
                <w:tcPr>
                  <w:tcW w:w="1440" w:type="dxa"/>
                </w:tcPr>
                <w:p w14:paraId="551ABC73" w14:textId="77777777" w:rsidR="00AA2CCE" w:rsidRPr="00351AA4" w:rsidRDefault="00AA2CCE" w:rsidP="00C93775">
                  <w:pPr>
                    <w:pStyle w:val="NoSpacing"/>
                    <w:snapToGrid w:val="0"/>
                    <w:jc w:val="left"/>
                    <w:rPr>
                      <w:b/>
                    </w:rPr>
                  </w:pPr>
                  <w:r w:rsidRPr="00351AA4">
                    <w:rPr>
                      <w:b/>
                    </w:rPr>
                    <w:t>Prize</w:t>
                  </w:r>
                </w:p>
              </w:tc>
              <w:tc>
                <w:tcPr>
                  <w:tcW w:w="1783" w:type="dxa"/>
                </w:tcPr>
                <w:p w14:paraId="7DBC6FED" w14:textId="77777777" w:rsidR="00AA2CCE" w:rsidRPr="00351AA4" w:rsidRDefault="00AA2CCE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rPr>
                      <w:b/>
                    </w:rPr>
                    <w:t>Agent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Code</w:t>
                  </w:r>
                </w:p>
                <w:p w14:paraId="411ED1C1" w14:textId="77777777" w:rsidR="00AA2CCE" w:rsidRPr="00351AA4" w:rsidRDefault="00AA2CCE" w:rsidP="00C93775">
                  <w:pPr>
                    <w:pStyle w:val="NoSpacing"/>
                    <w:jc w:val="left"/>
                  </w:pPr>
                  <w:r w:rsidRPr="00351AA4">
                    <w:rPr>
                      <w:b/>
                    </w:rPr>
                    <w:t>Third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Letter</w:t>
                  </w:r>
                </w:p>
              </w:tc>
            </w:tr>
            <w:tr w:rsidR="00AA2CCE" w:rsidRPr="00A323B8" w14:paraId="14101E89" w14:textId="77777777" w:rsidTr="00D12DD9">
              <w:tc>
                <w:tcPr>
                  <w:tcW w:w="1440" w:type="dxa"/>
                </w:tcPr>
                <w:p w14:paraId="7F1AB54A" w14:textId="77777777" w:rsidR="00AA2CCE" w:rsidRPr="00351AA4" w:rsidRDefault="00AA2CCE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t xml:space="preserve">Rs. </w:t>
                  </w:r>
                  <w:r w:rsidRPr="00673262">
                    <w:rPr>
                      <w:noProof/>
                    </w:rPr>
                    <w:t>50</w:t>
                  </w:r>
                </w:p>
              </w:tc>
              <w:tc>
                <w:tcPr>
                  <w:tcW w:w="1783" w:type="dxa"/>
                </w:tcPr>
                <w:p w14:paraId="3EA9D2FE" w14:textId="77777777" w:rsidR="00AA2CCE" w:rsidRPr="00351AA4" w:rsidRDefault="00AA2CCE" w:rsidP="00C93775">
                  <w:pPr>
                    <w:pStyle w:val="NoSpacing"/>
                    <w:snapToGrid w:val="0"/>
                    <w:jc w:val="left"/>
                  </w:pPr>
                  <w:r w:rsidRPr="00673262">
                    <w:rPr>
                      <w:noProof/>
                    </w:rPr>
                    <w:t>T</w:t>
                  </w:r>
                </w:p>
              </w:tc>
            </w:tr>
          </w:tbl>
          <w:p w14:paraId="49703374" w14:textId="77777777" w:rsidR="00AA2CCE" w:rsidRPr="00A323B8" w:rsidRDefault="00AA2CCE" w:rsidP="00C93775">
            <w:pPr>
              <w:pStyle w:val="NoSpacing"/>
              <w:autoSpaceDN w:val="0"/>
              <w:jc w:val="left"/>
              <w:textAlignment w:val="baseline"/>
              <w:rPr>
                <w:b/>
                <w:lang w:val="en-US"/>
              </w:rPr>
            </w:pPr>
          </w:p>
          <w:p w14:paraId="7072C021" w14:textId="77777777" w:rsidR="00AA2CCE" w:rsidRPr="00A323B8" w:rsidRDefault="00AA2CCE" w:rsidP="00C93775">
            <w:pPr>
              <w:pStyle w:val="NoSpacing"/>
              <w:jc w:val="left"/>
              <w:rPr>
                <w:b/>
              </w:rPr>
            </w:pPr>
          </w:p>
        </w:tc>
      </w:tr>
    </w:tbl>
    <w:p w14:paraId="5BB43B1A" w14:textId="77777777" w:rsidR="00AA2CCE" w:rsidRPr="00A323B8" w:rsidRDefault="00AA2CCE" w:rsidP="00C93775">
      <w:pPr>
        <w:pStyle w:val="Heading1"/>
        <w:jc w:val="left"/>
      </w:pPr>
      <w:bookmarkStart w:id="13" w:name="_Toc240272081"/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bookmarkEnd w:id="13"/>
    </w:p>
    <w:p w14:paraId="2C4C3AE0" w14:textId="77777777" w:rsidR="00AA2CCE" w:rsidRPr="00A323B8" w:rsidRDefault="00AA2CCE" w:rsidP="00C93775">
      <w:pPr>
        <w:pStyle w:val="Heading2"/>
        <w:jc w:val="left"/>
      </w:pPr>
      <w:bookmarkStart w:id="14" w:name="_Toc240272082"/>
      <w:r w:rsidRPr="00A323B8">
        <w:t>Parameters</w:t>
      </w:r>
      <w:bookmarkEnd w:id="14"/>
    </w:p>
    <w:p w14:paraId="037B6278" w14:textId="77777777" w:rsidR="00AA2CCE" w:rsidRDefault="00AA2CCE" w:rsidP="00C93775">
      <w:pPr>
        <w:pStyle w:val="ListParagraph"/>
        <w:jc w:val="left"/>
      </w:pPr>
      <w:r>
        <w:t>Ticket</w:t>
      </w:r>
      <w:r>
        <w:rPr>
          <w:rFonts w:eastAsia="Times New Roman"/>
        </w:rPr>
        <w:t xml:space="preserve"> </w:t>
      </w:r>
      <w:r>
        <w:t>price:</w:t>
      </w:r>
      <w:r>
        <w:tab/>
        <w:t xml:space="preserve">Rs. </w:t>
      </w:r>
      <w:r w:rsidRPr="00673262">
        <w:rPr>
          <w:noProof/>
        </w:rPr>
        <w:t>50</w:t>
      </w:r>
      <w:r>
        <w:t xml:space="preserve"> </w:t>
      </w:r>
    </w:p>
    <w:p w14:paraId="2F7D46D3" w14:textId="77777777" w:rsidR="00AA2CCE" w:rsidRDefault="00AA2CCE" w:rsidP="00C93775">
      <w:pPr>
        <w:pStyle w:val="ListParagraph"/>
        <w:jc w:val="left"/>
      </w:pPr>
      <w:r>
        <w:t>Tickets:</w:t>
      </w:r>
      <w:r>
        <w:tab/>
      </w:r>
      <w:r>
        <w:rPr>
          <w:noProof/>
        </w:rPr>
        <w:t>500,000</w:t>
      </w:r>
    </w:p>
    <w:p w14:paraId="7412CD16" w14:textId="77777777" w:rsidR="00AA2CCE" w:rsidRPr="007C3FA4" w:rsidRDefault="00AA2CCE" w:rsidP="00C93775">
      <w:pPr>
        <w:pStyle w:val="ListParagraph"/>
        <w:jc w:val="left"/>
        <w:rPr>
          <w:lang w:val="en-US"/>
        </w:rPr>
      </w:pPr>
      <w:r>
        <w:t>Revenue:</w:t>
      </w:r>
      <w:r>
        <w:tab/>
        <w:t xml:space="preserve">Rs. </w:t>
      </w:r>
      <w:r>
        <w:rPr>
          <w:noProof/>
        </w:rPr>
        <w:t>25,000,000</w:t>
      </w:r>
    </w:p>
    <w:p w14:paraId="1052CD4A" w14:textId="77777777" w:rsidR="00AA2CCE" w:rsidRDefault="00AA2CCE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payout:</w:t>
      </w:r>
      <w:r>
        <w:tab/>
      </w:r>
      <w:r>
        <w:fldChar w:fldCharType="begin"/>
      </w:r>
      <w:r>
        <w:instrText xml:space="preserve"> = PrizePayout * 100 \# "0.00%" </w:instrText>
      </w:r>
      <w:r>
        <w:fldChar w:fldCharType="separate"/>
      </w:r>
      <w:r>
        <w:rPr>
          <w:noProof/>
        </w:rPr>
        <w:t>53.00%</w:t>
      </w:r>
      <w:r>
        <w:fldChar w:fldCharType="end"/>
      </w:r>
    </w:p>
    <w:p w14:paraId="539A52F1" w14:textId="77777777" w:rsidR="00AA2CCE" w:rsidRDefault="00AA2CCE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pool:</w:t>
      </w:r>
      <w:r>
        <w:tab/>
        <w:t xml:space="preserve">Rs. </w:t>
      </w:r>
      <w:r>
        <w:rPr>
          <w:noProof/>
        </w:rPr>
        <w:t>13,250,000</w:t>
      </w:r>
      <w:r>
        <w:tab/>
      </w:r>
    </w:p>
    <w:p w14:paraId="626CD731" w14:textId="77777777" w:rsidR="00AA2CCE" w:rsidRDefault="00AA2CCE" w:rsidP="00C93775">
      <w:pPr>
        <w:pStyle w:val="ListParagraph"/>
        <w:jc w:val="left"/>
      </w:pPr>
      <w:r>
        <w:t>Guaranteed</w:t>
      </w:r>
      <w:r>
        <w:rPr>
          <w:rFonts w:eastAsia="Times New Roman"/>
        </w:rPr>
        <w:t xml:space="preserve"> </w:t>
      </w:r>
      <w:r>
        <w:t>win</w:t>
      </w:r>
      <w:r>
        <w:rPr>
          <w:rFonts w:eastAsia="Times New Roman"/>
        </w:rPr>
        <w:t xml:space="preserve"> </w:t>
      </w:r>
      <w:r>
        <w:t>ratio:</w:t>
      </w:r>
      <w:r>
        <w:tab/>
        <w:t>1:</w:t>
      </w:r>
      <w:r>
        <w:rPr>
          <w:noProof/>
        </w:rPr>
        <w:t>4.40</w:t>
      </w:r>
    </w:p>
    <w:p w14:paraId="0488655F" w14:textId="77777777" w:rsidR="00AA2CCE" w:rsidRPr="00A323B8" w:rsidRDefault="00AA2CCE" w:rsidP="00E859A2">
      <w:pPr>
        <w:pStyle w:val="Heading2"/>
        <w:keepLines/>
        <w:jc w:val="left"/>
      </w:pPr>
      <w:bookmarkStart w:id="15" w:name="_Toc240272083"/>
      <w:r w:rsidRPr="00A323B8">
        <w:lastRenderedPageBreak/>
        <w:t>Prize Structure</w:t>
      </w:r>
      <w:bookmarkEnd w:id="15"/>
    </w:p>
    <w:tbl>
      <w:tblPr>
        <w:tblStyle w:val="TableGridLight"/>
        <w:tblW w:w="8066" w:type="dxa"/>
        <w:tblInd w:w="445" w:type="dxa"/>
        <w:tblLayout w:type="fixed"/>
        <w:tblLook w:val="0000" w:firstRow="0" w:lastRow="0" w:firstColumn="0" w:lastColumn="0" w:noHBand="0" w:noVBand="0"/>
      </w:tblPr>
      <w:tblGrid>
        <w:gridCol w:w="1411"/>
        <w:gridCol w:w="996"/>
        <w:gridCol w:w="1156"/>
        <w:gridCol w:w="1178"/>
        <w:gridCol w:w="1620"/>
        <w:gridCol w:w="1705"/>
      </w:tblGrid>
      <w:tr w:rsidR="00AA2CCE" w:rsidRPr="00A323B8" w14:paraId="13E495B7" w14:textId="77777777" w:rsidTr="00C600B5">
        <w:trPr>
          <w:trHeight w:val="896"/>
        </w:trPr>
        <w:tc>
          <w:tcPr>
            <w:tcW w:w="1411" w:type="dxa"/>
          </w:tcPr>
          <w:p w14:paraId="7FA5969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0E8E4D9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Amount</w:t>
            </w:r>
          </w:p>
          <w:p w14:paraId="04423DC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  <w:tc>
          <w:tcPr>
            <w:tcW w:w="996" w:type="dxa"/>
          </w:tcPr>
          <w:p w14:paraId="7C495C39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256401DA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System</w:t>
            </w:r>
          </w:p>
          <w:p w14:paraId="08A7C78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56" w:type="dxa"/>
          </w:tcPr>
          <w:p w14:paraId="279DB2B9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Play</w:t>
            </w:r>
          </w:p>
          <w:p w14:paraId="67DE3DA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Symbol</w:t>
            </w:r>
          </w:p>
          <w:p w14:paraId="53EFC5F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78" w:type="dxa"/>
          </w:tcPr>
          <w:p w14:paraId="308BA66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787C4E7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Tier</w:t>
            </w:r>
          </w:p>
        </w:tc>
        <w:tc>
          <w:tcPr>
            <w:tcW w:w="1620" w:type="dxa"/>
          </w:tcPr>
          <w:p w14:paraId="53DAB47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Number</w:t>
            </w:r>
          </w:p>
          <w:p w14:paraId="0849607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Prizes</w:t>
            </w:r>
          </w:p>
        </w:tc>
        <w:tc>
          <w:tcPr>
            <w:tcW w:w="1705" w:type="dxa"/>
          </w:tcPr>
          <w:p w14:paraId="02059F87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2CC5B4A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  <w:p w14:paraId="37B0C78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</w:tr>
      <w:tr w:rsidR="00AA2CCE" w:rsidRPr="00A323B8" w14:paraId="36AC362E" w14:textId="77777777" w:rsidTr="00C600B5">
        <w:trPr>
          <w:trHeight w:val="300"/>
        </w:trPr>
        <w:tc>
          <w:tcPr>
            <w:tcW w:w="1411" w:type="dxa"/>
          </w:tcPr>
          <w:p w14:paraId="43503C0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50</w:t>
            </w:r>
          </w:p>
        </w:tc>
        <w:tc>
          <w:tcPr>
            <w:tcW w:w="996" w:type="dxa"/>
          </w:tcPr>
          <w:p w14:paraId="781B113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03</w:t>
            </w:r>
          </w:p>
        </w:tc>
        <w:tc>
          <w:tcPr>
            <w:tcW w:w="1156" w:type="dxa"/>
          </w:tcPr>
          <w:p w14:paraId="4170217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dd</w:t>
            </w:r>
          </w:p>
        </w:tc>
        <w:tc>
          <w:tcPr>
            <w:tcW w:w="1178" w:type="dxa"/>
          </w:tcPr>
          <w:p w14:paraId="05C03B1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Low</w:t>
            </w:r>
          </w:p>
        </w:tc>
        <w:tc>
          <w:tcPr>
            <w:tcW w:w="1620" w:type="dxa"/>
          </w:tcPr>
          <w:p w14:paraId="3AA7433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1705" w:type="dxa"/>
          </w:tcPr>
          <w:p w14:paraId="3DCB2DE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5,000,000</w:t>
            </w:r>
          </w:p>
        </w:tc>
      </w:tr>
      <w:tr w:rsidR="00AA2CCE" w:rsidRPr="00A323B8" w14:paraId="3A36A6F5" w14:textId="77777777" w:rsidTr="00C600B5">
        <w:trPr>
          <w:trHeight w:val="300"/>
        </w:trPr>
        <w:tc>
          <w:tcPr>
            <w:tcW w:w="1411" w:type="dxa"/>
          </w:tcPr>
          <w:p w14:paraId="07A75EF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500</w:t>
            </w:r>
          </w:p>
        </w:tc>
        <w:tc>
          <w:tcPr>
            <w:tcW w:w="996" w:type="dxa"/>
          </w:tcPr>
          <w:p w14:paraId="3AF25AC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07</w:t>
            </w:r>
          </w:p>
        </w:tc>
        <w:tc>
          <w:tcPr>
            <w:tcW w:w="1156" w:type="dxa"/>
          </w:tcPr>
          <w:p w14:paraId="7E908D1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hh</w:t>
            </w:r>
          </w:p>
        </w:tc>
        <w:tc>
          <w:tcPr>
            <w:tcW w:w="1178" w:type="dxa"/>
          </w:tcPr>
          <w:p w14:paraId="0A8138D9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1A6E849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12,500</w:t>
            </w:r>
          </w:p>
        </w:tc>
        <w:tc>
          <w:tcPr>
            <w:tcW w:w="1705" w:type="dxa"/>
          </w:tcPr>
          <w:p w14:paraId="1CE28C8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6,250,000</w:t>
            </w:r>
          </w:p>
        </w:tc>
      </w:tr>
      <w:tr w:rsidR="00AA2CCE" w:rsidRPr="00A323B8" w14:paraId="677E3016" w14:textId="77777777" w:rsidTr="00C600B5">
        <w:tc>
          <w:tcPr>
            <w:tcW w:w="1411" w:type="dxa"/>
          </w:tcPr>
          <w:p w14:paraId="5DAFE58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1,000</w:t>
            </w:r>
          </w:p>
        </w:tc>
        <w:tc>
          <w:tcPr>
            <w:tcW w:w="996" w:type="dxa"/>
          </w:tcPr>
          <w:p w14:paraId="4004AAA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08</w:t>
            </w:r>
          </w:p>
        </w:tc>
        <w:tc>
          <w:tcPr>
            <w:tcW w:w="1156" w:type="dxa"/>
          </w:tcPr>
          <w:p w14:paraId="0E12CCB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jj</w:t>
            </w:r>
          </w:p>
        </w:tc>
        <w:tc>
          <w:tcPr>
            <w:tcW w:w="1178" w:type="dxa"/>
          </w:tcPr>
          <w:p w14:paraId="024537D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347D04E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950</w:t>
            </w:r>
          </w:p>
        </w:tc>
        <w:tc>
          <w:tcPr>
            <w:tcW w:w="1705" w:type="dxa"/>
          </w:tcPr>
          <w:p w14:paraId="3B3125A6" w14:textId="77777777" w:rsidR="00AA2CCE" w:rsidRPr="00A323B8" w:rsidRDefault="00AA2CCE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 w:rsidRPr="00A323B8">
              <w:t xml:space="preserve"> </w:t>
            </w:r>
            <w:r>
              <w:rPr>
                <w:noProof/>
              </w:rPr>
              <w:t>950,000</w:t>
            </w:r>
          </w:p>
        </w:tc>
      </w:tr>
      <w:tr w:rsidR="00AA2CCE" w:rsidRPr="00A323B8" w14:paraId="26C58EBD" w14:textId="77777777" w:rsidTr="00710AB4">
        <w:tc>
          <w:tcPr>
            <w:tcW w:w="1411" w:type="dxa"/>
          </w:tcPr>
          <w:p w14:paraId="6F07B393" w14:textId="77777777" w:rsidR="00AA2CCE" w:rsidRPr="00A323B8" w:rsidRDefault="00AA2CCE" w:rsidP="005F040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</w:t>
            </w:r>
          </w:p>
        </w:tc>
        <w:tc>
          <w:tcPr>
            <w:tcW w:w="996" w:type="dxa"/>
            <w:vAlign w:val="center"/>
          </w:tcPr>
          <w:p w14:paraId="15810AB6" w14:textId="77777777" w:rsidR="00AA2CCE" w:rsidRPr="00A323B8" w:rsidRDefault="00AA2CCE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11</w:t>
            </w:r>
          </w:p>
        </w:tc>
        <w:tc>
          <w:tcPr>
            <w:tcW w:w="1156" w:type="dxa"/>
            <w:vAlign w:val="center"/>
          </w:tcPr>
          <w:p w14:paraId="1284A8C9" w14:textId="77777777" w:rsidR="00AA2CCE" w:rsidRPr="00A323B8" w:rsidRDefault="00AA2CCE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mm</w:t>
            </w:r>
          </w:p>
        </w:tc>
        <w:tc>
          <w:tcPr>
            <w:tcW w:w="1178" w:type="dxa"/>
            <w:vAlign w:val="center"/>
          </w:tcPr>
          <w:p w14:paraId="064BD122" w14:textId="77777777" w:rsidR="00AA2CCE" w:rsidRPr="00A323B8" w:rsidRDefault="00AA2CCE" w:rsidP="00710AB4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  <w:vAlign w:val="center"/>
          </w:tcPr>
          <w:p w14:paraId="25A2BBFA" w14:textId="77777777" w:rsidR="00AA2CCE" w:rsidRPr="00A323B8" w:rsidRDefault="00AA2CCE" w:rsidP="00710AB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210</w:t>
            </w:r>
          </w:p>
        </w:tc>
        <w:tc>
          <w:tcPr>
            <w:tcW w:w="1705" w:type="dxa"/>
            <w:vAlign w:val="center"/>
          </w:tcPr>
          <w:p w14:paraId="6F122941" w14:textId="77777777" w:rsidR="00AA2CCE" w:rsidRPr="00A323B8" w:rsidRDefault="00AA2CCE" w:rsidP="00710AB4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1,050,000</w:t>
            </w:r>
          </w:p>
        </w:tc>
      </w:tr>
      <w:tr w:rsidR="00AA2CCE" w:rsidRPr="00A323B8" w14:paraId="4D90C050" w14:textId="77777777" w:rsidTr="00C600B5">
        <w:tc>
          <w:tcPr>
            <w:tcW w:w="1411" w:type="dxa"/>
          </w:tcPr>
          <w:p w14:paraId="0401A056" w14:textId="35F5593C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4D70B525" w14:textId="77777777" w:rsidR="00AA2CCE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56" w:type="dxa"/>
          </w:tcPr>
          <w:p w14:paraId="77E2253A" w14:textId="77777777" w:rsidR="00AA2CCE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78" w:type="dxa"/>
          </w:tcPr>
          <w:p w14:paraId="39BB2BA4" w14:textId="385F2AAF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5C85F8EF" w14:textId="2FA06C15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AABD82C" w14:textId="6D213FFB" w:rsidR="00AA2CCE" w:rsidRPr="00A323B8" w:rsidRDefault="00AA2CCE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AA2CCE" w:rsidRPr="00A323B8" w14:paraId="338F4164" w14:textId="77777777" w:rsidTr="00C600B5">
        <w:tc>
          <w:tcPr>
            <w:tcW w:w="1411" w:type="dxa"/>
          </w:tcPr>
          <w:p w14:paraId="452E9CF9" w14:textId="0747980F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2848C31E" w14:textId="77777777" w:rsidR="00AA2CCE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56" w:type="dxa"/>
          </w:tcPr>
          <w:p w14:paraId="0A721464" w14:textId="77777777" w:rsidR="00AA2CCE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78" w:type="dxa"/>
          </w:tcPr>
          <w:p w14:paraId="55850689" w14:textId="1544B104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6B58972D" w14:textId="17A0F78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40AC7848" w14:textId="206D2E96" w:rsidR="00AA2CCE" w:rsidRPr="00A323B8" w:rsidRDefault="00AA2CCE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AA2CCE" w:rsidRPr="00A323B8" w14:paraId="3B1C6CCA" w14:textId="77777777" w:rsidTr="00C600B5">
        <w:tc>
          <w:tcPr>
            <w:tcW w:w="1411" w:type="dxa"/>
          </w:tcPr>
          <w:p w14:paraId="19CC6E00" w14:textId="77777777" w:rsidR="00AA2CCE" w:rsidRPr="00A323B8" w:rsidRDefault="00AA2CCE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52A4B337" w14:textId="77777777" w:rsidR="00AA2CCE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137C2E2F" w14:textId="77777777" w:rsidR="00AA2CCE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1E047574" w14:textId="77777777" w:rsidR="00AA2CCE" w:rsidRPr="00A323B8" w:rsidRDefault="00AA2CCE" w:rsidP="004C1238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2C1A9558" w14:textId="77777777" w:rsidR="00AA2CCE" w:rsidRPr="00A323B8" w:rsidRDefault="00AA2CCE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2E01F46" w14:textId="77777777" w:rsidR="00AA2CCE" w:rsidRPr="00A323B8" w:rsidRDefault="00AA2CCE" w:rsidP="004C1238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AA2CCE" w:rsidRPr="00A323B8" w14:paraId="3C391BBE" w14:textId="77777777" w:rsidTr="00C600B5">
        <w:tc>
          <w:tcPr>
            <w:tcW w:w="1411" w:type="dxa"/>
          </w:tcPr>
          <w:p w14:paraId="4C86493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56B48A6B" w14:textId="77777777" w:rsidR="00AA2CCE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672EFBDE" w14:textId="77777777" w:rsidR="00AA2CCE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10815B0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4D8ECEA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7A9B8B3A" w14:textId="77777777" w:rsidR="00AA2CCE" w:rsidRPr="00A323B8" w:rsidRDefault="00AA2CCE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left"/>
            </w:pPr>
          </w:p>
        </w:tc>
      </w:tr>
      <w:tr w:rsidR="00AA2CCE" w:rsidRPr="00A323B8" w14:paraId="6DD7483E" w14:textId="77777777" w:rsidTr="00C600B5">
        <w:tc>
          <w:tcPr>
            <w:tcW w:w="1411" w:type="dxa"/>
          </w:tcPr>
          <w:p w14:paraId="75EA229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323EABAA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294C6F4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7456AEF1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3C8248D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6D3037B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AA2CCE" w:rsidRPr="00A323B8" w14:paraId="72903493" w14:textId="77777777" w:rsidTr="00C600B5">
        <w:tc>
          <w:tcPr>
            <w:tcW w:w="1411" w:type="dxa"/>
          </w:tcPr>
          <w:p w14:paraId="76FB52A7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Sub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Total</w:t>
            </w:r>
          </w:p>
        </w:tc>
        <w:tc>
          <w:tcPr>
            <w:tcW w:w="996" w:type="dxa"/>
          </w:tcPr>
          <w:p w14:paraId="229ED2A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4204C9A8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4CB8FC36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6FB076B6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113,660</w:t>
            </w:r>
          </w:p>
        </w:tc>
        <w:tc>
          <w:tcPr>
            <w:tcW w:w="1705" w:type="dxa"/>
          </w:tcPr>
          <w:p w14:paraId="5FC70ED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13,250,000</w:t>
            </w:r>
          </w:p>
        </w:tc>
      </w:tr>
      <w:tr w:rsidR="00AA2CCE" w:rsidRPr="00A323B8" w14:paraId="0016B1D6" w14:textId="77777777" w:rsidTr="00C600B5">
        <w:tc>
          <w:tcPr>
            <w:tcW w:w="1411" w:type="dxa"/>
          </w:tcPr>
          <w:p w14:paraId="213DE4A3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5E791728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667A407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7B089E8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14B7685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5B2A47F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AA2CCE" w:rsidRPr="00A323B8" w14:paraId="2909A9F6" w14:textId="77777777" w:rsidTr="00C600B5">
        <w:tc>
          <w:tcPr>
            <w:tcW w:w="1411" w:type="dxa"/>
          </w:tcPr>
          <w:p w14:paraId="01B10496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Non</w:t>
            </w:r>
            <w:r w:rsidRPr="00A323B8">
              <w:rPr>
                <w:rFonts w:eastAsia="Times New Roman"/>
              </w:rPr>
              <w:t>-Win</w:t>
            </w:r>
          </w:p>
        </w:tc>
        <w:tc>
          <w:tcPr>
            <w:tcW w:w="996" w:type="dxa"/>
          </w:tcPr>
          <w:p w14:paraId="7F09978D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099</w:t>
            </w:r>
          </w:p>
        </w:tc>
        <w:tc>
          <w:tcPr>
            <w:tcW w:w="1156" w:type="dxa"/>
          </w:tcPr>
          <w:p w14:paraId="2E07F866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2D1325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2E85839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386,340</w:t>
            </w:r>
          </w:p>
        </w:tc>
        <w:tc>
          <w:tcPr>
            <w:tcW w:w="1705" w:type="dxa"/>
          </w:tcPr>
          <w:p w14:paraId="5316B42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AA2CCE" w:rsidRPr="00A323B8" w14:paraId="5FE365D2" w14:textId="77777777" w:rsidTr="00C600B5">
        <w:tc>
          <w:tcPr>
            <w:tcW w:w="1411" w:type="dxa"/>
          </w:tcPr>
          <w:p w14:paraId="72CA16E2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4DDCD81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2C5B7554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4BB0D21C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597957A8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1F24BFEB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AA2CCE" w:rsidRPr="00A323B8" w14:paraId="513E1134" w14:textId="77777777" w:rsidTr="00C600B5">
        <w:tc>
          <w:tcPr>
            <w:tcW w:w="1411" w:type="dxa"/>
          </w:tcPr>
          <w:p w14:paraId="31C6261F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Game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Total</w:t>
            </w:r>
          </w:p>
        </w:tc>
        <w:tc>
          <w:tcPr>
            <w:tcW w:w="996" w:type="dxa"/>
          </w:tcPr>
          <w:p w14:paraId="19B13E45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3FAE89B9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25E661F0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124804F7" w14:textId="77777777" w:rsidR="00AA2CCE" w:rsidRPr="00A323B8" w:rsidRDefault="00AA2CCE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noProof/>
              </w:rPr>
              <w:t>500,000</w:t>
            </w:r>
          </w:p>
        </w:tc>
        <w:tc>
          <w:tcPr>
            <w:tcW w:w="1705" w:type="dxa"/>
          </w:tcPr>
          <w:p w14:paraId="6FF323DC" w14:textId="77777777" w:rsidR="00AA2CCE" w:rsidRDefault="00AA2CCE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b/>
                <w:noProof/>
              </w:rPr>
              <w:t>13,250,000</w:t>
            </w:r>
          </w:p>
          <w:p w14:paraId="5DB3AE99" w14:textId="77777777" w:rsidR="00AA2CCE" w:rsidRPr="00445170" w:rsidRDefault="00AA2CCE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</w:p>
        </w:tc>
      </w:tr>
    </w:tbl>
    <w:p w14:paraId="5526C7C3" w14:textId="77777777" w:rsidR="00AA2CCE" w:rsidRPr="00A323B8" w:rsidRDefault="00AA2CCE" w:rsidP="00E859A2">
      <w:pPr>
        <w:pStyle w:val="NoSpacing"/>
        <w:keepNext/>
        <w:keepLines/>
        <w:spacing w:before="120" w:after="120"/>
        <w:jc w:val="left"/>
      </w:pPr>
      <w:r w:rsidRPr="00A323B8">
        <w:t xml:space="preserve"> Net price per book = Rs. </w:t>
      </w:r>
      <w:r>
        <w:rPr>
          <w:noProof/>
        </w:rPr>
        <w:t>1,225.00</w:t>
      </w:r>
    </w:p>
    <w:p w14:paraId="4BCA75CE" w14:textId="77777777" w:rsidR="00AA2CCE" w:rsidRPr="00A323B8" w:rsidRDefault="00AA2CCE" w:rsidP="00C93775">
      <w:pPr>
        <w:pStyle w:val="NoSpacing"/>
        <w:jc w:val="left"/>
        <w:rPr>
          <w:b/>
          <w:vanish/>
        </w:rPr>
      </w:pPr>
    </w:p>
    <w:p w14:paraId="3116443E" w14:textId="77777777" w:rsidR="00AA2CCE" w:rsidRPr="00A323B8" w:rsidRDefault="00AA2CCE" w:rsidP="00C93775">
      <w:pPr>
        <w:pStyle w:val="Standard"/>
        <w:jc w:val="left"/>
        <w:rPr>
          <w:rFonts w:eastAsia="Arial"/>
          <w:b/>
        </w:rPr>
      </w:pPr>
    </w:p>
    <w:p w14:paraId="3E44C149" w14:textId="77777777" w:rsidR="00AA2CCE" w:rsidRPr="00A323B8" w:rsidRDefault="00AA2CCE" w:rsidP="00C93775">
      <w:pPr>
        <w:pStyle w:val="Standard"/>
        <w:jc w:val="left"/>
        <w:rPr>
          <w:b/>
        </w:rPr>
      </w:pPr>
      <w:r w:rsidRPr="00A323B8">
        <w:rPr>
          <w:rFonts w:eastAsia="Arial"/>
          <w:b/>
        </w:rPr>
        <w:t xml:space="preserve"> Prize</w:t>
      </w:r>
      <w:r w:rsidRPr="00A323B8">
        <w:rPr>
          <w:b/>
        </w:rPr>
        <w:t xml:space="preserve"> Structure Approval</w:t>
      </w:r>
    </w:p>
    <w:p w14:paraId="6EB7E149" w14:textId="77777777" w:rsidR="00AA2CCE" w:rsidRPr="00A323B8" w:rsidRDefault="00AA2CCE" w:rsidP="00C93775">
      <w:pPr>
        <w:pStyle w:val="Standard"/>
        <w:jc w:val="left"/>
        <w:rPr>
          <w:b/>
        </w:rPr>
      </w:pPr>
    </w:p>
    <w:tbl>
      <w:tblPr>
        <w:tblW w:w="8124" w:type="dxa"/>
        <w:tblInd w:w="5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285"/>
        <w:gridCol w:w="881"/>
        <w:gridCol w:w="3676"/>
      </w:tblGrid>
      <w:tr w:rsidR="00AA2CCE" w:rsidRPr="00A323B8" w14:paraId="22361FD9" w14:textId="77777777" w:rsidTr="00742EC8">
        <w:tc>
          <w:tcPr>
            <w:tcW w:w="3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AB092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Signature</w:t>
            </w:r>
          </w:p>
        </w:tc>
        <w:tc>
          <w:tcPr>
            <w:tcW w:w="4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49F0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3C0E703" w14:textId="77777777" w:rsidTr="00742EC8"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079D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NLB</w:t>
            </w:r>
            <w:r w:rsidRPr="00A323B8">
              <w:rPr>
                <w:rFonts w:eastAsia="Times New Roman"/>
              </w:rPr>
              <w:t xml:space="preserve">: </w:t>
            </w:r>
          </w:p>
          <w:p w14:paraId="22FDD9F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F6B1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C1817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PSL</w:t>
            </w:r>
            <w:r w:rsidRPr="00A323B8">
              <w:rPr>
                <w:rFonts w:eastAsia="Times New Roman"/>
              </w:rPr>
              <w:t xml:space="preserve">: 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4EFD1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</w:tbl>
    <w:p w14:paraId="2A6B3FDF" w14:textId="77777777" w:rsidR="00AA2CCE" w:rsidRPr="00A323B8" w:rsidRDefault="00AA2CCE" w:rsidP="00C93775">
      <w:pPr>
        <w:pStyle w:val="Standard"/>
        <w:jc w:val="left"/>
        <w:rPr>
          <w:b/>
        </w:rPr>
      </w:pPr>
    </w:p>
    <w:tbl>
      <w:tblPr>
        <w:tblStyle w:val="GridTable6Colorful"/>
        <w:tblW w:w="8190" w:type="dxa"/>
        <w:tblInd w:w="535" w:type="dxa"/>
        <w:tblLook w:val="04A0" w:firstRow="1" w:lastRow="0" w:firstColumn="1" w:lastColumn="0" w:noHBand="0" w:noVBand="1"/>
      </w:tblPr>
      <w:tblGrid>
        <w:gridCol w:w="2050"/>
        <w:gridCol w:w="3100"/>
        <w:gridCol w:w="3040"/>
      </w:tblGrid>
      <w:tr w:rsidR="00AA2CCE" w:rsidRPr="00A323B8" w14:paraId="0CBA78D2" w14:textId="77777777" w:rsidTr="00785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shd w:val="clear" w:color="auto" w:fill="D9D9D9" w:themeFill="background1" w:themeFillShade="D9"/>
            <w:hideMark/>
          </w:tcPr>
          <w:p w14:paraId="6F7E296C" w14:textId="77777777" w:rsidR="00AA2CCE" w:rsidRPr="00A323B8" w:rsidRDefault="00AA2CCE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56080526" w14:textId="77777777" w:rsidR="00AA2CCE" w:rsidRPr="00A323B8" w:rsidRDefault="00AA2CCE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AA2CCE" w:rsidRPr="00A323B8" w14:paraId="1E46BF11" w14:textId="77777777" w:rsidTr="0078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hideMark/>
          </w:tcPr>
          <w:p w14:paraId="68B9C6FC" w14:textId="77777777" w:rsidR="00AA2CCE" w:rsidRPr="00A323B8" w:rsidRDefault="00AA2CCE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3A13A251" w14:textId="77777777" w:rsidR="00AA2CCE" w:rsidRPr="00A323B8" w:rsidRDefault="00AA2CCE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AA2CCE" w:rsidRPr="00A323B8" w14:paraId="6656AD07" w14:textId="77777777" w:rsidTr="00785FE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1B1CA726" w14:textId="77777777" w:rsidR="00AA2CCE" w:rsidRPr="00A323B8" w:rsidRDefault="00AA2CCE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35452A95" w14:textId="77777777" w:rsidR="00AA2CCE" w:rsidRPr="00A323B8" w:rsidRDefault="00AA2CCE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397F5E6F" w14:textId="77777777" w:rsidR="00AA2CCE" w:rsidRPr="00A323B8" w:rsidRDefault="00AA2CCE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2638C42E" w14:textId="77777777" w:rsidR="00AA2CCE" w:rsidRPr="00A323B8" w:rsidRDefault="00AA2CCE" w:rsidP="00C93775">
      <w:pPr>
        <w:pStyle w:val="NoSpacing"/>
        <w:jc w:val="left"/>
        <w:rPr>
          <w:b/>
        </w:rPr>
      </w:pPr>
    </w:p>
    <w:p w14:paraId="6ACADBFF" w14:textId="77777777" w:rsidR="00AA2CCE" w:rsidRPr="00A323B8" w:rsidRDefault="00AA2CCE" w:rsidP="00C93775">
      <w:pPr>
        <w:pStyle w:val="Heading2"/>
        <w:jc w:val="left"/>
      </w:pPr>
      <w:bookmarkStart w:id="16" w:name="_Toc240272084"/>
      <w:r w:rsidRPr="00A323B8">
        <w:t>Guaranteed Low End Prize Structure (GLEPS)</w:t>
      </w:r>
      <w:bookmarkEnd w:id="16"/>
    </w:p>
    <w:p w14:paraId="0366A3D3" w14:textId="77777777" w:rsidR="00AA2CCE" w:rsidRPr="00A323B8" w:rsidRDefault="00AA2CCE" w:rsidP="00C93775">
      <w:pPr>
        <w:spacing w:after="120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GLEPS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value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 xml:space="preserve">be: </w:t>
      </w:r>
    </w:p>
    <w:tbl>
      <w:tblPr>
        <w:tblStyle w:val="TableGridLight"/>
        <w:tblW w:w="7836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2116"/>
        <w:gridCol w:w="2250"/>
        <w:gridCol w:w="3470"/>
      </w:tblGrid>
      <w:tr w:rsidR="00AA2CCE" w:rsidRPr="00A323B8" w14:paraId="5143B2E7" w14:textId="77777777" w:rsidTr="00885D63">
        <w:tc>
          <w:tcPr>
            <w:tcW w:w="2116" w:type="dxa"/>
          </w:tcPr>
          <w:p w14:paraId="13A7959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  <w:tc>
          <w:tcPr>
            <w:tcW w:w="2250" w:type="dxa"/>
          </w:tcPr>
          <w:p w14:paraId="1F21B33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Number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of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Prizes</w:t>
            </w:r>
          </w:p>
        </w:tc>
        <w:tc>
          <w:tcPr>
            <w:tcW w:w="3470" w:type="dxa"/>
          </w:tcPr>
          <w:p w14:paraId="6AE43EA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Value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Book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</w:tr>
      <w:tr w:rsidR="00AA2CCE" w:rsidRPr="00A323B8" w14:paraId="36425DC1" w14:textId="77777777" w:rsidTr="00885D63">
        <w:trPr>
          <w:trHeight w:val="239"/>
        </w:trPr>
        <w:tc>
          <w:tcPr>
            <w:tcW w:w="2116" w:type="dxa"/>
          </w:tcPr>
          <w:p w14:paraId="2D33310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673262">
              <w:rPr>
                <w:noProof/>
              </w:rPr>
              <w:t>50</w:t>
            </w:r>
          </w:p>
        </w:tc>
        <w:tc>
          <w:tcPr>
            <w:tcW w:w="2250" w:type="dxa"/>
          </w:tcPr>
          <w:p w14:paraId="1FED46C5" w14:textId="77777777" w:rsidR="00AA2CCE" w:rsidRPr="00A323B8" w:rsidRDefault="00AA2CCE" w:rsidP="00635E86">
            <w:pPr>
              <w:pStyle w:val="NoSpacing"/>
              <w:snapToGrid w:val="0"/>
              <w:jc w:val="center"/>
            </w:pPr>
            <w:r w:rsidRPr="00673262">
              <w:rPr>
                <w:noProof/>
              </w:rPr>
              <w:t>8</w:t>
            </w:r>
          </w:p>
        </w:tc>
        <w:tc>
          <w:tcPr>
            <w:tcW w:w="3470" w:type="dxa"/>
          </w:tcPr>
          <w:p w14:paraId="6CC0A9E3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 xml:space="preserve"> 400.00</w:t>
            </w:r>
          </w:p>
        </w:tc>
      </w:tr>
      <w:tr w:rsidR="00AA2CCE" w:rsidRPr="00A323B8" w14:paraId="1A0A9CA3" w14:textId="77777777" w:rsidTr="00885D63">
        <w:tc>
          <w:tcPr>
            <w:tcW w:w="2116" w:type="dxa"/>
          </w:tcPr>
          <w:p w14:paraId="2B138B5B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2250" w:type="dxa"/>
          </w:tcPr>
          <w:p w14:paraId="27D5FE86" w14:textId="77777777" w:rsidR="00AA2CCE" w:rsidRPr="00A323B8" w:rsidRDefault="00AA2CCE" w:rsidP="00635E86">
            <w:pPr>
              <w:pStyle w:val="NoSpacing"/>
              <w:snapToGrid w:val="0"/>
              <w:jc w:val="center"/>
              <w:rPr>
                <w:b/>
              </w:rPr>
            </w:pPr>
            <w:r w:rsidRPr="00673262">
              <w:rPr>
                <w:b/>
                <w:noProof/>
              </w:rPr>
              <w:t>8</w:t>
            </w:r>
          </w:p>
        </w:tc>
        <w:tc>
          <w:tcPr>
            <w:tcW w:w="3470" w:type="dxa"/>
          </w:tcPr>
          <w:p w14:paraId="579213B3" w14:textId="77777777" w:rsidR="00AA2CCE" w:rsidRPr="00A323B8" w:rsidRDefault="00AA2CCE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 xml:space="preserve"> 400.00</w:t>
            </w:r>
          </w:p>
        </w:tc>
      </w:tr>
    </w:tbl>
    <w:p w14:paraId="2427CE31" w14:textId="77777777" w:rsidR="00AA2CCE" w:rsidRPr="00A323B8" w:rsidRDefault="00AA2CCE" w:rsidP="00C93775">
      <w:pPr>
        <w:pStyle w:val="NoSpacing"/>
        <w:jc w:val="left"/>
        <w:rPr>
          <w:rFonts w:eastAsia="Times New Roman"/>
        </w:rPr>
      </w:pPr>
    </w:p>
    <w:p w14:paraId="261DF163" w14:textId="77777777" w:rsidR="00AA2CCE" w:rsidRPr="00A323B8" w:rsidRDefault="00AA2CCE" w:rsidP="00C93775">
      <w:pPr>
        <w:pStyle w:val="NoSpacing"/>
        <w:spacing w:after="120"/>
        <w:jc w:val="left"/>
      </w:pP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Summary</w:t>
      </w:r>
    </w:p>
    <w:tbl>
      <w:tblPr>
        <w:tblStyle w:val="TableGridLight"/>
        <w:tblW w:w="5735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649"/>
        <w:gridCol w:w="1260"/>
        <w:gridCol w:w="2826"/>
      </w:tblGrid>
      <w:tr w:rsidR="00AA2CCE" w:rsidRPr="00A323B8" w14:paraId="49D1AAFF" w14:textId="77777777" w:rsidTr="00444C5A">
        <w:tc>
          <w:tcPr>
            <w:tcW w:w="1649" w:type="dxa"/>
          </w:tcPr>
          <w:p w14:paraId="65C236A8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Level</w:t>
            </w:r>
          </w:p>
        </w:tc>
        <w:tc>
          <w:tcPr>
            <w:tcW w:w="1260" w:type="dxa"/>
          </w:tcPr>
          <w:p w14:paraId="66B7C71C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Winners</w:t>
            </w:r>
          </w:p>
        </w:tc>
        <w:tc>
          <w:tcPr>
            <w:tcW w:w="2826" w:type="dxa"/>
          </w:tcPr>
          <w:p w14:paraId="335E7595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Total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>(</w:t>
            </w:r>
            <w:r w:rsidRPr="00A323B8">
              <w:rPr>
                <w:b/>
              </w:rPr>
              <w:t>Rs</w:t>
            </w:r>
            <w:r>
              <w:rPr>
                <w:b/>
              </w:rPr>
              <w:t>)</w:t>
            </w:r>
          </w:p>
        </w:tc>
      </w:tr>
      <w:tr w:rsidR="00AA2CCE" w:rsidRPr="00A323B8" w14:paraId="7D9D589B" w14:textId="77777777" w:rsidTr="00444C5A">
        <w:tc>
          <w:tcPr>
            <w:tcW w:w="1649" w:type="dxa"/>
          </w:tcPr>
          <w:p w14:paraId="0B99D8A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Low</w:t>
            </w:r>
          </w:p>
        </w:tc>
        <w:tc>
          <w:tcPr>
            <w:tcW w:w="1260" w:type="dxa"/>
          </w:tcPr>
          <w:p w14:paraId="28181964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2826" w:type="dxa"/>
          </w:tcPr>
          <w:p w14:paraId="3F92CBB3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5,000,000.00</w:t>
            </w:r>
          </w:p>
        </w:tc>
      </w:tr>
      <w:tr w:rsidR="00AA2CCE" w:rsidRPr="00A323B8" w14:paraId="05CDE501" w14:textId="77777777" w:rsidTr="00444C5A">
        <w:tc>
          <w:tcPr>
            <w:tcW w:w="1649" w:type="dxa"/>
          </w:tcPr>
          <w:p w14:paraId="185D368F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High</w:t>
            </w:r>
          </w:p>
        </w:tc>
        <w:tc>
          <w:tcPr>
            <w:tcW w:w="1260" w:type="dxa"/>
          </w:tcPr>
          <w:p w14:paraId="4B02D65A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13,660</w:t>
            </w:r>
          </w:p>
        </w:tc>
        <w:tc>
          <w:tcPr>
            <w:tcW w:w="2826" w:type="dxa"/>
          </w:tcPr>
          <w:p w14:paraId="46E622B2" w14:textId="77777777" w:rsidR="00AA2CCE" w:rsidRPr="00A323B8" w:rsidRDefault="00AA2CCE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8,250,000.00</w:t>
            </w:r>
          </w:p>
        </w:tc>
      </w:tr>
      <w:tr w:rsidR="00AA2CCE" w:rsidRPr="00A323B8" w14:paraId="290EF928" w14:textId="77777777" w:rsidTr="00444C5A">
        <w:tc>
          <w:tcPr>
            <w:tcW w:w="1649" w:type="dxa"/>
          </w:tcPr>
          <w:p w14:paraId="46D6FEC7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1260" w:type="dxa"/>
          </w:tcPr>
          <w:p w14:paraId="40F8E099" w14:textId="77777777" w:rsidR="00AA2CCE" w:rsidRPr="00A323B8" w:rsidRDefault="00AA2CCE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113,660</w:t>
            </w:r>
          </w:p>
        </w:tc>
        <w:tc>
          <w:tcPr>
            <w:tcW w:w="2826" w:type="dxa"/>
          </w:tcPr>
          <w:p w14:paraId="26CD324A" w14:textId="77777777" w:rsidR="00AA2CCE" w:rsidRPr="00A323B8" w:rsidRDefault="00AA2CCE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13,250,000.00</w:t>
            </w:r>
          </w:p>
        </w:tc>
      </w:tr>
    </w:tbl>
    <w:p w14:paraId="3E7936D1" w14:textId="77777777" w:rsidR="00AA2CCE" w:rsidRPr="00A323B8" w:rsidRDefault="00AA2CCE" w:rsidP="00C93775">
      <w:pPr>
        <w:pStyle w:val="NoSpacing"/>
        <w:jc w:val="left"/>
      </w:pPr>
    </w:p>
    <w:p w14:paraId="4B38CE1C" w14:textId="77777777" w:rsidR="00AA2CCE" w:rsidRPr="00A323B8" w:rsidRDefault="00AA2CCE" w:rsidP="00C93775">
      <w:pPr>
        <w:pStyle w:val="Heading1"/>
        <w:jc w:val="left"/>
      </w:pPr>
      <w:r w:rsidRPr="00A323B8">
        <w:rPr>
          <w:rFonts w:eastAsia="Times New Roman"/>
        </w:rPr>
        <w:lastRenderedPageBreak/>
        <w:tab/>
      </w:r>
      <w:bookmarkStart w:id="17" w:name="_Toc240272085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REQUIREMENTS</w:t>
      </w:r>
      <w:bookmarkEnd w:id="17"/>
    </w:p>
    <w:p w14:paraId="5D47EE5F" w14:textId="77777777" w:rsidR="00AA2CCE" w:rsidRPr="00D71414" w:rsidRDefault="00AA2CCE" w:rsidP="00D71414">
      <w:pPr>
        <w:pStyle w:val="Heading2"/>
        <w:jc w:val="left"/>
      </w:pPr>
      <w:bookmarkStart w:id="18" w:name="_Toc240272086"/>
      <w:r w:rsidRPr="00A323B8">
        <w:t>Restrictions</w:t>
      </w:r>
      <w:bookmarkEnd w:id="18"/>
    </w:p>
    <w:p w14:paraId="2B90A96D" w14:textId="77777777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A slot of 12,000 Tickets (300 books) should contain the following prizes. There will be 41 boxes with this prize allocation.</w:t>
      </w:r>
    </w:p>
    <w:p w14:paraId="67C07830" w14:textId="0ADD73D8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• Rs. 500 - 300 winners</w:t>
      </w:r>
    </w:p>
    <w:p w14:paraId="5DCFAF1D" w14:textId="77777777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• Rs. 1,000 - at least 22 winner(s)</w:t>
      </w:r>
    </w:p>
    <w:p w14:paraId="037DD809" w14:textId="6E0CC895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5,000 </w:t>
      </w:r>
      <w:r w:rsidR="005401BE">
        <w:rPr>
          <w:noProof/>
        </w:rPr>
        <w:t>–</w:t>
      </w:r>
      <w:r w:rsidRPr="00673262">
        <w:rPr>
          <w:noProof/>
        </w:rPr>
        <w:t xml:space="preserve"> </w:t>
      </w:r>
      <w:r w:rsidR="005401BE">
        <w:rPr>
          <w:noProof/>
        </w:rPr>
        <w:t xml:space="preserve">at least </w:t>
      </w:r>
      <w:r w:rsidRPr="00673262">
        <w:rPr>
          <w:noProof/>
        </w:rPr>
        <w:t>5 winner(s)</w:t>
      </w:r>
    </w:p>
    <w:p w14:paraId="2362C77A" w14:textId="77777777" w:rsidR="004A133D" w:rsidRDefault="004A133D" w:rsidP="00043F88">
      <w:pPr>
        <w:pStyle w:val="NoSpacing"/>
        <w:jc w:val="left"/>
        <w:rPr>
          <w:noProof/>
        </w:rPr>
      </w:pPr>
    </w:p>
    <w:p w14:paraId="0D2F18F8" w14:textId="60A1345D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The last box containing 8,000 Tickets (200 books) should have:</w:t>
      </w:r>
    </w:p>
    <w:p w14:paraId="62DD8CF3" w14:textId="72427BCA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500 </w:t>
      </w:r>
      <w:r w:rsidR="005401BE">
        <w:rPr>
          <w:noProof/>
        </w:rPr>
        <w:t>–</w:t>
      </w:r>
      <w:r w:rsidRPr="00673262">
        <w:rPr>
          <w:noProof/>
        </w:rPr>
        <w:t xml:space="preserve"> </w:t>
      </w:r>
      <w:r w:rsidR="005401BE">
        <w:rPr>
          <w:noProof/>
        </w:rPr>
        <w:t xml:space="preserve">200 </w:t>
      </w:r>
      <w:r w:rsidRPr="00673262">
        <w:rPr>
          <w:noProof/>
        </w:rPr>
        <w:t>winners</w:t>
      </w:r>
    </w:p>
    <w:p w14:paraId="68754295" w14:textId="77777777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>• Rs. 1,000 - at least 15 winner(s)</w:t>
      </w:r>
    </w:p>
    <w:p w14:paraId="75883514" w14:textId="43AA58E9" w:rsidR="00AA2CCE" w:rsidRPr="00673262" w:rsidRDefault="00AA2CCE" w:rsidP="00043F88">
      <w:pPr>
        <w:pStyle w:val="NoSpacing"/>
        <w:jc w:val="left"/>
        <w:rPr>
          <w:noProof/>
        </w:rPr>
      </w:pPr>
      <w:r w:rsidRPr="00673262">
        <w:rPr>
          <w:noProof/>
        </w:rPr>
        <w:t xml:space="preserve">• Rs. 5,000 </w:t>
      </w:r>
      <w:r w:rsidR="005401BE">
        <w:rPr>
          <w:noProof/>
        </w:rPr>
        <w:t>– at least</w:t>
      </w:r>
      <w:r w:rsidRPr="00673262">
        <w:rPr>
          <w:noProof/>
        </w:rPr>
        <w:t xml:space="preserve"> 3 winner(s)</w:t>
      </w:r>
    </w:p>
    <w:p w14:paraId="53A576CC" w14:textId="77777777" w:rsidR="00AA2CCE" w:rsidRDefault="00AA2CCE" w:rsidP="00C93775">
      <w:pPr>
        <w:pStyle w:val="NoSpacing"/>
        <w:keepLines/>
        <w:jc w:val="left"/>
      </w:pPr>
    </w:p>
    <w:p w14:paraId="0DCB5BA3" w14:textId="77777777" w:rsidR="00AA2CCE" w:rsidRPr="009E1D8B" w:rsidRDefault="00AA2CCE" w:rsidP="00C93775">
      <w:pPr>
        <w:pStyle w:val="NoSpacing"/>
        <w:keepLines/>
        <w:jc w:val="left"/>
      </w:pPr>
      <w:r w:rsidRPr="00673262">
        <w:rPr>
          <w:noProof/>
        </w:rPr>
        <w:t>Each book should contain one prize of Rs. 500.</w:t>
      </w:r>
    </w:p>
    <w:p w14:paraId="4D87226E" w14:textId="1F8B582F" w:rsidR="00AA2CCE" w:rsidRPr="009E1D8B" w:rsidRDefault="00AA2CCE" w:rsidP="00C93775">
      <w:pPr>
        <w:pStyle w:val="NoSpacing"/>
        <w:keepLines/>
        <w:jc w:val="left"/>
      </w:pPr>
      <w:r w:rsidRPr="00673262">
        <w:rPr>
          <w:noProof/>
        </w:rPr>
        <w:t>Each box should not contain more than one prize of Rs.1,000 and Rs.5,000.</w:t>
      </w:r>
    </w:p>
    <w:p w14:paraId="5440A1DD" w14:textId="77777777" w:rsidR="00AA2CCE" w:rsidRDefault="00AA2CCE" w:rsidP="00D12DD9">
      <w:pPr>
        <w:pStyle w:val="NoSpacing"/>
        <w:keepLines/>
        <w:jc w:val="left"/>
      </w:pPr>
      <w:r w:rsidRPr="00673262">
        <w:rPr>
          <w:noProof/>
        </w:rPr>
        <w:t>Each book should contain at least one “NON-GLEPS” prize.</w:t>
      </w:r>
    </w:p>
    <w:p w14:paraId="4E8E7533" w14:textId="77777777" w:rsidR="00AA2CCE" w:rsidRDefault="00AA2CCE" w:rsidP="00D12DD9">
      <w:pPr>
        <w:pStyle w:val="NoSpacing"/>
        <w:keepLines/>
        <w:jc w:val="left"/>
      </w:pPr>
      <w:r w:rsidRPr="00673262">
        <w:rPr>
          <w:noProof/>
        </w:rPr>
        <w:t>No consecutive tickets with same play patterns.</w:t>
      </w:r>
    </w:p>
    <w:p w14:paraId="4A32FE2B" w14:textId="77777777" w:rsidR="00AA2CCE" w:rsidRDefault="00AA2CCE" w:rsidP="00D12DD9">
      <w:pPr>
        <w:pStyle w:val="NoSpacing"/>
        <w:keepLines/>
        <w:jc w:val="left"/>
      </w:pPr>
      <w:r w:rsidRPr="00673262">
        <w:rPr>
          <w:noProof/>
        </w:rPr>
        <w:t>No consecutive tickets with same winning symbols in any rotation.</w:t>
      </w:r>
    </w:p>
    <w:p w14:paraId="214D8CE4" w14:textId="77777777" w:rsidR="00AA2CCE" w:rsidRPr="00A323B8" w:rsidRDefault="00AA2CCE" w:rsidP="00D12DD9">
      <w:pPr>
        <w:pStyle w:val="NoSpacing"/>
        <w:keepLines/>
        <w:jc w:val="left"/>
        <w:rPr>
          <w:rFonts w:eastAsia="Times New Roman"/>
        </w:rPr>
      </w:pPr>
      <w:r w:rsidRPr="00673262">
        <w:rPr>
          <w:noProof/>
        </w:rPr>
        <w:t>No logical relationship between play patterns and VIRN.</w:t>
      </w:r>
    </w:p>
    <w:p w14:paraId="3722D56E" w14:textId="77777777" w:rsidR="00AA2CCE" w:rsidRPr="0068352F" w:rsidRDefault="00AA2CCE" w:rsidP="00D12DD9">
      <w:pPr>
        <w:pStyle w:val="NoSpacing"/>
        <w:keepLines/>
        <w:jc w:val="left"/>
      </w:pPr>
      <w:r w:rsidRPr="00673262">
        <w:rPr>
          <w:noProof/>
        </w:rPr>
        <w:t>No more than three consecutive tickets with same prize value.</w:t>
      </w:r>
    </w:p>
    <w:p w14:paraId="4E62A531" w14:textId="77777777" w:rsidR="00AA2CCE" w:rsidRPr="00A323B8" w:rsidRDefault="00AA2CCE" w:rsidP="00C93775">
      <w:pPr>
        <w:pStyle w:val="NoSpacing"/>
        <w:keepLines/>
        <w:jc w:val="left"/>
      </w:pPr>
      <w:r w:rsidRPr="00673262">
        <w:rPr>
          <w:noProof/>
        </w:rPr>
        <w:t>Any multiples of 5 tickets starting from ticket number 001 in a book should contain at least one winner.</w:t>
      </w:r>
    </w:p>
    <w:p w14:paraId="39682689" w14:textId="77777777" w:rsidR="00AA2CCE" w:rsidRPr="00A323B8" w:rsidRDefault="00AA2CCE" w:rsidP="00C93775">
      <w:pPr>
        <w:pStyle w:val="Heading2"/>
        <w:jc w:val="left"/>
      </w:pPr>
      <w:bookmarkStart w:id="19" w:name="_Toc240272087"/>
      <w:r w:rsidRPr="00A323B8">
        <w:t>Play Requirement</w:t>
      </w:r>
      <w:bookmarkEnd w:id="19"/>
    </w:p>
    <w:p w14:paraId="6B9B3886" w14:textId="77777777" w:rsidR="00AA2CCE" w:rsidRPr="00A323B8" w:rsidRDefault="00AA2CCE" w:rsidP="00C93775">
      <w:r w:rsidRPr="00A323B8">
        <w:t>Not</w:t>
      </w:r>
      <w:r w:rsidRPr="00A323B8">
        <w:rPr>
          <w:rFonts w:eastAsia="Times New Roman"/>
        </w:rPr>
        <w:t xml:space="preserve"> </w:t>
      </w:r>
      <w:r w:rsidRPr="00A323B8">
        <w:t>applicable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3CD455F4" w14:textId="77777777" w:rsidR="00AA2CCE" w:rsidRPr="00A323B8" w:rsidRDefault="00AA2CCE" w:rsidP="00C93775">
      <w:pPr>
        <w:pStyle w:val="Heading1"/>
        <w:jc w:val="left"/>
      </w:pPr>
      <w:bookmarkStart w:id="20" w:name="_Toc240272088"/>
      <w:r w:rsidRPr="00A323B8">
        <w:t>SUPPORT</w:t>
      </w:r>
      <w:r w:rsidRPr="00A323B8">
        <w:rPr>
          <w:rFonts w:eastAsia="Times New Roman"/>
        </w:rPr>
        <w:t xml:space="preserve"> </w:t>
      </w:r>
      <w:r w:rsidRPr="00A323B8">
        <w:t>MATERIAL</w:t>
      </w:r>
      <w:bookmarkEnd w:id="20"/>
    </w:p>
    <w:p w14:paraId="38F2536C" w14:textId="77777777" w:rsidR="00AA2CCE" w:rsidRPr="00A323B8" w:rsidRDefault="00AA2CCE" w:rsidP="00C93775">
      <w:pPr>
        <w:pStyle w:val="Heading2"/>
        <w:jc w:val="left"/>
      </w:pPr>
      <w:r w:rsidRPr="00A323B8">
        <w:t xml:space="preserve"> </w:t>
      </w:r>
      <w:bookmarkStart w:id="21" w:name="_Toc240272089"/>
      <w:r w:rsidRPr="00A323B8">
        <w:t>Samples Tickets</w:t>
      </w:r>
      <w:bookmarkEnd w:id="21"/>
    </w:p>
    <w:p w14:paraId="437731A6" w14:textId="77777777" w:rsidR="00AA2CCE" w:rsidRPr="00A323B8" w:rsidRDefault="00AA2CCE" w:rsidP="00C93775"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1,000</w:t>
      </w:r>
      <w:r w:rsidRPr="00A323B8">
        <w:rPr>
          <w:rFonts w:eastAsia="Times New Roman"/>
        </w:rPr>
        <w:t xml:space="preserve"> </w:t>
      </w:r>
      <w:r w:rsidRPr="00A323B8">
        <w:t>losing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word</w:t>
      </w:r>
      <w:r w:rsidRPr="00A323B8">
        <w:rPr>
          <w:rFonts w:eastAsia="Times New Roman"/>
        </w:rPr>
        <w:t xml:space="preserve"> “</w:t>
      </w:r>
      <w:r w:rsidRPr="00A323B8">
        <w:rPr>
          <w:b/>
          <w:bCs/>
        </w:rPr>
        <w:t>SAMPLE</w:t>
      </w:r>
      <w:r w:rsidRPr="00A323B8">
        <w:rPr>
          <w:rFonts w:eastAsia="Times New Roman"/>
        </w:rPr>
        <w:t xml:space="preserve">”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back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samples.</w:t>
      </w:r>
    </w:p>
    <w:p w14:paraId="4EB877DC" w14:textId="77777777" w:rsidR="00AA2CCE" w:rsidRPr="00A323B8" w:rsidRDefault="00AA2CCE" w:rsidP="00C93775">
      <w:pPr>
        <w:pStyle w:val="Heading2"/>
        <w:jc w:val="left"/>
      </w:pPr>
      <w:bookmarkStart w:id="22" w:name="_Toc240272090"/>
      <w:r w:rsidRPr="00A323B8">
        <w:t>Validation File</w:t>
      </w:r>
      <w:bookmarkEnd w:id="22"/>
    </w:p>
    <w:p w14:paraId="15DB0280" w14:textId="77777777" w:rsidR="00AA2CCE" w:rsidRPr="00A323B8" w:rsidRDefault="00AA2CCE" w:rsidP="00C93775"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verification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encrypted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password</w:t>
      </w:r>
      <w:r w:rsidRPr="00A323B8">
        <w:rPr>
          <w:rFonts w:eastAsia="Times New Roman"/>
        </w:rPr>
        <w:t xml:space="preserve"> </w:t>
      </w:r>
      <w:r w:rsidRPr="00A323B8">
        <w:t>protected</w:t>
      </w:r>
      <w:r w:rsidRPr="00A323B8">
        <w:rPr>
          <w:rFonts w:eastAsia="Times New Roman"/>
        </w:rPr>
        <w:t xml:space="preserve"> </w:t>
      </w:r>
      <w:proofErr w:type="spellStart"/>
      <w:r w:rsidRPr="00A323B8">
        <w:t>dbf</w:t>
      </w:r>
      <w:proofErr w:type="spellEnd"/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containing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VIRNs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CD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record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below.</w:t>
      </w:r>
    </w:p>
    <w:p w14:paraId="0DFB983C" w14:textId="77777777" w:rsidR="00AA2CCE" w:rsidRPr="00A323B8" w:rsidRDefault="00AA2CCE" w:rsidP="00C93775">
      <w:pPr>
        <w:spacing w:after="120"/>
      </w:pPr>
      <w:r w:rsidRPr="00A323B8">
        <w:rPr>
          <w:b/>
        </w:rPr>
        <w:t>Please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note: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requirement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meet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technical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080BDDF6" w14:textId="77777777" w:rsidR="00AA2CCE" w:rsidRPr="00A323B8" w:rsidRDefault="00AA2CCE" w:rsidP="00D71414">
      <w:pPr>
        <w:pStyle w:val="NoSpacing"/>
        <w:keepNext/>
        <w:keepLines/>
        <w:spacing w:after="120"/>
        <w:ind w:right="720"/>
        <w:jc w:val="left"/>
      </w:pPr>
      <w:r w:rsidRPr="00A323B8">
        <w:rPr>
          <w:b/>
        </w:rPr>
        <w:lastRenderedPageBreak/>
        <w:t>High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and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Low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Validation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(Data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Type: </w:t>
      </w:r>
      <w:proofErr w:type="spellStart"/>
      <w:r w:rsidRPr="00A323B8">
        <w:rPr>
          <w:b/>
        </w:rPr>
        <w:t>Dbase</w:t>
      </w:r>
      <w:proofErr w:type="spellEnd"/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III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&amp;</w:t>
      </w:r>
      <w:r w:rsidRPr="00A323B8">
        <w:rPr>
          <w:rFonts w:eastAsia="Times New Roman"/>
          <w:b/>
        </w:rPr>
        <w:t>.</w:t>
      </w:r>
      <w:proofErr w:type="spellStart"/>
      <w:r w:rsidRPr="00A323B8">
        <w:rPr>
          <w:b/>
        </w:rPr>
        <w:t>dbf</w:t>
      </w:r>
      <w:proofErr w:type="spellEnd"/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Format)</w:t>
      </w:r>
    </w:p>
    <w:p w14:paraId="4A4EE7A1" w14:textId="77777777" w:rsidR="00AA2CCE" w:rsidRPr="00A323B8" w:rsidRDefault="00AA2CCE" w:rsidP="00D71414">
      <w:pPr>
        <w:pStyle w:val="NoSpacing"/>
        <w:keepNext/>
        <w:keepLines/>
        <w:jc w:val="left"/>
      </w:pPr>
      <w:r w:rsidRPr="00A323B8">
        <w:rPr>
          <w:b/>
        </w:rPr>
        <w:t xml:space="preserve"> Record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Layout: </w:t>
      </w:r>
    </w:p>
    <w:tbl>
      <w:tblPr>
        <w:tblW w:w="8280" w:type="dxa"/>
        <w:tblInd w:w="17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866"/>
        <w:gridCol w:w="1056"/>
        <w:gridCol w:w="1160"/>
        <w:gridCol w:w="1387"/>
        <w:gridCol w:w="1954"/>
      </w:tblGrid>
      <w:tr w:rsidR="00AA2CCE" w:rsidRPr="00A323B8" w14:paraId="1B999747" w14:textId="77777777" w:rsidTr="002945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8ED5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62B59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Width</w:t>
            </w:r>
          </w:p>
          <w:p w14:paraId="6FC9E220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(Max)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DBF0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658D6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Type</w:t>
            </w:r>
          </w:p>
        </w:tc>
        <w:tc>
          <w:tcPr>
            <w:tcW w:w="3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ACAA1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Sample: -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Data</w:t>
            </w:r>
            <w:r w:rsidRPr="00A323B8">
              <w:rPr>
                <w:rFonts w:eastAsia="Times New Roman"/>
                <w:b/>
              </w:rPr>
              <w:t>,</w:t>
            </w:r>
          </w:p>
          <w:p w14:paraId="2D2C67D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Values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&amp;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Description</w:t>
            </w:r>
          </w:p>
        </w:tc>
      </w:tr>
      <w:tr w:rsidR="00AA2CCE" w:rsidRPr="00A323B8" w14:paraId="6DE76657" w14:textId="77777777" w:rsidTr="0029452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D3A49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BARCODE</w:t>
            </w:r>
          </w:p>
          <w:p w14:paraId="23C1E4E7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7386D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C8483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48A67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  <w:p w14:paraId="21AE7214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B28E1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C21B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(9)</w:t>
            </w:r>
          </w:p>
        </w:tc>
      </w:tr>
      <w:tr w:rsidR="00AA2CCE" w:rsidRPr="00A323B8" w14:paraId="41C24212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DFC28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F81BF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12F7D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7A39B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38F1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141E7" w14:textId="77777777" w:rsidR="00AA2CCE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rFonts w:eastAsia="Times New Roman"/>
              </w:rPr>
            </w:pPr>
            <w:r w:rsidRPr="00673262">
              <w:rPr>
                <w:noProof/>
              </w:rPr>
              <w:t>300</w:t>
            </w:r>
          </w:p>
          <w:p w14:paraId="1A3A184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</w:rPr>
              <w:t>(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>
              <w:t xml:space="preserve">- </w:t>
            </w:r>
            <w:r w:rsidRPr="00A323B8">
              <w:t>999)</w:t>
            </w:r>
          </w:p>
        </w:tc>
      </w:tr>
      <w:tr w:rsidR="00AA2CCE" w:rsidRPr="00A323B8" w14:paraId="35FE31BF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D840E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FECEC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0D96C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1ED35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5F673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C7EB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673262">
              <w:rPr>
                <w:noProof/>
              </w:rPr>
              <w:t>0352</w:t>
            </w:r>
          </w:p>
          <w:p w14:paraId="1C95B2E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(Format</w:t>
            </w:r>
            <w:r w:rsidRPr="00A323B8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- </w:t>
            </w:r>
            <w:r w:rsidRPr="00A323B8">
              <w:t>9999)</w:t>
            </w:r>
          </w:p>
        </w:tc>
      </w:tr>
      <w:tr w:rsidR="00AA2CCE" w:rsidRPr="00A323B8" w14:paraId="3705A68E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74BB1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FC74D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DB481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2A968" w14:textId="77777777" w:rsidR="00AA2CCE" w:rsidRPr="00A323B8" w:rsidRDefault="00AA2CCE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9CDE0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BF514" w14:textId="77777777" w:rsidR="00AA2CCE" w:rsidRPr="00AF53EB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F53EB">
              <w:t>VIRN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No</w:t>
            </w:r>
            <w:r w:rsidRPr="00AF53EB">
              <w:rPr>
                <w:rFonts w:eastAsia="Times New Roman"/>
              </w:rPr>
              <w:t xml:space="preserve"> – </w:t>
            </w:r>
            <w:r w:rsidRPr="00AF53EB">
              <w:t>Unique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seven</w:t>
            </w:r>
            <w:r w:rsidRPr="00AF53EB">
              <w:rPr>
                <w:rFonts w:eastAsia="Times New Roman"/>
              </w:rPr>
              <w:t xml:space="preserve">-digit </w:t>
            </w:r>
            <w:r w:rsidRPr="00AF53EB">
              <w:t>random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validation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number.</w:t>
            </w:r>
          </w:p>
        </w:tc>
      </w:tr>
      <w:tr w:rsidR="00AA2CCE" w:rsidRPr="00A323B8" w14:paraId="24BAE7CE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3687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PCODE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B3D4D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B82E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6A4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D129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020E6" w14:textId="77777777" w:rsidR="00AA2CCE" w:rsidRPr="00B15FE9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03, 07, 08 or 11</w:t>
            </w:r>
          </w:p>
        </w:tc>
      </w:tr>
      <w:tr w:rsidR="00AA2CCE" w:rsidRPr="00A323B8" w14:paraId="16EAF99B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B91EB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PAMOUNT</w:t>
            </w:r>
          </w:p>
          <w:p w14:paraId="20F9B42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1C09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18</w:t>
            </w:r>
          </w:p>
          <w:p w14:paraId="5AC755E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8277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F975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AF8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Amount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3E6D3" w14:textId="77777777" w:rsidR="00AA2CCE" w:rsidRPr="00AF53EB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673262">
              <w:rPr>
                <w:noProof/>
              </w:rPr>
              <w:t>Either Rs. 50, Rs. 500, Rs. 1,000 or Rs. 5,000</w:t>
            </w:r>
          </w:p>
        </w:tc>
      </w:tr>
      <w:tr w:rsidR="00AA2CCE" w:rsidRPr="00A323B8" w14:paraId="2EF6D303" w14:textId="77777777" w:rsidTr="0029452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677B0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A869D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AE92F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09A19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48BD1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Description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4CFDA" w14:textId="77777777" w:rsidR="00AA2CCE" w:rsidRPr="00B15FE9" w:rsidRDefault="00AA2CCE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Fifty Rupees, Five Hundred Rupees, One Thousand Rupees or Five Thousand Rupees</w:t>
            </w:r>
          </w:p>
        </w:tc>
      </w:tr>
      <w:tr w:rsidR="00AA2CCE" w:rsidRPr="00A323B8" w14:paraId="3096581E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9D47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87973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80EAA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75A16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7DF06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3CBB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Low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  <w:p w14:paraId="559AD97C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High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</w:tc>
      </w:tr>
      <w:tr w:rsidR="00AA2CCE" w:rsidRPr="00A323B8" w14:paraId="2C3F2D44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F4A39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WINNUMBERS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F1F9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100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B7DC8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535A6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812E5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Winning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Numbers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9C31D" w14:textId="77777777" w:rsidR="00AA2CCE" w:rsidRPr="00A323B8" w:rsidRDefault="00AA2CCE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Eg: “</w:t>
            </w:r>
            <w:r w:rsidRPr="00673262">
              <w:rPr>
                <w:noProof/>
              </w:rPr>
              <w:t>Egg and Fish</w:t>
            </w:r>
            <w:r w:rsidRPr="00A323B8">
              <w:t>”, “</w:t>
            </w:r>
            <w:r w:rsidRPr="00673262">
              <w:rPr>
                <w:noProof/>
              </w:rPr>
              <w:t>Duck and Fish</w:t>
            </w:r>
            <w:r w:rsidRPr="00A323B8">
              <w:t>”</w:t>
            </w:r>
          </w:p>
        </w:tc>
      </w:tr>
    </w:tbl>
    <w:p w14:paraId="0EB85BC1" w14:textId="77777777" w:rsidR="00AA2CCE" w:rsidRPr="00A323B8" w:rsidRDefault="00AA2CCE" w:rsidP="00C93775">
      <w:pPr>
        <w:pStyle w:val="NoSpacing"/>
        <w:jc w:val="left"/>
      </w:pPr>
    </w:p>
    <w:p w14:paraId="51A4AA9E" w14:textId="77777777" w:rsidR="00AA2CCE" w:rsidRPr="00A323B8" w:rsidRDefault="00AA2CCE" w:rsidP="00C93775"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required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service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PSL.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request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directed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General</w:t>
      </w:r>
      <w:r w:rsidRPr="00A323B8">
        <w:rPr>
          <w:rFonts w:eastAsia="Times New Roman"/>
        </w:rPr>
        <w:t xml:space="preserve"> </w:t>
      </w:r>
      <w:r w:rsidRPr="00A323B8">
        <w:t>Manager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proofErr w:type="spellStart"/>
      <w:r w:rsidRPr="00A323B8">
        <w:t>authorised</w:t>
      </w:r>
      <w:proofErr w:type="spellEnd"/>
      <w:r w:rsidRPr="00A323B8">
        <w:rPr>
          <w:rFonts w:eastAsia="Times New Roman"/>
        </w:rPr>
        <w:t xml:space="preserve"> </w:t>
      </w:r>
      <w:r w:rsidRPr="00A323B8">
        <w:t>officer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NLB.</w:t>
      </w:r>
    </w:p>
    <w:p w14:paraId="35324F62" w14:textId="77777777" w:rsidR="00AA2CCE" w:rsidRPr="00A323B8" w:rsidRDefault="00AA2CCE" w:rsidP="00C93775">
      <w:pPr>
        <w:pStyle w:val="Heading2"/>
        <w:jc w:val="left"/>
      </w:pPr>
      <w:bookmarkStart w:id="23" w:name="_Toc240272091"/>
      <w:r w:rsidRPr="00A323B8">
        <w:t>Audit Report</w:t>
      </w:r>
      <w:bookmarkEnd w:id="23"/>
    </w:p>
    <w:p w14:paraId="661C303A" w14:textId="77777777" w:rsidR="00AA2CCE" w:rsidRPr="00A323B8" w:rsidRDefault="00AA2CCE" w:rsidP="00C93775"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independent</w:t>
      </w:r>
      <w:r w:rsidRPr="00A323B8">
        <w:rPr>
          <w:rFonts w:eastAsia="Times New Roman"/>
        </w:rPr>
        <w:t xml:space="preserve"> </w:t>
      </w:r>
      <w:r w:rsidRPr="00A323B8">
        <w:t>electronic</w:t>
      </w:r>
      <w:r w:rsidRPr="00A323B8">
        <w:rPr>
          <w:rFonts w:eastAsia="Times New Roman"/>
        </w:rPr>
        <w:t xml:space="preserve"> </w:t>
      </w:r>
      <w:r w:rsidRPr="00A323B8">
        <w:t>audit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conducted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issued.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confirm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correctness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game/data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tickets.</w:t>
      </w:r>
    </w:p>
    <w:p w14:paraId="627301CD" w14:textId="77777777" w:rsidR="00AA2CCE" w:rsidRPr="00A323B8" w:rsidRDefault="00AA2CCE" w:rsidP="00C93775">
      <w:pPr>
        <w:pStyle w:val="Heading1"/>
        <w:jc w:val="left"/>
      </w:pPr>
      <w:bookmarkStart w:id="24" w:name="_Toc240272092"/>
      <w:r w:rsidRPr="00A323B8">
        <w:t>PACKAGING</w:t>
      </w:r>
      <w:bookmarkEnd w:id="24"/>
    </w:p>
    <w:p w14:paraId="7119026A" w14:textId="77777777" w:rsidR="00AA2CCE" w:rsidRPr="00A323B8" w:rsidRDefault="00AA2CCE" w:rsidP="00C93775">
      <w:pPr>
        <w:pStyle w:val="Heading2"/>
        <w:jc w:val="left"/>
      </w:pPr>
      <w:bookmarkStart w:id="25" w:name="_Toc240272093"/>
      <w:r w:rsidRPr="00A323B8">
        <w:t>Books</w:t>
      </w:r>
      <w:bookmarkEnd w:id="25"/>
    </w:p>
    <w:p w14:paraId="677EA0C1" w14:textId="77777777" w:rsidR="00AA2CCE" w:rsidRPr="00A323B8" w:rsidRDefault="00AA2CCE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tickets;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shrink</w:t>
      </w:r>
      <w:r w:rsidRPr="00A323B8">
        <w:rPr>
          <w:rFonts w:eastAsia="Times New Roman"/>
        </w:rPr>
        <w:t xml:space="preserve"> </w:t>
      </w:r>
      <w:r w:rsidRPr="00A323B8">
        <w:t>wrapped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clear</w:t>
      </w:r>
      <w:r w:rsidRPr="00A323B8">
        <w:rPr>
          <w:rFonts w:eastAsia="Times New Roman"/>
        </w:rPr>
        <w:t xml:space="preserve"> </w:t>
      </w:r>
      <w:r w:rsidRPr="00A323B8">
        <w:t>film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include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bar</w:t>
      </w:r>
      <w:r w:rsidRPr="00A323B8">
        <w:rPr>
          <w:rFonts w:eastAsia="Times New Roman"/>
        </w:rPr>
        <w:t xml:space="preserve"> </w:t>
      </w:r>
      <w:r w:rsidRPr="00A323B8">
        <w:t>code</w:t>
      </w:r>
      <w:r w:rsidRPr="00A323B8">
        <w:rPr>
          <w:rFonts w:eastAsia="Times New Roman"/>
        </w:rPr>
        <w:t xml:space="preserve"> </w:t>
      </w:r>
      <w:r w:rsidRPr="00A323B8">
        <w:t>(2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5</w:t>
      </w:r>
      <w:r w:rsidRPr="00A323B8">
        <w:rPr>
          <w:rFonts w:eastAsia="Times New Roman"/>
        </w:rPr>
        <w:t xml:space="preserve"> </w:t>
      </w:r>
      <w:r w:rsidRPr="00A323B8">
        <w:t>Interleaved</w:t>
      </w:r>
      <w:r w:rsidRPr="00A323B8">
        <w:rPr>
          <w:rFonts w:eastAsia="Times New Roman"/>
        </w:rPr>
        <w:t xml:space="preserve"> </w:t>
      </w:r>
      <w:r w:rsidRPr="00A323B8">
        <w:t>symbology),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inventory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distribution</w:t>
      </w:r>
      <w:r w:rsidRPr="00A323B8">
        <w:rPr>
          <w:rFonts w:eastAsia="Times New Roman"/>
        </w:rPr>
        <w:t xml:space="preserve"> </w:t>
      </w:r>
      <w:r w:rsidRPr="00A323B8">
        <w:t>control.</w:t>
      </w:r>
    </w:p>
    <w:p w14:paraId="7FE9FCE0" w14:textId="77777777" w:rsidR="00AA2CCE" w:rsidRPr="00A323B8" w:rsidRDefault="00AA2CCE" w:rsidP="00C93775">
      <w:pPr>
        <w:pStyle w:val="Heading2"/>
        <w:jc w:val="left"/>
      </w:pPr>
      <w:bookmarkStart w:id="26" w:name="_Toc240272094"/>
      <w:r w:rsidRPr="00A323B8">
        <w:lastRenderedPageBreak/>
        <w:t>Cartons</w:t>
      </w:r>
      <w:bookmarkEnd w:id="26"/>
    </w:p>
    <w:p w14:paraId="4E972BBD" w14:textId="77777777" w:rsidR="00AA2CCE" w:rsidRDefault="00AA2CCE" w:rsidP="00C93775">
      <w:r>
        <w:rPr>
          <w:noProof/>
        </w:rPr>
        <w:t>First 41 cartons will contain 12,000 tickets (300 books) and the last carton contains 8,000 tickets (200 books)</w:t>
      </w:r>
      <w:r>
        <w:t>.</w:t>
      </w:r>
    </w:p>
    <w:p w14:paraId="1875CFFF" w14:textId="77777777" w:rsidR="00AA2CCE" w:rsidRPr="00A323B8" w:rsidRDefault="00AA2CCE" w:rsidP="00C93775">
      <w:r w:rsidRPr="00A323B8">
        <w:t>Cartons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tape,</w:t>
      </w:r>
      <w:r w:rsidRPr="00A323B8">
        <w:rPr>
          <w:rFonts w:eastAsia="Times New Roman"/>
        </w:rPr>
        <w:t xml:space="preserve"> </w:t>
      </w:r>
      <w:r w:rsidRPr="00A323B8">
        <w:t>strap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twice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</w:p>
    <w:p w14:paraId="7AB93769" w14:textId="77777777" w:rsidR="00AA2CCE" w:rsidRPr="00A323B8" w:rsidRDefault="00AA2CCE" w:rsidP="00C93775">
      <w:r w:rsidRPr="00A323B8">
        <w:t>Please</w:t>
      </w:r>
      <w:r w:rsidRPr="00A323B8">
        <w:rPr>
          <w:rFonts w:eastAsia="Times New Roman"/>
        </w:rPr>
        <w:t xml:space="preserve"> </w:t>
      </w:r>
      <w:r w:rsidRPr="00A323B8">
        <w:t>note: Since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missing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need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other</w:t>
      </w:r>
      <w:r w:rsidRPr="00A323B8">
        <w:rPr>
          <w:rFonts w:eastAsia="Times New Roman"/>
        </w:rPr>
        <w:t xml:space="preserve"> </w:t>
      </w:r>
      <w:r w:rsidRPr="00A323B8">
        <w:t>than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end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number.</w:t>
      </w:r>
    </w:p>
    <w:p w14:paraId="2E8FA5D1" w14:textId="77777777" w:rsidR="00AA2CCE" w:rsidRPr="00A323B8" w:rsidRDefault="00AA2CCE" w:rsidP="00C93775">
      <w:pPr>
        <w:pStyle w:val="Heading2"/>
        <w:jc w:val="left"/>
      </w:pPr>
      <w:r w:rsidRPr="00A323B8">
        <w:tab/>
      </w:r>
      <w:bookmarkStart w:id="27" w:name="_Toc240272095"/>
      <w:r w:rsidRPr="00A323B8">
        <w:t>Packing Manifest</w:t>
      </w:r>
      <w:bookmarkEnd w:id="27"/>
    </w:p>
    <w:p w14:paraId="57D90157" w14:textId="77777777" w:rsidR="00AA2CCE" w:rsidRPr="00A323B8" w:rsidRDefault="00AA2CCE" w:rsidP="00C93775">
      <w:pPr>
        <w:rPr>
          <w:rFonts w:eastAsia="Times New Roman"/>
        </w:rPr>
      </w:pP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computer</w:t>
      </w:r>
      <w:r w:rsidRPr="00A323B8">
        <w:rPr>
          <w:rFonts w:eastAsia="Times New Roman"/>
        </w:rPr>
        <w:t xml:space="preserve">-generated </w:t>
      </w:r>
      <w:r w:rsidRPr="00A323B8">
        <w:t>manifest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 as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delivered.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requirements.</w:t>
      </w:r>
    </w:p>
    <w:p w14:paraId="3B154C35" w14:textId="77777777" w:rsidR="00AA2CCE" w:rsidRPr="00A323B8" w:rsidRDefault="00AA2CCE" w:rsidP="00C93775">
      <w:pPr>
        <w:pStyle w:val="Heading1"/>
        <w:jc w:val="left"/>
      </w:pPr>
      <w:bookmarkStart w:id="28" w:name="_Toc240272096"/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DELIVERABLES</w:t>
      </w:r>
      <w:bookmarkEnd w:id="28"/>
    </w:p>
    <w:p w14:paraId="3B1972C8" w14:textId="77777777" w:rsidR="00AA2CCE" w:rsidRPr="00A323B8" w:rsidRDefault="00AA2CCE" w:rsidP="00C93775">
      <w:pPr>
        <w:pStyle w:val="Heading2"/>
        <w:jc w:val="left"/>
      </w:pPr>
      <w:bookmarkStart w:id="29" w:name="_Toc240272097"/>
      <w:r w:rsidRPr="00A323B8">
        <w:t>Proposed Schedule</w:t>
      </w:r>
      <w:bookmarkEnd w:id="29"/>
    </w:p>
    <w:p w14:paraId="5A554137" w14:textId="77777777" w:rsidR="00AA2CCE" w:rsidRPr="00A323B8" w:rsidRDefault="00AA2CCE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illustrate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possible</w:t>
      </w:r>
      <w:r w:rsidRPr="00A323B8">
        <w:rPr>
          <w:rFonts w:eastAsia="Times New Roman"/>
        </w:rPr>
        <w:t xml:space="preserve"> </w:t>
      </w:r>
      <w:r w:rsidRPr="00A323B8">
        <w:t>indicative</w:t>
      </w:r>
      <w:r w:rsidRPr="00A323B8">
        <w:rPr>
          <w:rFonts w:eastAsia="Times New Roman"/>
        </w:rPr>
        <w:t xml:space="preserve"> manufacturing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proofErr w:type="spellStart"/>
      <w:r w:rsidRPr="00A323B8">
        <w:t>despatch</w:t>
      </w:r>
      <w:proofErr w:type="spellEnd"/>
      <w:r w:rsidRPr="00A323B8">
        <w:rPr>
          <w:rFonts w:eastAsia="Times New Roman"/>
        </w:rPr>
        <w:t xml:space="preserve"> </w:t>
      </w:r>
      <w:r w:rsidRPr="00A323B8">
        <w:t>scenario.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date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dependent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approval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Specification,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finished</w:t>
      </w:r>
      <w:r w:rsidRPr="00A323B8">
        <w:rPr>
          <w:rFonts w:eastAsia="Times New Roman"/>
        </w:rPr>
        <w:t xml:space="preserve"> </w:t>
      </w:r>
      <w:r w:rsidRPr="00A323B8">
        <w:t>artwork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layered</w:t>
      </w:r>
      <w:r w:rsidRPr="00A323B8">
        <w:rPr>
          <w:rFonts w:eastAsia="Times New Roman"/>
        </w:rPr>
        <w:t xml:space="preserve"> </w:t>
      </w:r>
      <w:r w:rsidRPr="00A323B8">
        <w:t>Illustrator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format.</w:t>
      </w:r>
    </w:p>
    <w:p w14:paraId="13B3BDAA" w14:textId="77777777" w:rsidR="00AA2CCE" w:rsidRPr="00A323B8" w:rsidRDefault="00AA2CCE" w:rsidP="00C93775">
      <w:pPr>
        <w:pStyle w:val="NoSpacing"/>
        <w:ind w:left="720"/>
        <w:jc w:val="left"/>
      </w:pPr>
    </w:p>
    <w:tbl>
      <w:tblPr>
        <w:tblW w:w="7203" w:type="dxa"/>
        <w:tblInd w:w="6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8"/>
        <w:gridCol w:w="2195"/>
      </w:tblGrid>
      <w:tr w:rsidR="00AA2CCE" w:rsidRPr="00A323B8" w14:paraId="0436CBB5" w14:textId="77777777" w:rsidTr="002118F9">
        <w:trPr>
          <w:cantSplit/>
          <w:tblHeader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FDEB3" w14:textId="77777777" w:rsidR="00AA2CCE" w:rsidRPr="00A323B8" w:rsidRDefault="00AA2CCE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Activity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F5ED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Target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Date</w:t>
            </w:r>
          </w:p>
        </w:tc>
      </w:tr>
      <w:tr w:rsidR="00AA2CCE" w:rsidRPr="00A323B8" w14:paraId="2341332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1918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Finalise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Authorise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Specification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9D44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27254F78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55CE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Supply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(PSL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complete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some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revision)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ADB8C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65D86F59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67E9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Approve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(Colours)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44CF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7F978B05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49335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Receipt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Acceptance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024FA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04FAEC8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36EC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Approval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Digital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Proof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10288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1705E650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1D29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Production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Start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Deadline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7A30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67EC197B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14954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Data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Generation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Internal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6F32F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EA1D54A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A617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Independent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B088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3832CC1A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059F8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Printing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829A7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3D114744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CDE0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Packing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E3C6F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2EEB1FD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C67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Tickets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6412B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DFE327E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F069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Data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B7902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</w:tbl>
    <w:p w14:paraId="7BE3F3C5" w14:textId="77777777" w:rsidR="00AA2CCE" w:rsidRPr="00A323B8" w:rsidRDefault="00AA2CCE" w:rsidP="00C93775">
      <w:pPr>
        <w:pStyle w:val="NoSpacing"/>
        <w:jc w:val="left"/>
      </w:pPr>
    </w:p>
    <w:p w14:paraId="730BD143" w14:textId="77777777" w:rsidR="00AA2CCE" w:rsidRPr="00A323B8" w:rsidRDefault="00AA2CCE" w:rsidP="00C93775">
      <w:pPr>
        <w:pStyle w:val="NoSpacing"/>
        <w:jc w:val="left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depend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approval</w:t>
      </w:r>
      <w:r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specification.</w:t>
      </w:r>
    </w:p>
    <w:p w14:paraId="2767EB8E" w14:textId="77777777" w:rsidR="00AA2CCE" w:rsidRPr="00A323B8" w:rsidRDefault="00AA2CCE" w:rsidP="00C93775">
      <w:pPr>
        <w:pStyle w:val="Heading1"/>
        <w:jc w:val="left"/>
      </w:pPr>
      <w:bookmarkStart w:id="30" w:name="_Toc240272098"/>
      <w:r w:rsidRPr="00A323B8">
        <w:t>DELIVERY</w:t>
      </w:r>
      <w:bookmarkEnd w:id="30"/>
    </w:p>
    <w:p w14:paraId="58C475EF" w14:textId="77777777" w:rsidR="00AA2CCE" w:rsidRPr="00A323B8" w:rsidRDefault="00AA2CCE" w:rsidP="00C93775">
      <w:pPr>
        <w:pStyle w:val="Heading2"/>
        <w:jc w:val="left"/>
      </w:pPr>
      <w:bookmarkStart w:id="31" w:name="_Toc240272099"/>
      <w:r w:rsidRPr="00A323B8">
        <w:t>Local Delivery</w:t>
      </w:r>
      <w:bookmarkEnd w:id="31"/>
    </w:p>
    <w:p w14:paraId="03ED3961" w14:textId="77777777" w:rsidR="00AA2CCE" w:rsidRPr="00A323B8" w:rsidRDefault="00AA2CCE" w:rsidP="00C93775">
      <w:r w:rsidRPr="00A323B8">
        <w:t>Pallets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</w:t>
      </w:r>
      <w:r w:rsidRPr="00A323B8">
        <w:rPr>
          <w:rFonts w:eastAsia="Times New Roman"/>
        </w:rPr>
        <w:t xml:space="preserve"> </w:t>
      </w:r>
      <w:r w:rsidRPr="00A323B8">
        <w:t>from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facility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Kelaniya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own</w:t>
      </w:r>
      <w:r w:rsidRPr="00A323B8">
        <w:rPr>
          <w:rFonts w:eastAsia="Times New Roman"/>
        </w:rPr>
        <w:t xml:space="preserve"> </w:t>
      </w:r>
      <w:r w:rsidRPr="00A323B8">
        <w:t>secured</w:t>
      </w:r>
      <w:r w:rsidRPr="00A323B8">
        <w:rPr>
          <w:rFonts w:eastAsia="Times New Roman"/>
        </w:rPr>
        <w:t xml:space="preserve"> </w:t>
      </w:r>
      <w:r w:rsidRPr="00A323B8">
        <w:t>vehicle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personnel.</w:t>
      </w:r>
    </w:p>
    <w:p w14:paraId="3EBEF2C3" w14:textId="77777777" w:rsidR="00AA2CCE" w:rsidRPr="00A323B8" w:rsidRDefault="00AA2CCE" w:rsidP="00C93775">
      <w:pPr>
        <w:pStyle w:val="Heading2"/>
        <w:jc w:val="left"/>
      </w:pPr>
      <w:bookmarkStart w:id="32" w:name="_Toc240272100"/>
      <w:r w:rsidRPr="00A323B8">
        <w:lastRenderedPageBreak/>
        <w:t>Delivery Address</w:t>
      </w:r>
      <w:bookmarkEnd w:id="32"/>
    </w:p>
    <w:p w14:paraId="3E740958" w14:textId="77777777" w:rsidR="00AA2CCE" w:rsidRPr="00A323B8" w:rsidRDefault="00AA2CCE" w:rsidP="00D12DD9">
      <w:pPr>
        <w:pStyle w:val="NoSpacing"/>
        <w:keepNext/>
        <w:keepLines/>
        <w:ind w:left="720"/>
        <w:jc w:val="left"/>
      </w:pP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</w:p>
    <w:p w14:paraId="04973B08" w14:textId="77777777" w:rsidR="00AA2CCE" w:rsidRPr="00A323B8" w:rsidRDefault="00AA2CCE" w:rsidP="00D12DD9">
      <w:pPr>
        <w:pStyle w:val="NoSpacing"/>
        <w:keepNext/>
        <w:keepLines/>
        <w:ind w:left="720"/>
        <w:jc w:val="left"/>
      </w:pPr>
      <w:r w:rsidRPr="00A323B8">
        <w:t>No.32,</w:t>
      </w:r>
    </w:p>
    <w:p w14:paraId="38C04F04" w14:textId="77777777" w:rsidR="00AA2CCE" w:rsidRPr="00A323B8" w:rsidRDefault="00AA2CCE" w:rsidP="00D12DD9">
      <w:pPr>
        <w:pStyle w:val="NoSpacing"/>
        <w:keepNext/>
        <w:keepLines/>
        <w:ind w:left="720"/>
        <w:jc w:val="left"/>
      </w:pPr>
      <w:r w:rsidRPr="00A323B8">
        <w:t xml:space="preserve">Deshamanya N.W.J. </w:t>
      </w:r>
      <w:proofErr w:type="spellStart"/>
      <w:r w:rsidRPr="00A323B8">
        <w:t>Mudalige</w:t>
      </w:r>
      <w:proofErr w:type="spellEnd"/>
      <w:r w:rsidRPr="00A323B8">
        <w:t xml:space="preserve"> Mawatha,</w:t>
      </w:r>
    </w:p>
    <w:p w14:paraId="44A40D44" w14:textId="77777777" w:rsidR="00AA2CCE" w:rsidRPr="00A323B8" w:rsidRDefault="00AA2CCE" w:rsidP="00D12DD9">
      <w:pPr>
        <w:pStyle w:val="NoSpacing"/>
        <w:keepNext/>
        <w:keepLines/>
        <w:ind w:left="720"/>
        <w:jc w:val="left"/>
      </w:pPr>
      <w:r w:rsidRPr="00A323B8">
        <w:t>Colombo 01.</w:t>
      </w:r>
    </w:p>
    <w:p w14:paraId="649DC81C" w14:textId="77777777" w:rsidR="00AA2CCE" w:rsidRPr="00A323B8" w:rsidRDefault="00AA2CCE" w:rsidP="00C93775">
      <w:pPr>
        <w:pStyle w:val="Heading1"/>
        <w:jc w:val="left"/>
      </w:pPr>
      <w:bookmarkStart w:id="33" w:name="_Toc240272101"/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TERMS</w:t>
      </w:r>
      <w:bookmarkEnd w:id="33"/>
    </w:p>
    <w:p w14:paraId="1412D548" w14:textId="77777777" w:rsidR="00AA2CCE" w:rsidRPr="00A323B8" w:rsidRDefault="00AA2CCE" w:rsidP="00C93775">
      <w:pPr>
        <w:pStyle w:val="Heading2"/>
        <w:jc w:val="left"/>
      </w:pPr>
      <w:bookmarkStart w:id="34" w:name="_Toc240272102"/>
      <w:r w:rsidRPr="00A323B8">
        <w:t>Payment</w:t>
      </w:r>
      <w:bookmarkEnd w:id="34"/>
    </w:p>
    <w:p w14:paraId="318CEF58" w14:textId="77777777" w:rsidR="00AA2CCE" w:rsidRPr="00A323B8" w:rsidRDefault="00AA2CCE" w:rsidP="00C93775">
      <w:r>
        <w:t>Payments shall be made promptly by the Purchaser, but in no case later than twenty-eight (28) days after submission of an invoice or request for payment by the Supplier, and after the Purchaser has accepted it.</w:t>
      </w:r>
    </w:p>
    <w:p w14:paraId="06C6C1B0" w14:textId="77777777" w:rsidR="00AA2CCE" w:rsidRPr="00A323B8" w:rsidRDefault="00AA2CCE" w:rsidP="00C93775">
      <w:pPr>
        <w:pStyle w:val="Heading2"/>
        <w:jc w:val="left"/>
      </w:pPr>
      <w:bookmarkStart w:id="35" w:name="_Toc240272103"/>
      <w:r w:rsidRPr="00A323B8">
        <w:t>Invoices</w:t>
      </w:r>
      <w:bookmarkEnd w:id="35"/>
    </w:p>
    <w:p w14:paraId="120131B1" w14:textId="77777777" w:rsidR="00AA2CCE" w:rsidRPr="00A323B8" w:rsidRDefault="00AA2CCE" w:rsidP="00C93775">
      <w:pPr>
        <w:keepNext/>
      </w:pPr>
      <w:r w:rsidRPr="00A323B8">
        <w:t>Commercial</w:t>
      </w:r>
      <w:r w:rsidRPr="00A323B8">
        <w:rPr>
          <w:rFonts w:eastAsia="Times New Roman"/>
        </w:rPr>
        <w:t xml:space="preserve"> </w:t>
      </w:r>
      <w:r w:rsidRPr="00A323B8">
        <w:t>tax</w:t>
      </w:r>
      <w:r w:rsidRPr="00A323B8">
        <w:rPr>
          <w:rFonts w:eastAsia="Times New Roman"/>
        </w:rPr>
        <w:t xml:space="preserve"> </w:t>
      </w:r>
      <w:r w:rsidRPr="00A323B8">
        <w:t>invoices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presented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delivery.</w:t>
      </w:r>
    </w:p>
    <w:p w14:paraId="52DC01FB" w14:textId="77777777" w:rsidR="00AA2CCE" w:rsidRPr="00A323B8" w:rsidRDefault="00AA2CCE" w:rsidP="00C93775">
      <w:pPr>
        <w:keepNext/>
      </w:pPr>
      <w:r w:rsidRPr="00A323B8">
        <w:t>Bank:</w:t>
      </w:r>
      <w:r>
        <w:tab/>
      </w:r>
      <w:r w:rsidRPr="00A323B8">
        <w:t>National Development Bank PLC.</w:t>
      </w:r>
    </w:p>
    <w:p w14:paraId="5D44DA3D" w14:textId="77777777" w:rsidR="00AA2CCE" w:rsidRPr="00A323B8" w:rsidRDefault="00AA2CCE" w:rsidP="00C93775">
      <w:pPr>
        <w:keepNext/>
        <w:ind w:left="709"/>
      </w:pPr>
      <w:r w:rsidRPr="00A323B8">
        <w:t>103A Dharmapala Mawatha,</w:t>
      </w:r>
    </w:p>
    <w:p w14:paraId="3575511E" w14:textId="77777777" w:rsidR="00AA2CCE" w:rsidRPr="00A323B8" w:rsidRDefault="00AA2CCE" w:rsidP="00C93775">
      <w:pPr>
        <w:keepNext/>
        <w:ind w:left="709"/>
      </w:pPr>
      <w:r w:rsidRPr="00A323B8">
        <w:t>Colombo 07</w:t>
      </w:r>
    </w:p>
    <w:p w14:paraId="70B5C882" w14:textId="77777777" w:rsidR="00AA2CCE" w:rsidRPr="00A323B8" w:rsidRDefault="00AA2CCE" w:rsidP="00C93775">
      <w:pPr>
        <w:keepNext/>
        <w:ind w:left="709"/>
      </w:pPr>
      <w:r w:rsidRPr="00A323B8">
        <w:t>Sri Lanka</w:t>
      </w:r>
    </w:p>
    <w:p w14:paraId="08DA108D" w14:textId="77777777" w:rsidR="00AA2CCE" w:rsidRPr="00A323B8" w:rsidRDefault="00AA2CCE" w:rsidP="00C93775">
      <w:pPr>
        <w:keepNext/>
        <w:ind w:left="709"/>
      </w:pPr>
      <w:r w:rsidRPr="00A323B8">
        <w:t>Swift Code: NDBS LKLX</w:t>
      </w:r>
    </w:p>
    <w:p w14:paraId="30B9A54D" w14:textId="77777777" w:rsidR="00AA2CCE" w:rsidRPr="00A323B8" w:rsidRDefault="00AA2CCE" w:rsidP="00C93775">
      <w:pPr>
        <w:keepNext/>
        <w:ind w:left="709"/>
      </w:pPr>
      <w:r w:rsidRPr="00A323B8">
        <w:t xml:space="preserve">Account Name: </w:t>
      </w:r>
      <w:proofErr w:type="spellStart"/>
      <w:r w:rsidRPr="00A323B8">
        <w:t>Printcare</w:t>
      </w:r>
      <w:proofErr w:type="spellEnd"/>
      <w:r w:rsidRPr="00A323B8">
        <w:t xml:space="preserve"> Secure Limited</w:t>
      </w:r>
    </w:p>
    <w:p w14:paraId="5D0737AA" w14:textId="77777777" w:rsidR="00AA2CCE" w:rsidRPr="00A323B8" w:rsidRDefault="00AA2CCE" w:rsidP="00C93775">
      <w:pPr>
        <w:keepNext/>
        <w:ind w:left="709"/>
      </w:pPr>
      <w:r w:rsidRPr="00A323B8">
        <w:t>Account No: 106480002768</w:t>
      </w:r>
    </w:p>
    <w:p w14:paraId="78EF538A" w14:textId="77777777" w:rsidR="00AA2CCE" w:rsidRPr="00A323B8" w:rsidRDefault="00AA2CCE" w:rsidP="00C93775">
      <w:pPr>
        <w:pStyle w:val="Heading1"/>
        <w:jc w:val="left"/>
      </w:pPr>
      <w:bookmarkStart w:id="36" w:name="_Toc240272104"/>
      <w:r w:rsidRPr="00A323B8">
        <w:t>AUTHORISATION TO PROCEED</w:t>
      </w:r>
      <w:bookmarkEnd w:id="36"/>
    </w:p>
    <w:p w14:paraId="1064CCB9" w14:textId="77777777" w:rsidR="00AA2CCE" w:rsidRPr="00A323B8" w:rsidRDefault="00AA2CCE" w:rsidP="00C93775">
      <w:pPr>
        <w:pStyle w:val="Heading2"/>
        <w:jc w:val="left"/>
      </w:pPr>
      <w:bookmarkStart w:id="37" w:name="_Toc240272105"/>
      <w:r w:rsidRPr="00A323B8">
        <w:t>Authorisation</w:t>
      </w:r>
      <w:bookmarkEnd w:id="37"/>
    </w:p>
    <w:p w14:paraId="060E84CA" w14:textId="77777777" w:rsidR="00AA2CCE" w:rsidRPr="00A323B8" w:rsidRDefault="00AA2CCE" w:rsidP="00C93775">
      <w:r w:rsidRPr="00A323B8">
        <w:t xml:space="preserve">National Lotteries Board </w:t>
      </w:r>
      <w:proofErr w:type="spellStart"/>
      <w:r w:rsidRPr="00A323B8">
        <w:t>authorise</w:t>
      </w:r>
      <w:proofErr w:type="spellEnd"/>
      <w:r w:rsidRPr="00A323B8">
        <w:t xml:space="preserve"> </w:t>
      </w:r>
      <w:proofErr w:type="spellStart"/>
      <w:r w:rsidRPr="00A323B8">
        <w:t>Printcare</w:t>
      </w:r>
      <w:proofErr w:type="spellEnd"/>
      <w:r w:rsidRPr="00A323B8">
        <w:t xml:space="preserve"> Secure Limited to manufacture and deliver of </w:t>
      </w:r>
      <w:r>
        <w:rPr>
          <w:noProof/>
        </w:rPr>
        <w:t>500,000</w:t>
      </w:r>
      <w:r w:rsidRPr="00A323B8">
        <w:t xml:space="preserve"> </w:t>
      </w:r>
      <w:r>
        <w:rPr>
          <w:noProof/>
        </w:rPr>
        <w:t>LUCKY DUCK</w:t>
      </w:r>
      <w:r w:rsidRPr="00A323B8">
        <w:t xml:space="preserve"> instant scratch tickets. This authority is based on the understanding that the tickets will be manufactured and delivered in accordance with this game specification.</w:t>
      </w:r>
    </w:p>
    <w:p w14:paraId="7608F9F8" w14:textId="77777777" w:rsidR="00AA2CCE" w:rsidRPr="00A323B8" w:rsidRDefault="00AA2CCE" w:rsidP="00C93775">
      <w:pPr>
        <w:pStyle w:val="Heading2"/>
        <w:jc w:val="left"/>
      </w:pPr>
      <w:bookmarkStart w:id="38" w:name="_Toc240272106"/>
      <w:r w:rsidRPr="00A323B8">
        <w:t>Pricing</w:t>
      </w:r>
      <w:bookmarkEnd w:id="38"/>
    </w:p>
    <w:p w14:paraId="516A8EF6" w14:textId="77777777" w:rsidR="00AA2CCE" w:rsidRPr="00A323B8" w:rsidRDefault="00AA2CCE" w:rsidP="00C93775">
      <w:pPr>
        <w:pStyle w:val="NoSpacing"/>
        <w:jc w:val="left"/>
      </w:pPr>
      <w:r w:rsidRPr="00A323B8">
        <w:t>Delivered price per ticket: L</w:t>
      </w:r>
      <w:r>
        <w:t xml:space="preserve">KR </w:t>
      </w:r>
      <w:r>
        <w:rPr>
          <w:noProof/>
        </w:rPr>
        <w:t>2.55</w:t>
      </w:r>
      <w:r>
        <w:t>.</w:t>
      </w:r>
    </w:p>
    <w:p w14:paraId="7FFB548C" w14:textId="77777777" w:rsidR="00AA2CCE" w:rsidRDefault="00AA2CCE" w:rsidP="009E1D8B">
      <w:pPr>
        <w:pStyle w:val="NoSpacing"/>
        <w:spacing w:after="120"/>
        <w:jc w:val="left"/>
      </w:pPr>
      <w:r w:rsidRPr="00B15FE9">
        <w:fldChar w:fldCharType="begin"/>
      </w:r>
      <w:r w:rsidRPr="00B15FE9">
        <w:instrText xml:space="preserve"> = </w:instrText>
      </w:r>
      <w:r w:rsidRPr="00673262">
        <w:rPr>
          <w:noProof/>
        </w:rPr>
        <w:instrText>0.0218</w:instrText>
      </w:r>
      <w:r w:rsidRPr="00B15FE9">
        <w:instrText xml:space="preserve"> * 100 \# "0.00%" </w:instrText>
      </w:r>
      <w:r w:rsidRPr="00B15FE9">
        <w:fldChar w:fldCharType="separate"/>
      </w:r>
      <w:r>
        <w:rPr>
          <w:noProof/>
        </w:rPr>
        <w:t>2.18</w:t>
      </w:r>
      <w:r w:rsidRPr="00B15FE9">
        <w:rPr>
          <w:noProof/>
        </w:rPr>
        <w:t>%</w:t>
      </w:r>
      <w:r w:rsidRPr="00B15FE9">
        <w:fldChar w:fldCharType="end"/>
      </w:r>
      <w:r w:rsidRPr="00B15FE9">
        <w:t xml:space="preserve"> SSCL</w:t>
      </w:r>
      <w:r>
        <w:t xml:space="preserve"> and </w:t>
      </w:r>
      <w:r w:rsidRPr="00B15FE9">
        <w:rPr>
          <w:rFonts w:eastAsia="Times New Roman"/>
        </w:rPr>
        <w:fldChar w:fldCharType="begin"/>
      </w:r>
      <w:r w:rsidRPr="00B15FE9">
        <w:rPr>
          <w:rFonts w:eastAsia="Times New Roman"/>
        </w:rPr>
        <w:instrText xml:space="preserve"> = </w:instrText>
      </w:r>
      <w:r w:rsidRPr="00673262">
        <w:rPr>
          <w:rFonts w:eastAsia="Times New Roman"/>
          <w:noProof/>
        </w:rPr>
        <w:instrText>0.17999999999999999</w:instrText>
      </w:r>
      <w:r w:rsidRPr="00B15FE9">
        <w:rPr>
          <w:rFonts w:eastAsia="Times New Roman"/>
        </w:rPr>
        <w:instrText xml:space="preserve">* 100 \# "0%" </w:instrText>
      </w:r>
      <w:r w:rsidRPr="00B15FE9">
        <w:rPr>
          <w:rFonts w:eastAsia="Times New Roman"/>
        </w:rPr>
        <w:fldChar w:fldCharType="separate"/>
      </w:r>
      <w:r>
        <w:rPr>
          <w:rFonts w:eastAsia="Times New Roman"/>
          <w:noProof/>
        </w:rPr>
        <w:t>18</w:t>
      </w:r>
      <w:r w:rsidRPr="00B15FE9">
        <w:rPr>
          <w:rFonts w:eastAsia="Times New Roman"/>
          <w:noProof/>
        </w:rPr>
        <w:t>%</w:t>
      </w:r>
      <w:r w:rsidRPr="00B15FE9">
        <w:rPr>
          <w:rFonts w:eastAsia="Times New Roman"/>
        </w:rPr>
        <w:fldChar w:fldCharType="end"/>
      </w:r>
      <w:r>
        <w:rPr>
          <w:rFonts w:eastAsia="Times New Roman"/>
        </w:rPr>
        <w:t xml:space="preserve"> </w:t>
      </w:r>
      <w:r w:rsidRPr="00B15FE9">
        <w:t>VAT</w:t>
      </w:r>
      <w:r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charged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above</w:t>
      </w:r>
      <w:r w:rsidRPr="00A323B8">
        <w:rPr>
          <w:rFonts w:eastAsia="Times New Roman"/>
        </w:rPr>
        <w:t xml:space="preserve"> </w:t>
      </w:r>
      <w:r w:rsidRPr="00A323B8">
        <w:t>price.</w:t>
      </w:r>
    </w:p>
    <w:p w14:paraId="67E76F40" w14:textId="77777777" w:rsidR="00AA2CCE" w:rsidRPr="00A323B8" w:rsidRDefault="00AA2CCE" w:rsidP="009E1D8B">
      <w:pPr>
        <w:pStyle w:val="NoSpacing"/>
        <w:jc w:val="left"/>
      </w:pPr>
      <w:r w:rsidRPr="009E1D8B">
        <w:rPr>
          <w:lang w:val="en-US"/>
        </w:rPr>
        <w:t xml:space="preserve">*Please note that the above price of Rs. </w:t>
      </w:r>
      <w:r>
        <w:rPr>
          <w:noProof/>
        </w:rPr>
        <w:t>2.55</w:t>
      </w:r>
      <w:r w:rsidRPr="009E1D8B">
        <w:rPr>
          <w:lang w:val="en-US"/>
        </w:rPr>
        <w:t xml:space="preserve"> is a special rate offered exclusively for this one-time order, which comprises 2.5 million tickets under five distinct games.</w:t>
      </w:r>
    </w:p>
    <w:p w14:paraId="34A3D5C6" w14:textId="77777777" w:rsidR="00AA2CCE" w:rsidRPr="00A323B8" w:rsidRDefault="00AA2CCE" w:rsidP="00C93775">
      <w:pPr>
        <w:pStyle w:val="Heading2"/>
        <w:jc w:val="left"/>
      </w:pPr>
      <w:bookmarkStart w:id="39" w:name="_Toc240272107"/>
      <w:r w:rsidRPr="00A323B8">
        <w:t>Signature</w:t>
      </w:r>
      <w:bookmarkEnd w:id="39"/>
    </w:p>
    <w:tbl>
      <w:tblPr>
        <w:tblW w:w="859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795"/>
      </w:tblGrid>
      <w:tr w:rsidR="00AA2CCE" w:rsidRPr="00A323B8" w14:paraId="0BE0F7E8" w14:textId="77777777" w:rsidTr="00785FEC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CD983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National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Lotteries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Board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11C20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211F572E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318F" w14:textId="77777777" w:rsidR="00AA2CCE" w:rsidRPr="00A323B8" w:rsidRDefault="00AA2CCE" w:rsidP="00C93775">
            <w:r w:rsidRPr="00A323B8">
              <w:t>Signature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11038" w14:textId="77777777" w:rsidR="00AA2CCE" w:rsidRDefault="00AA2CCE" w:rsidP="00C93775">
            <w:pPr>
              <w:pStyle w:val="NoSpacing"/>
              <w:snapToGrid w:val="0"/>
              <w:jc w:val="left"/>
            </w:pPr>
          </w:p>
          <w:p w14:paraId="0A3802F2" w14:textId="77777777" w:rsidR="00AA2CCE" w:rsidRDefault="00AA2CCE" w:rsidP="00C93775">
            <w:pPr>
              <w:pStyle w:val="NoSpacing"/>
              <w:snapToGrid w:val="0"/>
              <w:jc w:val="left"/>
            </w:pPr>
          </w:p>
          <w:p w14:paraId="21D5C626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24B2668D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03C1A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Name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E9AB8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002BB276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503AA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Title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A85CC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  <w:tr w:rsidR="00AA2CCE" w:rsidRPr="00A323B8" w14:paraId="5532F658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1A0E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  <w:r w:rsidRPr="00A323B8">
              <w:t>Date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665FA" w14:textId="77777777" w:rsidR="00AA2CCE" w:rsidRPr="00A323B8" w:rsidRDefault="00AA2CCE" w:rsidP="00C93775">
            <w:pPr>
              <w:pStyle w:val="NoSpacing"/>
              <w:snapToGrid w:val="0"/>
              <w:jc w:val="left"/>
            </w:pPr>
          </w:p>
        </w:tc>
      </w:tr>
    </w:tbl>
    <w:p w14:paraId="1F217599" w14:textId="77777777" w:rsidR="00AA2CCE" w:rsidRPr="00A323B8" w:rsidRDefault="00AA2CCE" w:rsidP="00C93775">
      <w:pPr>
        <w:pStyle w:val="NoSpacing"/>
        <w:jc w:val="left"/>
        <w:rPr>
          <w:b/>
        </w:rPr>
      </w:pPr>
    </w:p>
    <w:p w14:paraId="61A92A13" w14:textId="77777777" w:rsidR="00AA2CCE" w:rsidRPr="00A323B8" w:rsidRDefault="00AA2CCE" w:rsidP="00C93775">
      <w:pPr>
        <w:pStyle w:val="Heading1"/>
        <w:jc w:val="left"/>
      </w:pPr>
      <w:bookmarkStart w:id="40" w:name="_Toc240272108"/>
      <w:r w:rsidRPr="00A323B8">
        <w:t>ACCEPTANCE</w:t>
      </w:r>
      <w:bookmarkEnd w:id="40"/>
    </w:p>
    <w:p w14:paraId="31BFFD49" w14:textId="77777777" w:rsidR="00AA2CCE" w:rsidRPr="00A323B8" w:rsidRDefault="00AA2CCE" w:rsidP="00C93775">
      <w:pPr>
        <w:pStyle w:val="Heading2"/>
        <w:jc w:val="left"/>
      </w:pPr>
      <w:bookmarkStart w:id="41" w:name="_Toc240272109"/>
      <w:r w:rsidRPr="00A323B8">
        <w:t>Acceptance</w:t>
      </w:r>
      <w:bookmarkEnd w:id="41"/>
    </w:p>
    <w:p w14:paraId="2D649FF4" w14:textId="77777777" w:rsidR="00AA2CCE" w:rsidRPr="00A323B8" w:rsidRDefault="00AA2CCE" w:rsidP="00C93775">
      <w:pPr>
        <w:pStyle w:val="NoSpacing"/>
        <w:jc w:val="left"/>
      </w:pP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manufacture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 w:rsidRPr="00A323B8">
        <w:rPr>
          <w:rFonts w:eastAsia="Times New Roman"/>
        </w:rPr>
        <w:t xml:space="preserve"> </w:t>
      </w:r>
      <w:r w:rsidRPr="00673262">
        <w:rPr>
          <w:rFonts w:eastAsia="Times New Roman"/>
          <w:noProof/>
        </w:rPr>
        <w:t>LUCKY DUCK</w:t>
      </w:r>
      <w:r w:rsidRPr="00A323B8">
        <w:rPr>
          <w:rFonts w:eastAsia="Times New Roman"/>
        </w:rPr>
        <w:t xml:space="preserve"> </w:t>
      </w:r>
      <w:r w:rsidRPr="00A323B8">
        <w:t>instant</w:t>
      </w:r>
      <w:r w:rsidRPr="00A323B8">
        <w:rPr>
          <w:rFonts w:eastAsia="Times New Roman"/>
        </w:rPr>
        <w:t xml:space="preserve"> </w:t>
      </w:r>
      <w:r w:rsidRPr="00A323B8">
        <w:t>scratch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accepted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proofErr w:type="spellStart"/>
      <w:r w:rsidRPr="00A323B8">
        <w:t>Printcare</w:t>
      </w:r>
      <w:proofErr w:type="spellEnd"/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Limited.</w:t>
      </w:r>
    </w:p>
    <w:p w14:paraId="08592398" w14:textId="77777777" w:rsidR="00AA2CCE" w:rsidRPr="00A323B8" w:rsidRDefault="00AA2CCE" w:rsidP="00C93775">
      <w:pPr>
        <w:pStyle w:val="Heading2"/>
        <w:keepLines/>
        <w:jc w:val="left"/>
      </w:pPr>
      <w:bookmarkStart w:id="42" w:name="_Toc240272110"/>
      <w:r w:rsidRPr="00B73E0E">
        <w:t>Signature</w:t>
      </w:r>
      <w:bookmarkEnd w:id="4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3"/>
        <w:gridCol w:w="4623"/>
      </w:tblGrid>
      <w:tr w:rsidR="00AA2CCE" w:rsidRPr="00A323B8" w14:paraId="387ADC3D" w14:textId="77777777" w:rsidTr="00B73E0E">
        <w:trPr>
          <w:cantSplit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72A6D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proofErr w:type="spellStart"/>
            <w:r w:rsidRPr="00A323B8">
              <w:rPr>
                <w:b/>
              </w:rPr>
              <w:t>Printcare</w:t>
            </w:r>
            <w:proofErr w:type="spellEnd"/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Secure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Limited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377E2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AA2CCE" w:rsidRPr="00A323B8" w14:paraId="115CA978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FE068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Signature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0E439" w14:textId="77777777" w:rsidR="00AA2CCE" w:rsidRDefault="00AA2CCE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1FB054DF" w14:textId="77777777" w:rsidR="00AA2CCE" w:rsidRDefault="00AA2CCE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4AB4B3A5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AA2CCE" w:rsidRPr="00A323B8" w14:paraId="7F2DE93F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E22FB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Name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0CE7A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 xml:space="preserve">David J. </w:t>
            </w:r>
            <w:proofErr w:type="spellStart"/>
            <w:r w:rsidRPr="00A323B8">
              <w:t>Krishnapillai</w:t>
            </w:r>
            <w:proofErr w:type="spellEnd"/>
          </w:p>
        </w:tc>
      </w:tr>
      <w:tr w:rsidR="00AA2CCE" w:rsidRPr="00A323B8" w14:paraId="216EA3EC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A084E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Title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D59E6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Director</w:t>
            </w:r>
          </w:p>
        </w:tc>
      </w:tr>
      <w:tr w:rsidR="00AA2CCE" w:rsidRPr="00A323B8" w14:paraId="63BE0CE1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366A2" w14:textId="77777777" w:rsidR="00AA2CCE" w:rsidRPr="00A323B8" w:rsidRDefault="00AA2CCE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Date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51CC9" w14:textId="0EE982EA" w:rsidR="00AA2CCE" w:rsidRPr="00A323B8" w:rsidRDefault="0087242D" w:rsidP="00C93775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AA2CCE">
              <w:rPr>
                <w:rFonts w:eastAsia="Times New Roman"/>
                <w:noProof/>
              </w:rPr>
              <w:t>, 2026</w:t>
            </w:r>
          </w:p>
        </w:tc>
      </w:tr>
    </w:tbl>
    <w:p w14:paraId="0D0106FB" w14:textId="77777777" w:rsidR="00AA2CCE" w:rsidRPr="00A323B8" w:rsidRDefault="00AA2CCE" w:rsidP="00C93775">
      <w:pPr>
        <w:pStyle w:val="NoSpacing"/>
        <w:jc w:val="left"/>
      </w:pPr>
    </w:p>
    <w:p w14:paraId="7B758C98" w14:textId="77777777" w:rsidR="00AA2CCE" w:rsidRPr="00A323B8" w:rsidRDefault="00AA2CCE" w:rsidP="00C93775">
      <w:pPr>
        <w:pStyle w:val="Heading1"/>
        <w:jc w:val="left"/>
      </w:pPr>
      <w:bookmarkStart w:id="43" w:name="_Toc240272111"/>
      <w:r w:rsidRPr="00A323B8">
        <w:t>CONFIDENTIALITY</w:t>
      </w:r>
      <w:bookmarkEnd w:id="43"/>
    </w:p>
    <w:p w14:paraId="679F9302" w14:textId="77777777" w:rsidR="00AA2CCE" w:rsidRPr="00A323B8" w:rsidRDefault="00AA2CCE" w:rsidP="00C93775">
      <w:pPr>
        <w:pStyle w:val="Heading2"/>
        <w:jc w:val="left"/>
      </w:pPr>
      <w:bookmarkStart w:id="44" w:name="_Toc240272112"/>
      <w:r w:rsidRPr="00A323B8">
        <w:t>Documentation</w:t>
      </w:r>
      <w:bookmarkEnd w:id="44"/>
    </w:p>
    <w:p w14:paraId="6FD7B43A" w14:textId="77777777" w:rsidR="00AA2CCE" w:rsidRPr="00A323B8" w:rsidRDefault="00AA2CCE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solely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their</w:t>
      </w:r>
      <w:r w:rsidRPr="00A323B8">
        <w:rPr>
          <w:rFonts w:eastAsia="Times New Roman"/>
        </w:rPr>
        <w:t xml:space="preserve"> </w:t>
      </w:r>
      <w:r w:rsidRPr="00A323B8">
        <w:t>respective</w:t>
      </w:r>
      <w:r w:rsidRPr="00A323B8">
        <w:rPr>
          <w:rFonts w:eastAsia="Times New Roman"/>
        </w:rPr>
        <w:t xml:space="preserve"> </w:t>
      </w:r>
      <w:r w:rsidRPr="00A323B8">
        <w:t>employees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contractors.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details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document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remain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property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always kept confidential.</w:t>
      </w:r>
      <w:r w:rsidRPr="00A323B8">
        <w:rPr>
          <w:rFonts w:eastAsia="Times New Roman"/>
        </w:rPr>
        <w:t xml:space="preserve"> </w:t>
      </w:r>
      <w:r w:rsidRPr="00A323B8">
        <w:t>It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good</w:t>
      </w:r>
      <w:r w:rsidRPr="00A323B8">
        <w:rPr>
          <w:rFonts w:eastAsia="Times New Roman"/>
        </w:rPr>
        <w:t xml:space="preserve"> </w:t>
      </w:r>
      <w:r w:rsidRPr="00A323B8">
        <w:t>faith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NLB.</w:t>
      </w:r>
      <w:r w:rsidRPr="00A323B8">
        <w:rPr>
          <w:rFonts w:eastAsia="Times New Roman"/>
        </w:rPr>
        <w:t xml:space="preserve"> </w:t>
      </w:r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proofErr w:type="spellStart"/>
      <w:r w:rsidRPr="00A323B8">
        <w:t>authorisation</w:t>
      </w:r>
      <w:proofErr w:type="spellEnd"/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errors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omissions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detected,</w:t>
      </w:r>
      <w:r w:rsidRPr="00A323B8">
        <w:rPr>
          <w:rFonts w:eastAsia="Times New Roman"/>
        </w:rPr>
        <w:t xml:space="preserve"> </w:t>
      </w:r>
      <w:r w:rsidRPr="00A323B8">
        <w:t>they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communicated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prior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Deadline</w:t>
      </w:r>
      <w:r w:rsidRPr="00A323B8">
        <w:rPr>
          <w:rFonts w:eastAsia="Times New Roman"/>
        </w:rPr>
        <w:t xml:space="preserve"> </w:t>
      </w:r>
      <w:r w:rsidRPr="00A323B8">
        <w:t>(Refer</w:t>
      </w:r>
      <w:r w:rsidRPr="00A323B8">
        <w:rPr>
          <w:rFonts w:eastAsia="Times New Roman"/>
        </w:rPr>
        <w:t xml:space="preserve"> </w:t>
      </w:r>
      <w:r w:rsidRPr="00A323B8">
        <w:t>8.0).</w:t>
      </w:r>
    </w:p>
    <w:p w14:paraId="412A029E" w14:textId="77777777" w:rsidR="00AA2CCE" w:rsidRPr="00A323B8" w:rsidRDefault="00AA2CCE" w:rsidP="00C93775">
      <w:pPr>
        <w:pStyle w:val="Heading1"/>
        <w:jc w:val="left"/>
      </w:pPr>
      <w:bookmarkStart w:id="45" w:name="_Toc240272113"/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SECURITY</w:t>
      </w:r>
      <w:bookmarkEnd w:id="45"/>
    </w:p>
    <w:p w14:paraId="03B33075" w14:textId="77777777" w:rsidR="00AA2CCE" w:rsidRPr="00A323B8" w:rsidRDefault="00AA2CCE" w:rsidP="00C93775">
      <w:pPr>
        <w:pStyle w:val="Heading2"/>
        <w:jc w:val="left"/>
      </w:pPr>
      <w:bookmarkStart w:id="46" w:name="_Toc240272114"/>
      <w:r w:rsidRPr="00A323B8">
        <w:t>Production Control</w:t>
      </w:r>
      <w:bookmarkEnd w:id="46"/>
    </w:p>
    <w:p w14:paraId="0C56AFCE" w14:textId="77777777" w:rsidR="00AA2CCE" w:rsidRPr="00A323B8" w:rsidRDefault="00AA2CCE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Quality</w:t>
      </w:r>
      <w:r w:rsidRPr="00A323B8">
        <w:rPr>
          <w:rFonts w:eastAsia="Times New Roman"/>
        </w:rPr>
        <w:t xml:space="preserve"> </w:t>
      </w:r>
      <w:r w:rsidRPr="00A323B8">
        <w:t>Management</w:t>
      </w:r>
      <w:r w:rsidRPr="00A323B8">
        <w:rPr>
          <w:rFonts w:eastAsia="Times New Roman"/>
        </w:rPr>
        <w:t xml:space="preserve"> </w:t>
      </w:r>
      <w:r w:rsidRPr="00A323B8">
        <w:t>records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available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74A32742" w14:textId="77777777" w:rsidR="00AA2CCE" w:rsidRPr="00A323B8" w:rsidRDefault="00AA2CCE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waste</w:t>
      </w:r>
      <w:r w:rsidRPr="00A323B8">
        <w:rPr>
          <w:rFonts w:eastAsia="Times New Roman"/>
        </w:rPr>
        <w:t xml:space="preserve"> </w:t>
      </w:r>
      <w:r w:rsidRPr="00A323B8">
        <w:t>including</w:t>
      </w:r>
      <w:r w:rsidRPr="00A323B8">
        <w:rPr>
          <w:rFonts w:eastAsia="Times New Roman"/>
        </w:rPr>
        <w:t xml:space="preserve"> </w:t>
      </w:r>
      <w:r w:rsidRPr="00A323B8">
        <w:t>rejected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stored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designated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shredded in a</w:t>
      </w:r>
      <w:r w:rsidRPr="00A323B8">
        <w:rPr>
          <w:rFonts w:eastAsia="Times New Roman"/>
        </w:rPr>
        <w:t xml:space="preserve"> </w:t>
      </w:r>
      <w:r w:rsidRPr="00A323B8">
        <w:t>special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3225FC5F" w14:textId="77777777" w:rsidR="00AA2CCE" w:rsidRPr="00A323B8" w:rsidRDefault="00AA2CCE" w:rsidP="00C93775">
      <w:pPr>
        <w:pStyle w:val="Heading2"/>
        <w:jc w:val="left"/>
      </w:pPr>
      <w:bookmarkStart w:id="47" w:name="_Toc240272115"/>
      <w:r w:rsidRPr="00A323B8">
        <w:t>Security</w:t>
      </w:r>
      <w:bookmarkEnd w:id="47"/>
    </w:p>
    <w:p w14:paraId="764FA9D7" w14:textId="77777777" w:rsidR="00AA2CCE" w:rsidRDefault="00AA2CCE" w:rsidP="00C93775"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notified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24</w:t>
      </w:r>
      <w:r w:rsidRPr="00A323B8">
        <w:rPr>
          <w:rFonts w:eastAsia="Times New Roman"/>
        </w:rPr>
        <w:t xml:space="preserve"> </w:t>
      </w:r>
      <w:r w:rsidRPr="00A323B8">
        <w:t>hours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potential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69339B6F" w14:textId="77777777" w:rsidR="00AA2CCE" w:rsidRDefault="00AA2CCE" w:rsidP="00C93775">
      <w:pPr>
        <w:pStyle w:val="Standard"/>
        <w:jc w:val="left"/>
        <w:sectPr w:rsidR="00AA2CCE" w:rsidSect="00AA2CCE">
          <w:footerReference w:type="default" r:id="rId42"/>
          <w:pgSz w:w="11906" w:h="16838"/>
          <w:pgMar w:top="720" w:right="1800" w:bottom="763" w:left="1800" w:header="720" w:footer="432" w:gutter="0"/>
          <w:pgNumType w:start="1"/>
          <w:cols w:space="720"/>
          <w:docGrid w:linePitch="326"/>
        </w:sectPr>
      </w:pPr>
    </w:p>
    <w:p w14:paraId="7BDED4C0" w14:textId="77777777" w:rsidR="00AA2CCE" w:rsidRDefault="00AA2CCE" w:rsidP="00C93775">
      <w:pPr>
        <w:pStyle w:val="Standard"/>
        <w:jc w:val="left"/>
      </w:pPr>
    </w:p>
    <w:sectPr w:rsidR="00AA2CCE" w:rsidSect="00AA2CCE">
      <w:footerReference w:type="default" r:id="rId43"/>
      <w:type w:val="continuous"/>
      <w:pgSz w:w="11906" w:h="16838"/>
      <w:pgMar w:top="720" w:right="1800" w:bottom="763" w:left="1800" w:header="72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15EBD" w14:textId="77777777" w:rsidR="00590400" w:rsidRDefault="00590400">
      <w:r>
        <w:separator/>
      </w:r>
    </w:p>
  </w:endnote>
  <w:endnote w:type="continuationSeparator" w:id="0">
    <w:p w14:paraId="223DE742" w14:textId="77777777" w:rsidR="00590400" w:rsidRDefault="00590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3C973" w14:textId="77777777" w:rsidR="00AA2CCE" w:rsidRDefault="00AA2CCE">
    <w:pPr>
      <w:pStyle w:val="Footer"/>
      <w:rPr>
        <w:noProof/>
      </w:rPr>
    </w:pPr>
  </w:p>
  <w:p w14:paraId="38C3F00F" w14:textId="514EC69D" w:rsidR="00AA2CCE" w:rsidRPr="002A39B1" w:rsidRDefault="00AA2CCE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47355264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9A9214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ptab w:relativeTo="margin" w:alignment="center" w:leader="none"/>
    </w:r>
    <w:r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496843274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F713269" w14:textId="77777777" w:rsidR="00AA2CCE" w:rsidRDefault="00AA2CCE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503.75pt;margin-top:-.3pt;width:3.25pt;height:10.4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" filled="f" stroked="f">
              <v:textbox inset="0,0,0,0">
                <w:txbxContent>
                  <w:p w14:paraId="2F713269" w14:textId="77777777" w:rsidR="00AA2CCE" w:rsidRDefault="00AA2CCE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t>CONFIDENTIAL</w:t>
    </w:r>
    <w:r>
      <w:rPr>
        <w:rFonts w:ascii="Trebuchet MS" w:hAnsi="Trebuchet MS" w:cs="Trebuchet MS"/>
        <w:b/>
        <w:sz w:val="16"/>
      </w:rPr>
      <w:tab/>
    </w:r>
    <w:r w:rsidRPr="00746754">
      <w:rPr>
        <w:b/>
        <w:sz w:val="16"/>
      </w:rPr>
      <w:t>NLB Game Spec</w:t>
    </w:r>
    <w:r>
      <w:rPr>
        <w:b/>
        <w:sz w:val="16"/>
      </w:rPr>
      <w:t xml:space="preserve"> </w:t>
    </w:r>
    <w:r w:rsidRPr="00673262">
      <w:rPr>
        <w:b/>
        <w:noProof/>
        <w:sz w:val="16"/>
      </w:rPr>
      <w:t>300</w:t>
    </w:r>
    <w:r w:rsidRPr="00746754">
      <w:rPr>
        <w:b/>
        <w:sz w:val="16"/>
      </w:rPr>
      <w:t xml:space="preserve"> Game No </w:t>
    </w:r>
    <w:r w:rsidRPr="00673262">
      <w:rPr>
        <w:b/>
        <w:noProof/>
        <w:sz w:val="16"/>
      </w:rPr>
      <w:t>0352</w:t>
    </w:r>
    <w:r>
      <w:rPr>
        <w:b/>
        <w:sz w:val="16"/>
      </w:rPr>
      <w:t xml:space="preserve"> </w:t>
    </w:r>
    <w:r w:rsidRPr="00673262">
      <w:rPr>
        <w:b/>
        <w:noProof/>
        <w:sz w:val="16"/>
      </w:rPr>
      <w:t>LUCKY DUCK</w:t>
    </w:r>
    <w:r w:rsidRPr="00746754">
      <w:rPr>
        <w:b/>
        <w:sz w:val="16"/>
      </w:rPr>
      <w:t xml:space="preserve"> </w:t>
    </w:r>
    <w:r w:rsidR="0087242D">
      <w:rPr>
        <w:b/>
        <w:sz w:val="16"/>
      </w:rPr>
      <w:t>September</w:t>
    </w:r>
    <w:r>
      <w:rPr>
        <w:b/>
        <w:sz w:val="16"/>
      </w:rPr>
      <w:t xml:space="preserve"> </w:t>
    </w:r>
    <w:r w:rsidRPr="00746754">
      <w:rPr>
        <w:b/>
        <w:sz w:val="16"/>
      </w:rPr>
      <w:t>2026</w:t>
    </w:r>
  </w:p>
  <w:p w14:paraId="4FDD3A87" w14:textId="77777777" w:rsidR="00AA2CCE" w:rsidRDefault="00AA2CCE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53D84" w14:textId="77777777" w:rsidR="00A86079" w:rsidRDefault="00A86079">
    <w:pPr>
      <w:pStyle w:val="Footer"/>
      <w:rPr>
        <w:noProof/>
      </w:rPr>
    </w:pPr>
  </w:p>
  <w:p w14:paraId="1D05C21A" w14:textId="77777777" w:rsidR="002A39B1" w:rsidRPr="002A39B1" w:rsidRDefault="00A86079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6036287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06E95C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 w:rsidR="0098745D">
      <w:rPr>
        <w:rFonts w:ascii="Trebuchet MS" w:hAnsi="Trebuchet MS" w:cs="Trebuchet MS"/>
        <w:b/>
        <w:sz w:val="16"/>
      </w:rPr>
      <w:ptab w:relativeTo="margin" w:alignment="center" w:leader="none"/>
    </w:r>
    <w:r w:rsidR="0098745D"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194432833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CA50020" w14:textId="77777777" w:rsidR="008A7D44" w:rsidRDefault="008A7D44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03.75pt;margin-top:-.3pt;width:3.25pt;height:10.4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" filled="f" stroked="f">
              <v:textbox inset="0,0,0,0">
                <w:txbxContent>
                  <w:p w14:paraId="6CA50020" w14:textId="77777777" w:rsidR="008A7D44" w:rsidRDefault="008A7D44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9E2D09">
      <w:rPr>
        <w:rFonts w:ascii="Trebuchet MS" w:hAnsi="Trebuchet MS" w:cs="Trebuchet MS"/>
        <w:b/>
        <w:sz w:val="16"/>
      </w:rPr>
      <w:t>CONFIDENTIAL</w:t>
    </w:r>
    <w:r w:rsidR="009E2D09">
      <w:rPr>
        <w:rFonts w:ascii="Trebuchet MS" w:hAnsi="Trebuchet MS" w:cs="Trebuchet MS"/>
        <w:b/>
        <w:sz w:val="16"/>
      </w:rPr>
      <w:tab/>
    </w:r>
    <w:r w:rsidR="00746754" w:rsidRPr="00746754">
      <w:rPr>
        <w:b/>
        <w:sz w:val="16"/>
      </w:rPr>
      <w:t>NLB Game Spec</w:t>
    </w:r>
    <w:r w:rsidR="00246E9B">
      <w:rPr>
        <w:b/>
        <w:sz w:val="16"/>
      </w:rPr>
      <w:t xml:space="preserve"> </w:t>
    </w:r>
    <w:r w:rsidR="00043F88" w:rsidRPr="00673262">
      <w:rPr>
        <w:b/>
        <w:noProof/>
        <w:sz w:val="16"/>
      </w:rPr>
      <w:t>300</w:t>
    </w:r>
    <w:r w:rsidR="00746754" w:rsidRPr="00746754">
      <w:rPr>
        <w:b/>
        <w:sz w:val="16"/>
      </w:rPr>
      <w:t xml:space="preserve"> Game No </w:t>
    </w:r>
    <w:r w:rsidR="00043F88" w:rsidRPr="00673262">
      <w:rPr>
        <w:b/>
        <w:noProof/>
        <w:sz w:val="16"/>
      </w:rPr>
      <w:t>0352</w:t>
    </w:r>
    <w:r w:rsidR="001C5B28">
      <w:rPr>
        <w:b/>
        <w:sz w:val="16"/>
      </w:rPr>
      <w:t xml:space="preserve"> </w:t>
    </w:r>
    <w:r w:rsidR="00043F88" w:rsidRPr="00673262">
      <w:rPr>
        <w:b/>
        <w:noProof/>
        <w:sz w:val="16"/>
      </w:rPr>
      <w:t>LUCKY DUCK</w:t>
    </w:r>
    <w:r w:rsidR="00746754" w:rsidRPr="00746754">
      <w:rPr>
        <w:b/>
        <w:sz w:val="16"/>
      </w:rPr>
      <w:t xml:space="preserve"> </w:t>
    </w:r>
    <w:r w:rsidR="00246E9B">
      <w:rPr>
        <w:b/>
        <w:sz w:val="16"/>
      </w:rPr>
      <w:t>August</w:t>
    </w:r>
    <w:r w:rsidR="00D12DD9">
      <w:rPr>
        <w:b/>
        <w:sz w:val="16"/>
      </w:rPr>
      <w:t xml:space="preserve"> </w:t>
    </w:r>
    <w:r w:rsidR="00746754" w:rsidRPr="00746754">
      <w:rPr>
        <w:b/>
        <w:sz w:val="16"/>
      </w:rPr>
      <w:t>2026</w:t>
    </w:r>
  </w:p>
  <w:p w14:paraId="00F42E6D" w14:textId="77777777" w:rsidR="008A7D44" w:rsidRDefault="00C116A5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7AE91" w14:textId="77777777" w:rsidR="00590400" w:rsidRDefault="00590400">
      <w:r>
        <w:rPr>
          <w:color w:val="000000"/>
        </w:rPr>
        <w:separator/>
      </w:r>
    </w:p>
  </w:footnote>
  <w:footnote w:type="continuationSeparator" w:id="0">
    <w:p w14:paraId="237EC6C0" w14:textId="77777777" w:rsidR="00590400" w:rsidRDefault="005904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3E1A13"/>
    <w:multiLevelType w:val="hybridMultilevel"/>
    <w:tmpl w:val="0B06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A550E2E"/>
    <w:multiLevelType w:val="multilevel"/>
    <w:tmpl w:val="4BEE7B8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116218D8"/>
    <w:multiLevelType w:val="multilevel"/>
    <w:tmpl w:val="84AEAC74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1">
    <w:nsid w:val="1D353DA5"/>
    <w:multiLevelType w:val="hybridMultilevel"/>
    <w:tmpl w:val="50C0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5E86B1D"/>
    <w:multiLevelType w:val="multilevel"/>
    <w:tmpl w:val="0CFED4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Aria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1">
    <w:nsid w:val="2A7159ED"/>
    <w:multiLevelType w:val="hybridMultilevel"/>
    <w:tmpl w:val="49C2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35D91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79C18C5"/>
    <w:multiLevelType w:val="multilevel"/>
    <w:tmpl w:val="8BB641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1">
    <w:nsid w:val="3EC30E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1">
    <w:nsid w:val="4BD45165"/>
    <w:multiLevelType w:val="multilevel"/>
    <w:tmpl w:val="B54A8B5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1">
    <w:nsid w:val="53DD10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1">
    <w:nsid w:val="544E0A4C"/>
    <w:multiLevelType w:val="multilevel"/>
    <w:tmpl w:val="8D487F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1800"/>
      </w:pPr>
      <w:rPr>
        <w:rFonts w:hint="default"/>
      </w:rPr>
    </w:lvl>
  </w:abstractNum>
  <w:abstractNum w:abstractNumId="12" w15:restartNumberingAfterBreak="1">
    <w:nsid w:val="550D1F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1">
    <w:nsid w:val="5F074EF5"/>
    <w:multiLevelType w:val="hybridMultilevel"/>
    <w:tmpl w:val="11261B92"/>
    <w:lvl w:ilvl="0" w:tplc="E64A3FB2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67EF02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1">
    <w:nsid w:val="72BF493A"/>
    <w:multiLevelType w:val="multilevel"/>
    <w:tmpl w:val="12B85F24"/>
    <w:lvl w:ilvl="0">
      <w:numFmt w:val="bullet"/>
      <w:lvlText w:val="•"/>
      <w:lvlJc w:val="left"/>
      <w:pPr>
        <w:ind w:left="333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6" w15:restartNumberingAfterBreak="1">
    <w:nsid w:val="7E1B1FD4"/>
    <w:multiLevelType w:val="hybridMultilevel"/>
    <w:tmpl w:val="7E8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49891">
    <w:abstractNumId w:val="2"/>
  </w:num>
  <w:num w:numId="2" w16cid:durableId="1015036080">
    <w:abstractNumId w:val="15"/>
  </w:num>
  <w:num w:numId="3" w16cid:durableId="2084523147">
    <w:abstractNumId w:val="4"/>
  </w:num>
  <w:num w:numId="4" w16cid:durableId="1356929257">
    <w:abstractNumId w:val="13"/>
  </w:num>
  <w:num w:numId="5" w16cid:durableId="1050418555">
    <w:abstractNumId w:val="6"/>
  </w:num>
  <w:num w:numId="6" w16cid:durableId="1032455588">
    <w:abstractNumId w:val="6"/>
  </w:num>
  <w:num w:numId="7" w16cid:durableId="990325359">
    <w:abstractNumId w:val="6"/>
  </w:num>
  <w:num w:numId="8" w16cid:durableId="2016489353">
    <w:abstractNumId w:val="12"/>
  </w:num>
  <w:num w:numId="9" w16cid:durableId="1113860874">
    <w:abstractNumId w:val="10"/>
  </w:num>
  <w:num w:numId="10" w16cid:durableId="1531068742">
    <w:abstractNumId w:val="14"/>
  </w:num>
  <w:num w:numId="11" w16cid:durableId="829101675">
    <w:abstractNumId w:val="8"/>
  </w:num>
  <w:num w:numId="12" w16cid:durableId="1472939679">
    <w:abstractNumId w:val="11"/>
  </w:num>
  <w:num w:numId="13" w16cid:durableId="136127552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7418610">
    <w:abstractNumId w:val="7"/>
  </w:num>
  <w:num w:numId="15" w16cid:durableId="125023447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816091">
    <w:abstractNumId w:val="1"/>
  </w:num>
  <w:num w:numId="17" w16cid:durableId="1820268543">
    <w:abstractNumId w:val="9"/>
  </w:num>
  <w:num w:numId="18" w16cid:durableId="1581401930">
    <w:abstractNumId w:val="5"/>
  </w:num>
  <w:num w:numId="19" w16cid:durableId="1915385270">
    <w:abstractNumId w:val="3"/>
  </w:num>
  <w:num w:numId="20" w16cid:durableId="405954135">
    <w:abstractNumId w:val="16"/>
  </w:num>
  <w:num w:numId="21" w16cid:durableId="83669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51"/>
    <w:rsid w:val="000007F3"/>
    <w:rsid w:val="00005BF9"/>
    <w:rsid w:val="000110EB"/>
    <w:rsid w:val="00025BE1"/>
    <w:rsid w:val="000309FB"/>
    <w:rsid w:val="00043F88"/>
    <w:rsid w:val="00045863"/>
    <w:rsid w:val="0006054A"/>
    <w:rsid w:val="00085F3A"/>
    <w:rsid w:val="00086E13"/>
    <w:rsid w:val="000B4E40"/>
    <w:rsid w:val="000E4D66"/>
    <w:rsid w:val="000F6EA2"/>
    <w:rsid w:val="00102B78"/>
    <w:rsid w:val="001143EC"/>
    <w:rsid w:val="00123320"/>
    <w:rsid w:val="0012746A"/>
    <w:rsid w:val="0013388E"/>
    <w:rsid w:val="001405A3"/>
    <w:rsid w:val="00144E9D"/>
    <w:rsid w:val="0014533F"/>
    <w:rsid w:val="00145972"/>
    <w:rsid w:val="001462C6"/>
    <w:rsid w:val="001478AF"/>
    <w:rsid w:val="001650CB"/>
    <w:rsid w:val="00185D33"/>
    <w:rsid w:val="001959A9"/>
    <w:rsid w:val="001A1796"/>
    <w:rsid w:val="001A5B36"/>
    <w:rsid w:val="001C5B28"/>
    <w:rsid w:val="001C629D"/>
    <w:rsid w:val="001C7F78"/>
    <w:rsid w:val="001E2D80"/>
    <w:rsid w:val="001E61CB"/>
    <w:rsid w:val="00205EDB"/>
    <w:rsid w:val="002118F9"/>
    <w:rsid w:val="00223931"/>
    <w:rsid w:val="00226486"/>
    <w:rsid w:val="00246E9B"/>
    <w:rsid w:val="002542E6"/>
    <w:rsid w:val="002668CC"/>
    <w:rsid w:val="002677AF"/>
    <w:rsid w:val="002822E0"/>
    <w:rsid w:val="00282434"/>
    <w:rsid w:val="002860B6"/>
    <w:rsid w:val="00294523"/>
    <w:rsid w:val="002A39B1"/>
    <w:rsid w:val="002C1566"/>
    <w:rsid w:val="002E39BC"/>
    <w:rsid w:val="002F2DD7"/>
    <w:rsid w:val="003003E9"/>
    <w:rsid w:val="00315D73"/>
    <w:rsid w:val="0031653B"/>
    <w:rsid w:val="00320F44"/>
    <w:rsid w:val="00324BB2"/>
    <w:rsid w:val="00324C1F"/>
    <w:rsid w:val="0032667B"/>
    <w:rsid w:val="00333B18"/>
    <w:rsid w:val="0033493A"/>
    <w:rsid w:val="00341E18"/>
    <w:rsid w:val="00351AA4"/>
    <w:rsid w:val="00360923"/>
    <w:rsid w:val="00367370"/>
    <w:rsid w:val="003674B2"/>
    <w:rsid w:val="00373DF0"/>
    <w:rsid w:val="0038382B"/>
    <w:rsid w:val="00383840"/>
    <w:rsid w:val="003879A7"/>
    <w:rsid w:val="003B3953"/>
    <w:rsid w:val="003C784C"/>
    <w:rsid w:val="003D5F54"/>
    <w:rsid w:val="003F3C2F"/>
    <w:rsid w:val="00405080"/>
    <w:rsid w:val="00407C92"/>
    <w:rsid w:val="00411732"/>
    <w:rsid w:val="00416D53"/>
    <w:rsid w:val="00422E66"/>
    <w:rsid w:val="00441BA1"/>
    <w:rsid w:val="00443755"/>
    <w:rsid w:val="00444C5A"/>
    <w:rsid w:val="00445170"/>
    <w:rsid w:val="0044751C"/>
    <w:rsid w:val="00450B51"/>
    <w:rsid w:val="00461178"/>
    <w:rsid w:val="0046340C"/>
    <w:rsid w:val="004A133D"/>
    <w:rsid w:val="004B71AD"/>
    <w:rsid w:val="004B7385"/>
    <w:rsid w:val="004C1238"/>
    <w:rsid w:val="004E3552"/>
    <w:rsid w:val="004F0059"/>
    <w:rsid w:val="00523337"/>
    <w:rsid w:val="005347DC"/>
    <w:rsid w:val="00537C80"/>
    <w:rsid w:val="005401BE"/>
    <w:rsid w:val="00570BC9"/>
    <w:rsid w:val="00581374"/>
    <w:rsid w:val="0058657F"/>
    <w:rsid w:val="00590400"/>
    <w:rsid w:val="005B6682"/>
    <w:rsid w:val="005D2CCC"/>
    <w:rsid w:val="005F0404"/>
    <w:rsid w:val="00601659"/>
    <w:rsid w:val="00624E5B"/>
    <w:rsid w:val="00627544"/>
    <w:rsid w:val="00627768"/>
    <w:rsid w:val="0063255F"/>
    <w:rsid w:val="0063472A"/>
    <w:rsid w:val="00635E86"/>
    <w:rsid w:val="00661AE9"/>
    <w:rsid w:val="00664FD4"/>
    <w:rsid w:val="0068352F"/>
    <w:rsid w:val="006A434A"/>
    <w:rsid w:val="006A67D7"/>
    <w:rsid w:val="006E1964"/>
    <w:rsid w:val="00710AB4"/>
    <w:rsid w:val="00710C2D"/>
    <w:rsid w:val="00742EC8"/>
    <w:rsid w:val="00746754"/>
    <w:rsid w:val="007779FC"/>
    <w:rsid w:val="00785FEC"/>
    <w:rsid w:val="007952CA"/>
    <w:rsid w:val="00795EA2"/>
    <w:rsid w:val="007B1CFD"/>
    <w:rsid w:val="007B529B"/>
    <w:rsid w:val="007C3FA4"/>
    <w:rsid w:val="00802748"/>
    <w:rsid w:val="0080492F"/>
    <w:rsid w:val="00807F25"/>
    <w:rsid w:val="0081542E"/>
    <w:rsid w:val="00833F85"/>
    <w:rsid w:val="0084607F"/>
    <w:rsid w:val="008471C4"/>
    <w:rsid w:val="0086193D"/>
    <w:rsid w:val="00861C00"/>
    <w:rsid w:val="00862F6E"/>
    <w:rsid w:val="00863A22"/>
    <w:rsid w:val="00864014"/>
    <w:rsid w:val="0087242D"/>
    <w:rsid w:val="00885D63"/>
    <w:rsid w:val="00897606"/>
    <w:rsid w:val="008A7D44"/>
    <w:rsid w:val="008C3DBB"/>
    <w:rsid w:val="008D3562"/>
    <w:rsid w:val="008F30C7"/>
    <w:rsid w:val="008F4B49"/>
    <w:rsid w:val="008F7A5C"/>
    <w:rsid w:val="009010F8"/>
    <w:rsid w:val="0090518D"/>
    <w:rsid w:val="00914173"/>
    <w:rsid w:val="00920368"/>
    <w:rsid w:val="00933D44"/>
    <w:rsid w:val="00961EB0"/>
    <w:rsid w:val="00972BC4"/>
    <w:rsid w:val="0098745D"/>
    <w:rsid w:val="00987DDF"/>
    <w:rsid w:val="00991D52"/>
    <w:rsid w:val="0099657E"/>
    <w:rsid w:val="009A1DE9"/>
    <w:rsid w:val="009A2EE3"/>
    <w:rsid w:val="009B4387"/>
    <w:rsid w:val="009C401D"/>
    <w:rsid w:val="009C715B"/>
    <w:rsid w:val="009E1D8B"/>
    <w:rsid w:val="009E2D09"/>
    <w:rsid w:val="009F32DE"/>
    <w:rsid w:val="009F713E"/>
    <w:rsid w:val="00A04E5D"/>
    <w:rsid w:val="00A07BF8"/>
    <w:rsid w:val="00A214F1"/>
    <w:rsid w:val="00A323B8"/>
    <w:rsid w:val="00A43073"/>
    <w:rsid w:val="00A61F55"/>
    <w:rsid w:val="00A7157E"/>
    <w:rsid w:val="00A86079"/>
    <w:rsid w:val="00AA2CCE"/>
    <w:rsid w:val="00AA321D"/>
    <w:rsid w:val="00AA5809"/>
    <w:rsid w:val="00AB775A"/>
    <w:rsid w:val="00AC0F17"/>
    <w:rsid w:val="00AD156D"/>
    <w:rsid w:val="00AD67F9"/>
    <w:rsid w:val="00AF53EB"/>
    <w:rsid w:val="00B053FA"/>
    <w:rsid w:val="00B05417"/>
    <w:rsid w:val="00B15FE9"/>
    <w:rsid w:val="00B16728"/>
    <w:rsid w:val="00B223C4"/>
    <w:rsid w:val="00B43E06"/>
    <w:rsid w:val="00B5763C"/>
    <w:rsid w:val="00B6588E"/>
    <w:rsid w:val="00B73E0E"/>
    <w:rsid w:val="00B84B17"/>
    <w:rsid w:val="00B84BE8"/>
    <w:rsid w:val="00B85745"/>
    <w:rsid w:val="00BA6DCB"/>
    <w:rsid w:val="00BC2CE7"/>
    <w:rsid w:val="00BD1863"/>
    <w:rsid w:val="00BE5538"/>
    <w:rsid w:val="00BE6437"/>
    <w:rsid w:val="00BF7F78"/>
    <w:rsid w:val="00C03F5E"/>
    <w:rsid w:val="00C116A5"/>
    <w:rsid w:val="00C1576A"/>
    <w:rsid w:val="00C20F27"/>
    <w:rsid w:val="00C32EA3"/>
    <w:rsid w:val="00C40700"/>
    <w:rsid w:val="00C474B5"/>
    <w:rsid w:val="00C53E53"/>
    <w:rsid w:val="00C600B5"/>
    <w:rsid w:val="00C74F2F"/>
    <w:rsid w:val="00C93775"/>
    <w:rsid w:val="00C97B4F"/>
    <w:rsid w:val="00CA4A74"/>
    <w:rsid w:val="00CC2ECD"/>
    <w:rsid w:val="00CC7C81"/>
    <w:rsid w:val="00CE738D"/>
    <w:rsid w:val="00CF79F9"/>
    <w:rsid w:val="00D12DD9"/>
    <w:rsid w:val="00D52B00"/>
    <w:rsid w:val="00D563EC"/>
    <w:rsid w:val="00D66F7D"/>
    <w:rsid w:val="00D70D76"/>
    <w:rsid w:val="00D71145"/>
    <w:rsid w:val="00D71414"/>
    <w:rsid w:val="00D7779F"/>
    <w:rsid w:val="00DA6B03"/>
    <w:rsid w:val="00DD0D32"/>
    <w:rsid w:val="00DE09B6"/>
    <w:rsid w:val="00DE2F0C"/>
    <w:rsid w:val="00E1500D"/>
    <w:rsid w:val="00E24792"/>
    <w:rsid w:val="00E55AC7"/>
    <w:rsid w:val="00E56808"/>
    <w:rsid w:val="00E645E3"/>
    <w:rsid w:val="00E661EF"/>
    <w:rsid w:val="00E72608"/>
    <w:rsid w:val="00E859A2"/>
    <w:rsid w:val="00E92447"/>
    <w:rsid w:val="00E9418F"/>
    <w:rsid w:val="00EA0031"/>
    <w:rsid w:val="00EA69BC"/>
    <w:rsid w:val="00EB2286"/>
    <w:rsid w:val="00EC3866"/>
    <w:rsid w:val="00ED6905"/>
    <w:rsid w:val="00EE6645"/>
    <w:rsid w:val="00F165FD"/>
    <w:rsid w:val="00F452FD"/>
    <w:rsid w:val="00F603A2"/>
    <w:rsid w:val="00F651A1"/>
    <w:rsid w:val="00F73B9D"/>
    <w:rsid w:val="00F757D7"/>
    <w:rsid w:val="00F75F5D"/>
    <w:rsid w:val="00F76554"/>
    <w:rsid w:val="00F77692"/>
    <w:rsid w:val="00FA6D93"/>
    <w:rsid w:val="00FA6F9E"/>
    <w:rsid w:val="00FC1472"/>
    <w:rsid w:val="00FD7F9A"/>
    <w:rsid w:val="00FE4768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777C7"/>
  <w15:docId w15:val="{889579BE-63EF-4B01-AD8A-773982FC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40"/>
    <w:pPr>
      <w:keepLines/>
      <w:suppressAutoHyphens/>
    </w:pPr>
    <w:rPr>
      <w:rFonts w:cs="Arial Unicode MS"/>
    </w:rPr>
  </w:style>
  <w:style w:type="paragraph" w:styleId="Heading1">
    <w:name w:val="heading 1"/>
    <w:basedOn w:val="Standard"/>
    <w:next w:val="Standard"/>
    <w:uiPriority w:val="9"/>
    <w:qFormat/>
    <w:rsid w:val="00537C80"/>
    <w:pPr>
      <w:keepNext/>
      <w:numPr>
        <w:numId w:val="14"/>
      </w:numPr>
      <w:spacing w:before="240" w:after="120" w:line="360" w:lineRule="auto"/>
      <w:outlineLvl w:val="0"/>
    </w:pPr>
    <w:rPr>
      <w:rFonts w:eastAsia="Arial" w:cs="Arial"/>
      <w:b/>
      <w:bCs/>
      <w:sz w:val="28"/>
    </w:rPr>
  </w:style>
  <w:style w:type="paragraph" w:styleId="Heading2">
    <w:name w:val="heading 2"/>
    <w:basedOn w:val="Standard"/>
    <w:next w:val="Standard"/>
    <w:uiPriority w:val="9"/>
    <w:unhideWhenUsed/>
    <w:qFormat/>
    <w:rsid w:val="00102B78"/>
    <w:pPr>
      <w:keepNext/>
      <w:numPr>
        <w:ilvl w:val="1"/>
        <w:numId w:val="14"/>
      </w:numPr>
      <w:spacing w:before="240" w:after="120" w:line="360" w:lineRule="auto"/>
      <w:outlineLvl w:val="1"/>
    </w:pPr>
    <w:rPr>
      <w:rFonts w:eastAsia="Arial" w:cs="Arial"/>
      <w:b/>
    </w:rPr>
  </w:style>
  <w:style w:type="paragraph" w:styleId="Heading3">
    <w:name w:val="heading 3"/>
    <w:basedOn w:val="Standard"/>
    <w:next w:val="Standard"/>
    <w:uiPriority w:val="9"/>
    <w:unhideWhenUsed/>
    <w:qFormat/>
    <w:rsid w:val="00B43E06"/>
    <w:pPr>
      <w:keepNext/>
      <w:numPr>
        <w:ilvl w:val="2"/>
        <w:numId w:val="14"/>
      </w:numPr>
      <w:spacing w:before="240" w:after="240"/>
      <w:outlineLvl w:val="2"/>
    </w:pPr>
    <w:rPr>
      <w:rFonts w:eastAsia="Arial" w:cs="Arial"/>
      <w:b/>
      <w:bCs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ilvl w:val="3"/>
        <w:numId w:val="14"/>
      </w:numPr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numPr>
        <w:ilvl w:val="4"/>
        <w:numId w:val="14"/>
      </w:numPr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numPr>
        <w:ilvl w:val="5"/>
        <w:numId w:val="14"/>
      </w:numPr>
      <w:jc w:val="center"/>
      <w:outlineLvl w:val="5"/>
    </w:pPr>
    <w:rPr>
      <w:rFonts w:ascii="Arial" w:eastAsia="Arial" w:hAnsi="Arial" w:cs="Arial"/>
      <w:b/>
      <w:bCs/>
      <w:sz w:val="28"/>
    </w:rPr>
  </w:style>
  <w:style w:type="paragraph" w:styleId="Heading7">
    <w:name w:val="heading 7"/>
    <w:basedOn w:val="Standard"/>
    <w:next w:val="Standard"/>
    <w:pPr>
      <w:keepNext/>
      <w:numPr>
        <w:ilvl w:val="6"/>
        <w:numId w:val="14"/>
      </w:numPr>
      <w:jc w:val="center"/>
      <w:outlineLvl w:val="6"/>
    </w:pPr>
    <w:rPr>
      <w:rFonts w:ascii="Arial Narrow" w:eastAsia="Arial Narrow" w:hAnsi="Arial Narrow" w:cs="Arial Narrow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80"/>
    <w:pPr>
      <w:keepNext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80"/>
    <w:pPr>
      <w:keepNext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eastAsia="Times New Roman" w:cs="Times New Roman"/>
      <w:lang w:val="en-A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extbodyindent">
    <w:name w:val="Text body indent"/>
    <w:basedOn w:val="Standard"/>
    <w:pPr>
      <w:ind w:left="360"/>
    </w:pPr>
    <w:rPr>
      <w:rFonts w:ascii="Arial" w:eastAsia="Arial" w:hAnsi="Arial" w:cs="Arial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Standard"/>
    <w:pPr>
      <w:ind w:left="1440" w:hanging="720"/>
    </w:pPr>
    <w:rPr>
      <w:rFonts w:ascii="Trebuchet MS" w:eastAsia="Trebuchet MS" w:hAnsi="Trebuchet MS" w:cs="Trebuchet MS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styleId="BodyTextIndent3">
    <w:name w:val="Body Text Indent 3"/>
    <w:basedOn w:val="Standard"/>
    <w:pPr>
      <w:ind w:left="360"/>
    </w:pPr>
    <w:rPr>
      <w:rFonts w:ascii="Arial Narrow" w:eastAsia="Arial Narrow" w:hAnsi="Arial Narrow" w:cs="Arial Narrow"/>
      <w:b/>
      <w:bCs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Spacing">
    <w:name w:val="No Spacing"/>
    <w:link w:val="NoSpacingChar"/>
    <w:pPr>
      <w:suppressAutoHyphens/>
    </w:pPr>
    <w:rPr>
      <w:rFonts w:eastAsia="Arial" w:cs="Times New Roman"/>
      <w:lang w:val="en-AU" w:bidi="ar-SA"/>
    </w:rPr>
  </w:style>
  <w:style w:type="paragraph" w:styleId="NormalWeb">
    <w:name w:val="Normal (Web)"/>
    <w:basedOn w:val="Standard"/>
    <w:uiPriority w:val="99"/>
    <w:pPr>
      <w:spacing w:before="100" w:after="100"/>
    </w:pPr>
    <w:rPr>
      <w:rFonts w:eastAsia="Calibri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Absatz-Standardschriftart">
    <w:name w:val="Absatz-Standardschriftar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13z0">
    <w:name w:val="WW8Num13z0"/>
    <w:rPr>
      <w:sz w:val="24"/>
      <w:szCs w:val="24"/>
    </w:rPr>
  </w:style>
  <w:style w:type="character" w:styleId="PageNumber">
    <w:name w:val="page number"/>
    <w:basedOn w:val="DefaultParagraphFont"/>
  </w:style>
  <w:style w:type="character" w:customStyle="1" w:styleId="CharChar">
    <w:name w:val="Char Char"/>
    <w:rPr>
      <w:rFonts w:ascii="Tahoma" w:eastAsia="Tahoma" w:hAnsi="Tahoma" w:cs="Tahoma"/>
      <w:sz w:val="16"/>
      <w:szCs w:val="16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table" w:styleId="PlainTable4">
    <w:name w:val="Plain Table 4"/>
    <w:basedOn w:val="TableNormal"/>
    <w:uiPriority w:val="44"/>
    <w:rsid w:val="00601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016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1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1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01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Spacing"/>
    <w:uiPriority w:val="34"/>
    <w:qFormat/>
    <w:rsid w:val="00D52B00"/>
    <w:pPr>
      <w:spacing w:after="120"/>
      <w:ind w:left="3600" w:hanging="2880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80"/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80"/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6E1964"/>
    <w:pPr>
      <w:tabs>
        <w:tab w:val="left" w:pos="480"/>
        <w:tab w:val="right" w:leader="dot" w:pos="8296"/>
      </w:tabs>
      <w:spacing w:before="120"/>
    </w:pPr>
    <w:rPr>
      <w:rFonts w:cs="Times New Roman"/>
      <w:b/>
      <w:bCs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B529B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B529B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B529B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B529B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B529B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B529B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B529B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B529B"/>
    <w:pPr>
      <w:ind w:left="16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529B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8471C4"/>
    <w:rPr>
      <w:rFonts w:ascii="Times New Roman" w:hAnsi="Times New Roman"/>
      <w:b/>
      <w:bCs/>
      <w:i w:val="0"/>
      <w:iCs/>
      <w:spacing w:val="5"/>
      <w:sz w:val="36"/>
    </w:rPr>
  </w:style>
  <w:style w:type="paragraph" w:customStyle="1" w:styleId="BookName">
    <w:name w:val="Book Name"/>
    <w:basedOn w:val="Normal"/>
    <w:link w:val="BookNameChar"/>
    <w:qFormat/>
    <w:rsid w:val="00E92447"/>
    <w:pPr>
      <w:spacing w:before="600" w:after="360" w:line="360" w:lineRule="auto"/>
      <w:jc w:val="center"/>
    </w:pPr>
    <w:rPr>
      <w:b/>
      <w:sz w:val="36"/>
    </w:rPr>
  </w:style>
  <w:style w:type="character" w:customStyle="1" w:styleId="BookNameChar">
    <w:name w:val="Book Name Char"/>
    <w:basedOn w:val="DefaultParagraphFont"/>
    <w:link w:val="BookName"/>
    <w:rsid w:val="00E92447"/>
    <w:rPr>
      <w:rFonts w:cs="Arial Unicode MS"/>
      <w:b/>
      <w:sz w:val="36"/>
    </w:rPr>
  </w:style>
  <w:style w:type="paragraph" w:customStyle="1" w:styleId="PSL">
    <w:name w:val="PSL"/>
    <w:basedOn w:val="NoSpacing"/>
    <w:link w:val="PSLChar"/>
    <w:qFormat/>
    <w:rsid w:val="00E92447"/>
    <w:pPr>
      <w:spacing w:before="600" w:after="480"/>
      <w:jc w:val="center"/>
    </w:pPr>
    <w:rPr>
      <w:b/>
      <w:bCs/>
      <w:sz w:val="28"/>
      <w:szCs w:val="28"/>
    </w:rPr>
  </w:style>
  <w:style w:type="character" w:customStyle="1" w:styleId="NoSpacingChar">
    <w:name w:val="No Spacing Char"/>
    <w:basedOn w:val="DefaultParagraphFont"/>
    <w:link w:val="NoSpacing"/>
    <w:rsid w:val="008471C4"/>
    <w:rPr>
      <w:rFonts w:eastAsia="Arial" w:cs="Times New Roman"/>
      <w:lang w:val="en-AU" w:bidi="ar-SA"/>
    </w:rPr>
  </w:style>
  <w:style w:type="character" w:customStyle="1" w:styleId="PSLChar">
    <w:name w:val="PSL Char"/>
    <w:basedOn w:val="NoSpacingChar"/>
    <w:link w:val="PSL"/>
    <w:rsid w:val="00E92447"/>
    <w:rPr>
      <w:rFonts w:eastAsia="Arial" w:cs="Times New Roman"/>
      <w:b/>
      <w:bCs/>
      <w:sz w:val="28"/>
      <w:szCs w:val="28"/>
      <w:lang w:val="en-AU" w:bidi="ar-SA"/>
    </w:rPr>
  </w:style>
  <w:style w:type="paragraph" w:customStyle="1" w:styleId="NLB">
    <w:name w:val="NLB"/>
    <w:basedOn w:val="NoSpacing"/>
    <w:link w:val="NLBChar"/>
    <w:qFormat/>
    <w:rsid w:val="00E92447"/>
    <w:pPr>
      <w:spacing w:before="480" w:after="360"/>
      <w:jc w:val="center"/>
    </w:pPr>
    <w:rPr>
      <w:rFonts w:eastAsia="Times New Roman"/>
      <w:b/>
      <w:bCs/>
      <w:color w:val="000000"/>
      <w:sz w:val="28"/>
      <w:szCs w:val="28"/>
    </w:rPr>
  </w:style>
  <w:style w:type="character" w:customStyle="1" w:styleId="NLBChar">
    <w:name w:val="NLB Char"/>
    <w:basedOn w:val="NoSpacingChar"/>
    <w:link w:val="NLB"/>
    <w:rsid w:val="00E92447"/>
    <w:rPr>
      <w:rFonts w:eastAsia="Times New Roman" w:cs="Times New Roman"/>
      <w:b/>
      <w:bCs/>
      <w:color w:val="000000"/>
      <w:sz w:val="28"/>
      <w:szCs w:val="28"/>
      <w:lang w:val="en-AU" w:bidi="ar-SA"/>
    </w:rPr>
  </w:style>
  <w:style w:type="paragraph" w:customStyle="1" w:styleId="CONFIDENTIAL">
    <w:name w:val="CONFIDENTIAL"/>
    <w:basedOn w:val="NoSpacing"/>
    <w:link w:val="CONFIDENTIALChar"/>
    <w:qFormat/>
    <w:rsid w:val="00E92447"/>
    <w:pPr>
      <w:spacing w:before="360" w:after="960"/>
      <w:jc w:val="center"/>
    </w:pPr>
    <w:rPr>
      <w:b/>
      <w:sz w:val="28"/>
      <w:szCs w:val="28"/>
    </w:rPr>
  </w:style>
  <w:style w:type="character" w:customStyle="1" w:styleId="CONFIDENTIALChar">
    <w:name w:val="CONFIDENTIAL Char"/>
    <w:basedOn w:val="NoSpacingChar"/>
    <w:link w:val="CONFIDENTIAL"/>
    <w:rsid w:val="00E92447"/>
    <w:rPr>
      <w:rFonts w:eastAsia="Arial" w:cs="Times New Roman"/>
      <w:b/>
      <w:sz w:val="28"/>
      <w:szCs w:val="28"/>
      <w:lang w:val="en-AU" w:bidi="ar-SA"/>
    </w:rPr>
  </w:style>
  <w:style w:type="paragraph" w:customStyle="1" w:styleId="GameData">
    <w:name w:val="GameData"/>
    <w:basedOn w:val="NoSpacing"/>
    <w:link w:val="GameDataChar"/>
    <w:qFormat/>
    <w:rsid w:val="008471C4"/>
    <w:pPr>
      <w:spacing w:line="480" w:lineRule="auto"/>
      <w:jc w:val="center"/>
    </w:pPr>
    <w:rPr>
      <w:sz w:val="26"/>
      <w:szCs w:val="26"/>
    </w:rPr>
  </w:style>
  <w:style w:type="character" w:customStyle="1" w:styleId="GameDataChar">
    <w:name w:val="GameData Char"/>
    <w:basedOn w:val="NoSpacingChar"/>
    <w:link w:val="GameData"/>
    <w:rsid w:val="008471C4"/>
    <w:rPr>
      <w:rFonts w:eastAsia="Arial" w:cs="Times New Roman"/>
      <w:sz w:val="26"/>
      <w:szCs w:val="26"/>
      <w:lang w:val="en-AU" w:bidi="ar-SA"/>
    </w:rPr>
  </w:style>
  <w:style w:type="character" w:styleId="Strong">
    <w:name w:val="Strong"/>
    <w:basedOn w:val="DefaultParagraphFont"/>
    <w:uiPriority w:val="22"/>
    <w:qFormat/>
    <w:rsid w:val="00223931"/>
    <w:rPr>
      <w:b/>
      <w:bCs/>
    </w:rPr>
  </w:style>
  <w:style w:type="table" w:styleId="GridTable1Light">
    <w:name w:val="Grid Table 1 Light"/>
    <w:basedOn w:val="TableNormal"/>
    <w:uiPriority w:val="46"/>
    <w:rsid w:val="002239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2393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27544"/>
    <w:rPr>
      <w:color w:val="666666"/>
    </w:rPr>
  </w:style>
  <w:style w:type="paragraph" w:customStyle="1" w:styleId="NewStyle">
    <w:name w:val="NewStyle"/>
    <w:basedOn w:val="ListParagraph"/>
    <w:link w:val="NewStyleChar"/>
    <w:qFormat/>
    <w:rsid w:val="00785FEC"/>
    <w:pPr>
      <w:widowControl w:val="0"/>
      <w:tabs>
        <w:tab w:val="right" w:pos="3600"/>
      </w:tabs>
      <w:autoSpaceDN w:val="0"/>
      <w:spacing w:after="0" w:line="360" w:lineRule="auto"/>
      <w:ind w:left="0" w:firstLine="0"/>
      <w:contextualSpacing/>
      <w:jc w:val="left"/>
      <w:textAlignment w:val="baseline"/>
    </w:pPr>
    <w:rPr>
      <w:rFonts w:eastAsia="SimSun" w:cs="Mangal"/>
      <w:szCs w:val="21"/>
      <w:lang w:val="en-US" w:bidi="hi-IN"/>
    </w:rPr>
  </w:style>
  <w:style w:type="character" w:customStyle="1" w:styleId="NewStyleChar">
    <w:name w:val="NewStyle Char"/>
    <w:basedOn w:val="DefaultParagraphFont"/>
    <w:link w:val="NewStyle"/>
    <w:rsid w:val="00785FEC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customXml" Target="ink/ink17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1.jpe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43" Type="http://schemas.openxmlformats.org/officeDocument/2006/relationships/footer" Target="footer2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20" Type="http://schemas.openxmlformats.org/officeDocument/2006/relationships/image" Target="media/image7.png"/><Relationship Id="rId4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di%20Sewmini\Documents\Custom%20Office%20Templates\NLB%20Game%20Spec%20Template%20-%20New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46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2104 24575,'0'-11'0,"-2"-29"0,-2-42 0,-3-48 0,-9-42 0,-13-36 0,-20-24-1693,-24-10 1693,-27-9 0,-25-6 0,-19-4 0,16 43-6498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1431 24575,'0'-9'0,"-4"-17"0,-3-25 0,-5-27 0,-4-30 0,-2-25 0,-1-20 0,3-14 0,5-8 0,8-6 0,12-8 0,4 28-8191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40.37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2944 201 8192,'0'0'0</inkml:trace>
  <inkml:trace contextRef="#ctx0" brushRef="#br0" timeOffset="1272.01">3027 18 8192,'0'0'0,"0"0"0,0 0 0,0 0 0,0 0 0,0 0 0</inkml:trace>
  <inkml:trace contextRef="#ctx0" brushRef="#br0" timeOffset="2835.23">3995 51 8192,'0'0'0,"0"0"0,0 0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35.9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8192,'0'0'18022,"0"0"-18022,0 0 0,4 6 0,7 10 0,6 12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1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 1793 24575,'0'0'0,"-1"-10"0,0-15 0,2-22 0,3-28 0,9-31 0,13-32 0,13-23 0,14-15 0,8-7 0,3 0 0,0 5 0,-1 1-577,-11-4 577,-15 28-7614</inkml:trace>
  <inkml:trace contextRef="#ctx0" brushRef="#br0" timeOffset="390.33">144 2235 24575,'0'0'0,"0"0"0,-1-5 0,-2-13 0,-3-25 0,-5-32 0,-4-37 0,-5-35 0,-3-31 0,-1-37 0,2-37 0,3 25-8191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0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24575,'0'0'0,"0"0"0,5 2 0,10 2 0,2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5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26.81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31.4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89 0 24575,'-72'744'0,"55"3"0,35 120 0,-8-714-1365,-6-127-5461</inkml:trace>
  <inkml:trace contextRef="#ctx0" brushRef="#br0" timeOffset="768.05">649 183 24575,'1'5'0,"4"15"0,7 30 0,13 46 0,15 53 0,14 50 0,9 44 0,1 39-2458,-4 42 2458,-8 40 0,-12-42-5733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57.4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3429 8192,'3'-1'0,"-1"0"0,1 0 0,-1-1 0,1 1 0,-1 0 0,0-1 0,0 1 0,1-1 0,-1 0 0,2-2 0,3-2 0,13-11 0,-1-1 0,-1-1 0,0 0 0,-2-2 0,0 1 0,-1-2 0,-1 0 0,-1-1 0,-2 0 0,0-1 0,10-31 0,-2-12 0,-2-1 0,16-140 0,5-433 0,-46-2 0,0 99 0,27 2 0,2 321 0,0 34 0</inkml:trace>
  <inkml:trace contextRef="#ctx0" brushRef="#br0" timeOffset="620.91">148 2468 8192,'0'0'18022,"0"0"-18022,0 0 0,0 0 0,0 0 0,0 0 0,0 0 0,6 0 0,2-1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49.6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326 2168 8192,'0'0'0,"0"-8"0,1-18 0,0-25 0,1-35 0,3-37 0,1-32 0,3-24 0,1-14 0,3-5 0,1 8 0,2 12 0,3 13 0,0 15 0,0 16 0,1 10 0,1 9 0,-3 22 0</inkml:trace>
  <inkml:trace contextRef="#ctx0" brushRef="#br0" timeOffset="638.41">384 3139 8192,'-2'-5'0,"-8"-17"0,-11-32 0,-17-50 0,-14-56 0,-5-51 0,-6-45 0,6-27 0,11-7 0,18 0 0,19 9 0,16 14 0,13 21 0,8 28 0,5 29 0,-4 47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7.29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0 233 8192,'0'0'18022,"0"0"-18022,1-6 0,2-9 0,0-8 0,1-9 0,1-5 0,-2-3 0,-1-3 0,-2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3.2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 1 8192,'0'0'18022,"0"0"-18022,-4 6 0,-4 3 0,-1 3 0,-1 2 0,0-1 0,1-2 0,3-3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9.4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8192,'0'0'0,"0"0"0,0 0 0,0 0 0,0 0 0,0 0 0</inkml:trace>
  <inkml:trace contextRef="#ctx0" brushRef="#br0" timeOffset="1543.03">24 77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3.17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407 575 8192,'0'0'0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4:3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3974 24575,'8'-25'0,"17"-55"0,-4-1 0,-3-1 0,8-89 0,-3-255 0,-34-231-311,2-106-75,75 4-83,-31 552-522,95-321 0,-65 333-4052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9D91-2380-43C5-81F2-A59B142DE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NLB Game Spec Template - New</Template>
  <TotalTime>16</TotalTime>
  <Pages>12</Pages>
  <Words>2317</Words>
  <Characters>13211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Nishadi Sewmini</dc:creator>
  <dc:description/>
  <cp:lastModifiedBy>Nishadi Kangana</cp:lastModifiedBy>
  <cp:revision>6</cp:revision>
  <cp:lastPrinted>2026-09-14T04:25:00Z</cp:lastPrinted>
  <dcterms:created xsi:type="dcterms:W3CDTF">2026-08-30T07:43:00Z</dcterms:created>
  <dcterms:modified xsi:type="dcterms:W3CDTF">2026-09-14T05:18:00Z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