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D1DC" w14:textId="77777777" w:rsidR="009D00D3" w:rsidRDefault="009D00D3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EC0B2" wp14:editId="608A7690">
                <wp:simplePos x="0" y="0"/>
                <wp:positionH relativeFrom="column">
                  <wp:posOffset>-1784480</wp:posOffset>
                </wp:positionH>
                <wp:positionV relativeFrom="paragraph">
                  <wp:posOffset>-368230</wp:posOffset>
                </wp:positionV>
                <wp:extent cx="360" cy="360"/>
                <wp:effectExtent l="38100" t="38100" r="38100" b="38100"/>
                <wp:wrapNone/>
                <wp:docPr id="18165014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AB74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41pt;margin-top:-29.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MCv9g3IAQAAagQAABAAAAAAAAAAAAAAAAAA0wMA&#10;AGRycy9pbmsvaW5rMS54bWxQSwECLQAUAAYACAAAACEAVa6A+OAAAAANAQAADwAAAAAAAAAAAAAA&#10;AADJBQAAZHJzL2Rvd25yZXYueG1sUEsBAi0AFAAGAAgAAAAhAHkYvJ2/AAAAIQEAABkAAAAAAAAA&#10;AAAAAAAA1gYAAGRycy9fcmVscy9lMm9Eb2MueG1sLnJlbHNQSwUGAAAAAAYABgB4AQAAzAcAAAAA&#10;">
                <v:imagedata r:id="rId9" o:title=""/>
              </v:shape>
            </w:pict>
          </mc:Fallback>
        </mc:AlternateContent>
      </w:r>
    </w:p>
    <w:p w14:paraId="034592B5" w14:textId="77777777" w:rsidR="009D00D3" w:rsidRPr="00A323B8" w:rsidRDefault="009D00D3" w:rsidP="00C93775">
      <w:pPr>
        <w:pStyle w:val="NoSpacing"/>
        <w:jc w:val="center"/>
      </w:pPr>
      <w:r w:rsidRPr="00A323B8">
        <w:rPr>
          <w:noProof/>
          <w:lang w:val="en-US" w:eastAsia="en-US" w:bidi="si-LK"/>
        </w:rPr>
        <w:drawing>
          <wp:inline distT="0" distB="0" distL="0" distR="0" wp14:anchorId="7760F8D6" wp14:editId="6940420C">
            <wp:extent cx="1828800" cy="482321"/>
            <wp:effectExtent l="0" t="0" r="0" b="0"/>
            <wp:docPr id="1814718643" name="graphic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2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F19DC8F" w14:textId="77777777" w:rsidR="009D00D3" w:rsidRPr="00A323B8" w:rsidRDefault="009D00D3" w:rsidP="00C93775">
      <w:pPr>
        <w:pStyle w:val="PSL"/>
      </w:pP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</w:p>
    <w:p w14:paraId="3E2F1346" w14:textId="77777777" w:rsidR="009D00D3" w:rsidRPr="00A323B8" w:rsidRDefault="009D00D3" w:rsidP="00C93775">
      <w:pPr>
        <w:pStyle w:val="NoSpacing"/>
        <w:jc w:val="center"/>
      </w:pPr>
      <w:r w:rsidRPr="00A323B8">
        <w:t>77</w:t>
      </w:r>
      <w:r w:rsidRPr="00A323B8">
        <w:rPr>
          <w:rFonts w:eastAsia="Times New Roman"/>
        </w:rPr>
        <w:t xml:space="preserve"> </w:t>
      </w:r>
      <w:proofErr w:type="spellStart"/>
      <w:r w:rsidRPr="00A323B8">
        <w:t>Nungamugoda</w:t>
      </w:r>
      <w:proofErr w:type="spellEnd"/>
      <w:r w:rsidRPr="00A323B8">
        <w:rPr>
          <w:rFonts w:eastAsia="Times New Roman"/>
        </w:rPr>
        <w:t xml:space="preserve"> </w:t>
      </w:r>
      <w:r w:rsidRPr="00A323B8">
        <w:t>Road</w:t>
      </w:r>
    </w:p>
    <w:p w14:paraId="2F032D30" w14:textId="77777777" w:rsidR="009D00D3" w:rsidRPr="00A323B8" w:rsidRDefault="009D00D3" w:rsidP="00C93775">
      <w:pPr>
        <w:pStyle w:val="NoSpacing"/>
        <w:jc w:val="center"/>
      </w:pPr>
      <w:r w:rsidRPr="00A323B8">
        <w:t>Kelaniya</w:t>
      </w:r>
    </w:p>
    <w:p w14:paraId="27E94C3A" w14:textId="77777777" w:rsidR="009D00D3" w:rsidRPr="00A323B8" w:rsidRDefault="009D00D3" w:rsidP="00C93775">
      <w:pPr>
        <w:pStyle w:val="NoSpacing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E40DCE0" wp14:editId="2DAEA39F">
                <wp:simplePos x="0" y="0"/>
                <wp:positionH relativeFrom="column">
                  <wp:posOffset>-2361200</wp:posOffset>
                </wp:positionH>
                <wp:positionV relativeFrom="paragraph">
                  <wp:posOffset>-34515</wp:posOffset>
                </wp:positionV>
                <wp:extent cx="244080" cy="757800"/>
                <wp:effectExtent l="38100" t="38100" r="41910" b="42545"/>
                <wp:wrapNone/>
                <wp:docPr id="166248567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4080" cy="75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0468D" id="Ink 53" o:spid="_x0000_s1026" type="#_x0000_t75" style="position:absolute;margin-left:-186.4pt;margin-top:-3.2pt;width:20.2pt;height:6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BC3D2C" wp14:editId="4E3D51A1">
                <wp:simplePos x="0" y="0"/>
                <wp:positionH relativeFrom="column">
                  <wp:posOffset>-2421680</wp:posOffset>
                </wp:positionH>
                <wp:positionV relativeFrom="paragraph">
                  <wp:posOffset>-6435</wp:posOffset>
                </wp:positionV>
                <wp:extent cx="38880" cy="515520"/>
                <wp:effectExtent l="38100" t="38100" r="37465" b="37465"/>
                <wp:wrapNone/>
                <wp:docPr id="50919160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88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E9DF8" id="Ink 52" o:spid="_x0000_s1026" type="#_x0000_t75" style="position:absolute;margin-left:-191.2pt;margin-top:-1pt;width:4.05pt;height:4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">
                <v:imagedata r:id="rId14" o:title=""/>
              </v:shape>
            </w:pict>
          </mc:Fallback>
        </mc:AlternateContent>
      </w:r>
      <w:r w:rsidRPr="00A323B8">
        <w:t>Colombo - Sri</w:t>
      </w:r>
      <w:r w:rsidRPr="00A323B8">
        <w:rPr>
          <w:rFonts w:eastAsia="Times New Roman"/>
        </w:rPr>
        <w:t xml:space="preserve"> </w:t>
      </w:r>
      <w:r w:rsidRPr="00A323B8">
        <w:t>Lanka</w:t>
      </w:r>
    </w:p>
    <w:p w14:paraId="3C1E12FB" w14:textId="77777777" w:rsidR="009D00D3" w:rsidRPr="00A323B8" w:rsidRDefault="009D00D3" w:rsidP="00C93775">
      <w:pPr>
        <w:pStyle w:val="NoSpacing"/>
        <w:jc w:val="center"/>
      </w:pPr>
      <w:r w:rsidRPr="00A323B8">
        <w:t>Tel: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482</w:t>
      </w:r>
      <w:r w:rsidRPr="00A323B8">
        <w:rPr>
          <w:rFonts w:eastAsia="Times New Roman"/>
        </w:rPr>
        <w:t xml:space="preserve"> </w:t>
      </w:r>
      <w:r w:rsidRPr="00A323B8">
        <w:t>9292</w:t>
      </w:r>
      <w:r w:rsidRPr="00A323B8">
        <w:rPr>
          <w:rFonts w:eastAsia="Times New Roman"/>
        </w:rPr>
        <w:t xml:space="preserve"> | </w:t>
      </w:r>
      <w:r w:rsidRPr="00A323B8">
        <w:t>Fax: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291</w:t>
      </w:r>
      <w:r w:rsidRPr="00A323B8">
        <w:rPr>
          <w:rFonts w:eastAsia="Times New Roman"/>
        </w:rPr>
        <w:t xml:space="preserve"> </w:t>
      </w:r>
      <w:r w:rsidRPr="00A323B8">
        <w:t>2790</w:t>
      </w:r>
    </w:p>
    <w:p w14:paraId="68CAECB7" w14:textId="77777777" w:rsidR="009D00D3" w:rsidRPr="00A323B8" w:rsidRDefault="009D00D3" w:rsidP="00C93775">
      <w:pPr>
        <w:pStyle w:val="BookName"/>
        <w:rPr>
          <w:bCs/>
          <w:szCs w:val="36"/>
        </w:rPr>
      </w:pP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B3FDDF" wp14:editId="5D6FA05E">
                <wp:simplePos x="0" y="0"/>
                <wp:positionH relativeFrom="column">
                  <wp:posOffset>5198110</wp:posOffset>
                </wp:positionH>
                <wp:positionV relativeFrom="paragraph">
                  <wp:posOffset>326390</wp:posOffset>
                </wp:positionV>
                <wp:extent cx="378720" cy="66240"/>
                <wp:effectExtent l="38100" t="38100" r="40640" b="48260"/>
                <wp:wrapNone/>
                <wp:docPr id="66550920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8720" cy="6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96EBC" id="Ink 45" o:spid="_x0000_s1026" type="#_x0000_t75" style="position:absolute;margin-left:408.8pt;margin-top:25.2pt;width:30.8pt;height: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">
                <v:imagedata r:id="rId16" o:title=""/>
              </v:shape>
            </w:pict>
          </mc:Fallback>
        </mc:AlternateContent>
      </w: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04D43B" wp14:editId="23D8EEB0">
                <wp:simplePos x="0" y="0"/>
                <wp:positionH relativeFrom="column">
                  <wp:posOffset>7674880</wp:posOffset>
                </wp:positionH>
                <wp:positionV relativeFrom="paragraph">
                  <wp:posOffset>174045</wp:posOffset>
                </wp:positionV>
                <wp:extent cx="18720" cy="28800"/>
                <wp:effectExtent l="38100" t="38100" r="38735" b="47625"/>
                <wp:wrapNone/>
                <wp:docPr id="186517211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7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05D06" id="Ink 21" o:spid="_x0000_s1026" type="#_x0000_t75" style="position:absolute;margin-left:603.8pt;margin-top:13.2pt;width:2.45pt;height: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">
                <v:imagedata r:id="rId18" o:title=""/>
              </v:shape>
            </w:pict>
          </mc:Fallback>
        </mc:AlternateContent>
      </w:r>
      <w:r w:rsidRPr="00A323B8">
        <w:rPr>
          <w:bCs/>
          <w:szCs w:val="36"/>
        </w:rPr>
        <w:t>GAME</w:t>
      </w:r>
      <w:r w:rsidRPr="00A323B8">
        <w:rPr>
          <w:rFonts w:eastAsia="Times New Roman"/>
          <w:bCs/>
          <w:szCs w:val="36"/>
        </w:rPr>
        <w:t xml:space="preserve"> </w:t>
      </w:r>
      <w:r w:rsidRPr="00A323B8">
        <w:t>SPECIFICATION</w:t>
      </w:r>
    </w:p>
    <w:p w14:paraId="4BE817E6" w14:textId="77777777" w:rsidR="009D00D3" w:rsidRPr="00A323B8" w:rsidRDefault="009D00D3" w:rsidP="00C93775">
      <w:pPr>
        <w:pStyle w:val="NoSpacing"/>
        <w:jc w:val="center"/>
      </w:pPr>
      <w:r w:rsidRPr="00A323B8">
        <w:t>FOR</w:t>
      </w:r>
    </w:p>
    <w:p w14:paraId="21E9B038" w14:textId="77777777" w:rsidR="009D00D3" w:rsidRPr="00A323B8" w:rsidRDefault="009D00D3" w:rsidP="00C93775">
      <w:pPr>
        <w:pStyle w:val="NLB"/>
      </w:pPr>
      <w:r w:rsidRPr="00A323B8">
        <w:t>NATIONAL LOTTERIES BOARD (NLB)</w:t>
      </w:r>
    </w:p>
    <w:p w14:paraId="1D1A09C5" w14:textId="77777777" w:rsidR="009D00D3" w:rsidRPr="00A323B8" w:rsidRDefault="009D00D3" w:rsidP="00C93775">
      <w:pPr>
        <w:pStyle w:val="GameData"/>
      </w:pPr>
      <w:r>
        <w:rPr>
          <w:rFonts w:eastAsia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8C69799" wp14:editId="49B8DD7C">
                <wp:simplePos x="0" y="0"/>
                <wp:positionH relativeFrom="column">
                  <wp:posOffset>8453755</wp:posOffset>
                </wp:positionH>
                <wp:positionV relativeFrom="paragraph">
                  <wp:posOffset>-158750</wp:posOffset>
                </wp:positionV>
                <wp:extent cx="346710" cy="804990"/>
                <wp:effectExtent l="38100" t="38100" r="53340" b="52705"/>
                <wp:wrapNone/>
                <wp:docPr id="112890921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6710" cy="80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F03D5" id="Ink 121" o:spid="_x0000_s1026" type="#_x0000_t75" style="position:absolute;margin-left:665.15pt;margin-top:-13pt;width:28.25pt;height:6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">
                <v:imagedata r:id="rId20" o:title=""/>
              </v:shape>
            </w:pict>
          </mc:Fallback>
        </mc:AlternateContent>
      </w:r>
      <w:r w:rsidRPr="00A323B8">
        <w:rPr>
          <w:rFonts w:eastAsia="Times New Roman"/>
        </w:rPr>
        <w:t xml:space="preserve"> </w:t>
      </w:r>
      <w:r w:rsidRPr="006D3747">
        <w:rPr>
          <w:noProof/>
        </w:rPr>
        <w:t>Sevana Lotteries</w:t>
      </w:r>
      <w:r w:rsidRPr="00A323B8">
        <w:rPr>
          <w:rFonts w:eastAsia="Times New Roman"/>
        </w:rPr>
        <w:t xml:space="preserve"> </w:t>
      </w:r>
      <w:r w:rsidRPr="00A323B8">
        <w:t>(</w:t>
      </w:r>
      <w:r w:rsidRPr="006D3747">
        <w:rPr>
          <w:noProof/>
        </w:rPr>
        <w:t>300</w:t>
      </w:r>
      <w:r w:rsidRPr="00A323B8">
        <w:t>)</w:t>
      </w:r>
    </w:p>
    <w:p w14:paraId="0AF5919A" w14:textId="6515E3CC" w:rsidR="009D00D3" w:rsidRPr="00A323B8" w:rsidRDefault="009D00D3" w:rsidP="00C93775">
      <w:pPr>
        <w:pStyle w:val="GameData"/>
      </w:pPr>
      <w:r w:rsidRPr="00A323B8">
        <w:t xml:space="preserve">GAME NO: </w:t>
      </w:r>
      <w:r w:rsidR="005D78A1">
        <w:rPr>
          <w:noProof/>
        </w:rPr>
        <w:t>0351</w:t>
      </w:r>
      <w:r w:rsidRPr="00A323B8">
        <w:t xml:space="preserve"> – “</w:t>
      </w:r>
      <w:r w:rsidRPr="006D3747">
        <w:rPr>
          <w:noProof/>
        </w:rPr>
        <w:t>CAR RACE</w:t>
      </w:r>
      <w:r w:rsidRPr="00A323B8">
        <w:t>” (</w:t>
      </w:r>
      <w:r>
        <w:t xml:space="preserve">Rs. </w:t>
      </w:r>
      <w:r w:rsidRPr="006D3747">
        <w:rPr>
          <w:noProof/>
        </w:rPr>
        <w:t>50</w:t>
      </w:r>
      <w:r w:rsidRPr="00A323B8">
        <w:t>)</w:t>
      </w:r>
    </w:p>
    <w:p w14:paraId="09DF7BEB" w14:textId="77777777" w:rsidR="009D00D3" w:rsidRPr="00AB775A" w:rsidRDefault="009D00D3" w:rsidP="00AB775A">
      <w:pPr>
        <w:pStyle w:val="GameData"/>
        <w:rPr>
          <w:rFonts w:eastAsia="Times New Roman"/>
        </w:rPr>
      </w:pPr>
      <w:r w:rsidRPr="00A323B8">
        <w:rPr>
          <w:rFonts w:eastAsia="Times New Roman"/>
        </w:rPr>
        <w:t>PO REF:</w:t>
      </w:r>
    </w:p>
    <w:p w14:paraId="5DA197F9" w14:textId="77777777" w:rsidR="009D00D3" w:rsidRPr="00A323B8" w:rsidRDefault="009D00D3" w:rsidP="00C93775">
      <w:pPr>
        <w:pStyle w:val="GameData"/>
      </w:pPr>
      <w:r w:rsidRPr="00A323B8">
        <w:t xml:space="preserve">Quantity: </w:t>
      </w:r>
      <w:r w:rsidRPr="00A323B8">
        <w:rPr>
          <w:rFonts w:eastAsia="Times New Roman"/>
        </w:rPr>
        <w:t>5</w:t>
      </w:r>
      <w:r w:rsidRPr="00A323B8">
        <w:t>00,000</w:t>
      </w:r>
      <w:r w:rsidRPr="00A323B8">
        <w:rPr>
          <w:rFonts w:eastAsia="Times New Roman"/>
        </w:rPr>
        <w:t xml:space="preserve"> </w:t>
      </w:r>
      <w:r w:rsidRPr="00A323B8">
        <w:t>Tickets</w:t>
      </w:r>
    </w:p>
    <w:p w14:paraId="1B500EBD" w14:textId="77777777" w:rsidR="009D00D3" w:rsidRPr="00A323B8" w:rsidRDefault="009D00D3" w:rsidP="00C93775">
      <w:pPr>
        <w:pStyle w:val="CONFIDENTIAL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688B4E" wp14:editId="27771CC3">
                <wp:simplePos x="0" y="0"/>
                <wp:positionH relativeFrom="column">
                  <wp:posOffset>8329720</wp:posOffset>
                </wp:positionH>
                <wp:positionV relativeFrom="paragraph">
                  <wp:posOffset>424020</wp:posOffset>
                </wp:positionV>
                <wp:extent cx="13680" cy="4320"/>
                <wp:effectExtent l="38100" t="38100" r="43815" b="34290"/>
                <wp:wrapNone/>
                <wp:docPr id="118617365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641A0" id="Ink 118" o:spid="_x0000_s1026" type="#_x0000_t75" style="position:absolute;margin-left:655.4pt;margin-top:32.9pt;width:2.1pt;height: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0D32900" wp14:editId="35B3C95C">
                <wp:simplePos x="0" y="0"/>
                <wp:positionH relativeFrom="column">
                  <wp:posOffset>-2476040</wp:posOffset>
                </wp:positionH>
                <wp:positionV relativeFrom="paragraph">
                  <wp:posOffset>964380</wp:posOffset>
                </wp:positionV>
                <wp:extent cx="360" cy="360"/>
                <wp:effectExtent l="38100" t="38100" r="38100" b="38100"/>
                <wp:wrapNone/>
                <wp:docPr id="62122318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687E6" id="Ink 114" o:spid="_x0000_s1026" type="#_x0000_t75" style="position:absolute;margin-left:-195.45pt;margin-top:75.4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TaxZANEBAACZBAAAEAAAAAAA&#10;AAAAAAAAAADTAwAAZHJzL2luay9pbmsxLnhtbFBLAQItABQABgAIAAAAIQA1oit54gAAAA0BAAAP&#10;AAAAAAAAAAAAAAAAANIFAABkcnMvZG93bnJldi54bWxQSwECLQAUAAYACAAAACEAeRi8nb8AAAAh&#10;AQAAGQAAAAAAAAAAAAAAAADhBgAAZHJzL19yZWxzL2Uyb0RvYy54bWwucmVsc1BLBQYAAAAABgAG&#10;AHgBAADXBwAAAAA=&#10;">
                <v:imagedata r:id="rId24" o:title=""/>
              </v:shape>
            </w:pict>
          </mc:Fallback>
        </mc:AlternateContent>
      </w:r>
      <w:r w:rsidRPr="00A323B8">
        <w:t>CONFIDENTIAL</w:t>
      </w:r>
    </w:p>
    <w:p w14:paraId="695235FC" w14:textId="77777777" w:rsidR="009D00D3" w:rsidRPr="00A323B8" w:rsidRDefault="009D00D3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A00F97A" wp14:editId="390B673C">
                <wp:simplePos x="0" y="0"/>
                <wp:positionH relativeFrom="column">
                  <wp:posOffset>-1370480</wp:posOffset>
                </wp:positionH>
                <wp:positionV relativeFrom="paragraph">
                  <wp:posOffset>686030</wp:posOffset>
                </wp:positionV>
                <wp:extent cx="360" cy="360"/>
                <wp:effectExtent l="38100" t="38100" r="38100" b="38100"/>
                <wp:wrapNone/>
                <wp:docPr id="59955927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82BEE" id="Ink 122" o:spid="_x0000_s1026" type="#_x0000_t75" style="position:absolute;margin-left:-108.4pt;margin-top:53.5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n5+eY0wEAAJkEAAAQAAAAAAAA&#10;AAAAAAAAANMDAABkcnMvaW5rL2luazEueG1sUEsBAi0AFAAGAAgAAAAhADk0MVrfAAAADQEAAA8A&#10;AAAAAAAAAAAAAAAA1AUAAGRycy9kb3ducmV2LnhtbFBLAQItABQABgAIAAAAIQB5GLydvwAAACEB&#10;AAAZAAAAAAAAAAAAAAAAAOAGAABkcnMvX3JlbHMvZTJvRG9jLnhtbC5yZWxzUEsFBgAAAAAGAAYA&#10;eAEAANY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A66CA95" wp14:editId="146CAB5B">
                <wp:simplePos x="0" y="0"/>
                <wp:positionH relativeFrom="column">
                  <wp:posOffset>7960360</wp:posOffset>
                </wp:positionH>
                <wp:positionV relativeFrom="paragraph">
                  <wp:posOffset>496570</wp:posOffset>
                </wp:positionV>
                <wp:extent cx="383800" cy="913130"/>
                <wp:effectExtent l="38100" t="38100" r="35560" b="39370"/>
                <wp:wrapNone/>
                <wp:docPr id="169514971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3800" cy="9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553E9" id="Ink 113" o:spid="_x0000_s1026" type="#_x0000_t75" style="position:absolute;margin-left:626.3pt;margin-top:38.6pt;width:31.2pt;height:7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">
                <v:imagedata r:id="rId28" o:title=""/>
              </v:shape>
            </w:pict>
          </mc:Fallback>
        </mc:AlternateContent>
      </w:r>
    </w:p>
    <w:tbl>
      <w:tblPr>
        <w:tblStyle w:val="TableGridLight"/>
        <w:tblW w:w="8700" w:type="dxa"/>
        <w:tblLayout w:type="fixed"/>
        <w:tblLook w:val="0000" w:firstRow="0" w:lastRow="0" w:firstColumn="0" w:lastColumn="0" w:noHBand="0" w:noVBand="0"/>
      </w:tblPr>
      <w:tblGrid>
        <w:gridCol w:w="2605"/>
        <w:gridCol w:w="2970"/>
        <w:gridCol w:w="3125"/>
      </w:tblGrid>
      <w:tr w:rsidR="009D00D3" w:rsidRPr="00A323B8" w14:paraId="72519AA6" w14:textId="77777777" w:rsidTr="00601659">
        <w:tc>
          <w:tcPr>
            <w:tcW w:w="2605" w:type="dxa"/>
          </w:tcPr>
          <w:p w14:paraId="11EDEFC6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DOCUMENT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CONTROL VERSION</w:t>
            </w:r>
          </w:p>
        </w:tc>
        <w:tc>
          <w:tcPr>
            <w:tcW w:w="2970" w:type="dxa"/>
          </w:tcPr>
          <w:p w14:paraId="70142FA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DATE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ISSUED</w:t>
            </w:r>
          </w:p>
        </w:tc>
        <w:tc>
          <w:tcPr>
            <w:tcW w:w="3125" w:type="dxa"/>
          </w:tcPr>
          <w:p w14:paraId="5174363D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STATUS</w:t>
            </w:r>
          </w:p>
        </w:tc>
      </w:tr>
      <w:tr w:rsidR="009D00D3" w:rsidRPr="00A323B8" w14:paraId="53698634" w14:textId="77777777" w:rsidTr="00601659">
        <w:tc>
          <w:tcPr>
            <w:tcW w:w="2605" w:type="dxa"/>
          </w:tcPr>
          <w:p w14:paraId="3FA6C000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1.0</w:t>
            </w:r>
          </w:p>
        </w:tc>
        <w:tc>
          <w:tcPr>
            <w:tcW w:w="2970" w:type="dxa"/>
          </w:tcPr>
          <w:p w14:paraId="7B2096D7" w14:textId="64EDDF77" w:rsidR="009D00D3" w:rsidRPr="00A323B8" w:rsidRDefault="004B00EC" w:rsidP="00C93775">
            <w:pPr>
              <w:pStyle w:val="NoSpacing"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9D00D3">
              <w:rPr>
                <w:rFonts w:eastAsia="Times New Roman"/>
                <w:noProof/>
              </w:rPr>
              <w:t>, 2026</w:t>
            </w:r>
          </w:p>
        </w:tc>
        <w:tc>
          <w:tcPr>
            <w:tcW w:w="3125" w:type="dxa"/>
          </w:tcPr>
          <w:p w14:paraId="2C47A3F4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Final</w:t>
            </w:r>
          </w:p>
        </w:tc>
      </w:tr>
      <w:tr w:rsidR="009D00D3" w:rsidRPr="00A323B8" w14:paraId="41B766CD" w14:textId="77777777" w:rsidTr="00601659">
        <w:tc>
          <w:tcPr>
            <w:tcW w:w="2605" w:type="dxa"/>
          </w:tcPr>
          <w:p w14:paraId="124E6C6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2970" w:type="dxa"/>
          </w:tcPr>
          <w:p w14:paraId="65A2953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3125" w:type="dxa"/>
          </w:tcPr>
          <w:p w14:paraId="29447132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</w:tr>
      <w:tr w:rsidR="009D00D3" w:rsidRPr="00A323B8" w14:paraId="68655C5E" w14:textId="77777777" w:rsidTr="00601659">
        <w:tc>
          <w:tcPr>
            <w:tcW w:w="2605" w:type="dxa"/>
          </w:tcPr>
          <w:p w14:paraId="33EFA5E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  <w:tc>
          <w:tcPr>
            <w:tcW w:w="2970" w:type="dxa"/>
          </w:tcPr>
          <w:p w14:paraId="0BBD850A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  <w:tc>
          <w:tcPr>
            <w:tcW w:w="3125" w:type="dxa"/>
          </w:tcPr>
          <w:p w14:paraId="00A5817E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</w:tbl>
    <w:p w14:paraId="139578B0" w14:textId="77777777" w:rsidR="009D00D3" w:rsidRPr="00A323B8" w:rsidRDefault="009D00D3" w:rsidP="00C93775">
      <w:pPr>
        <w:pStyle w:val="NoSpacing"/>
        <w:jc w:val="left"/>
      </w:pPr>
    </w:p>
    <w:p w14:paraId="6843C483" w14:textId="77777777" w:rsidR="009D00D3" w:rsidRPr="00A323B8" w:rsidRDefault="009D00D3" w:rsidP="00C93775">
      <w:pPr>
        <w:pStyle w:val="NoSpacing"/>
        <w:jc w:val="left"/>
      </w:pPr>
    </w:p>
    <w:tbl>
      <w:tblPr>
        <w:tblStyle w:val="GridTable6Colorful"/>
        <w:tblW w:w="8725" w:type="dxa"/>
        <w:tblLook w:val="04A0" w:firstRow="1" w:lastRow="0" w:firstColumn="1" w:lastColumn="0" w:noHBand="0" w:noVBand="1"/>
      </w:tblPr>
      <w:tblGrid>
        <w:gridCol w:w="2585"/>
        <w:gridCol w:w="3100"/>
        <w:gridCol w:w="3040"/>
      </w:tblGrid>
      <w:tr w:rsidR="009D00D3" w:rsidRPr="00A323B8" w14:paraId="4EA55899" w14:textId="77777777" w:rsidTr="00223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shd w:val="clear" w:color="auto" w:fill="D9D9D9" w:themeFill="background1" w:themeFillShade="D9"/>
            <w:hideMark/>
          </w:tcPr>
          <w:p w14:paraId="0AD6C7DC" w14:textId="77777777" w:rsidR="009D00D3" w:rsidRPr="00A323B8" w:rsidRDefault="009D00D3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6CBDF678" w14:textId="77777777" w:rsidR="009D00D3" w:rsidRPr="00A323B8" w:rsidRDefault="009D00D3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9D00D3" w:rsidRPr="00A323B8" w14:paraId="5A34C33B" w14:textId="77777777" w:rsidTr="002239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hideMark/>
          </w:tcPr>
          <w:p w14:paraId="3844BAED" w14:textId="77777777" w:rsidR="009D00D3" w:rsidRPr="00A323B8" w:rsidRDefault="009D00D3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3FC3EBAB" w14:textId="77777777" w:rsidR="009D00D3" w:rsidRPr="00A323B8" w:rsidRDefault="009D00D3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9D00D3" w:rsidRPr="00A323B8" w14:paraId="305070AD" w14:textId="77777777" w:rsidTr="00E9244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14:paraId="35328C8B" w14:textId="77777777" w:rsidR="009D00D3" w:rsidRPr="00A323B8" w:rsidRDefault="009D00D3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6F468FBA" w14:textId="77777777" w:rsidR="009D00D3" w:rsidRPr="00A323B8" w:rsidRDefault="009D00D3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0104CD9B" w14:textId="77777777" w:rsidR="009D00D3" w:rsidRPr="00A323B8" w:rsidRDefault="009D00D3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18FF6DA0" w14:textId="77777777" w:rsidR="009D00D3" w:rsidRPr="00A323B8" w:rsidRDefault="009D00D3" w:rsidP="00C93775">
      <w:pPr>
        <w:pStyle w:val="NoSpacing"/>
        <w:jc w:val="left"/>
      </w:pPr>
    </w:p>
    <w:p w14:paraId="1A1D4AC3" w14:textId="77777777" w:rsidR="009D00D3" w:rsidRPr="00A323B8" w:rsidRDefault="009D00D3" w:rsidP="00C93775">
      <w:pPr>
        <w:rPr>
          <w:rFonts w:eastAsia="Arial" w:cs="Times New Roman"/>
          <w:b/>
          <w:lang w:val="en-AU" w:bidi="ar-SA"/>
        </w:rPr>
      </w:pPr>
      <w:r w:rsidRPr="00A323B8">
        <w:rPr>
          <w:b/>
        </w:rPr>
        <w:br w:type="page"/>
      </w:r>
    </w:p>
    <w:p w14:paraId="3231F1F4" w14:textId="189DDC83" w:rsidR="006E414F" w:rsidRPr="006E414F" w:rsidRDefault="006E414F" w:rsidP="006E414F">
      <w:pPr>
        <w:pStyle w:val="TOC1"/>
      </w:pPr>
      <w:r w:rsidRPr="006E414F">
        <w:lastRenderedPageBreak/>
        <w:t>Contents</w:t>
      </w:r>
    </w:p>
    <w:p w14:paraId="688A8002" w14:textId="77777777" w:rsidR="006E414F" w:rsidRDefault="006E414F" w:rsidP="006E414F"/>
    <w:sdt>
      <w:sdtPr>
        <w:id w:val="-401449994"/>
        <w:docPartObj>
          <w:docPartGallery w:val="Table of Contents"/>
          <w:docPartUnique/>
        </w:docPartObj>
      </w:sdtPr>
      <w:sdtEndPr>
        <w:rPr>
          <w:rFonts w:ascii="Times New Roman" w:eastAsia="SimSun" w:hAnsi="Times New Roman" w:cs="Arial Unicode MS"/>
          <w:b/>
          <w:bCs/>
          <w:noProof/>
          <w:color w:val="auto"/>
          <w:kern w:val="3"/>
          <w:sz w:val="24"/>
          <w:szCs w:val="24"/>
          <w:lang w:eastAsia="zh-CN" w:bidi="hi-IN"/>
        </w:rPr>
      </w:sdtEndPr>
      <w:sdtContent>
        <w:p w14:paraId="11FCC30E" w14:textId="10747AF4" w:rsidR="00C639B2" w:rsidRDefault="00C639B2">
          <w:pPr>
            <w:pStyle w:val="TOCHeading"/>
          </w:pPr>
        </w:p>
        <w:p w14:paraId="38950814" w14:textId="3697EB70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fldChar w:fldCharType="begin"/>
          </w:r>
          <w:r>
            <w:instrText xml:space="preserve"> TOC \o "1-2" \u </w:instrText>
          </w:r>
          <w:r>
            <w:fldChar w:fldCharType="separate"/>
          </w:r>
          <w:r>
            <w:t>1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INTRODUCTION</w:t>
          </w:r>
          <w:r>
            <w:tab/>
          </w:r>
          <w:r>
            <w:fldChar w:fldCharType="begin"/>
          </w:r>
          <w:r>
            <w:instrText xml:space="preserve"> PAGEREF _Toc240271719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4863C2E8" w14:textId="371EB98D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Specification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6390E61" w14:textId="7BD9C473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 xml:space="preserve"> Game Mechanism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5E97FBF" w14:textId="31E97E92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2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TICKET SPECIFICATIONS</w:t>
          </w:r>
          <w:r>
            <w:tab/>
          </w:r>
          <w:r>
            <w:fldChar w:fldCharType="begin"/>
          </w:r>
          <w:r>
            <w:instrText xml:space="preserve"> PAGEREF _Toc240271722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29D69A6E" w14:textId="2F2FF289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2.0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Design Specifications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28EF31D9" w14:textId="6BD3E783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2.1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Technical Specification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B581B09" w14:textId="40D46522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3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GAME</w:t>
          </w:r>
          <w:r w:rsidRPr="003A103C">
            <w:rPr>
              <w:rFonts w:eastAsia="Times New Roman"/>
            </w:rPr>
            <w:t xml:space="preserve"> </w:t>
          </w:r>
          <w:r>
            <w:t>SPECIFICATIONS</w:t>
          </w:r>
          <w:r>
            <w:tab/>
          </w:r>
          <w:r>
            <w:fldChar w:fldCharType="begin"/>
          </w:r>
          <w:r>
            <w:instrText xml:space="preserve"> PAGEREF _Toc240271725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7E1213DD" w14:textId="29EACB35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3.0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Game Play Mechanism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690FF32" w14:textId="3D6BB2BA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3.1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Game Classification (Perfect or Non-Perfect)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539AE905" w14:textId="0FC95423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3.2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Game Generation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8EA4612" w14:textId="4F5C9ECF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3.3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Play Symbols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E8F17E6" w14:textId="0E42D025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3.4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Serial Numbering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6294BA07" w14:textId="5ECFDF19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3.5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Validation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EB198D3" w14:textId="333E4046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4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PRIZE</w:t>
          </w:r>
          <w:r w:rsidRPr="003A103C">
            <w:rPr>
              <w:rFonts w:eastAsia="Times New Roman"/>
            </w:rPr>
            <w:t xml:space="preserve"> </w:t>
          </w:r>
          <w:r>
            <w:t>STRUCTURE</w:t>
          </w:r>
          <w:r>
            <w:tab/>
          </w:r>
          <w:r>
            <w:fldChar w:fldCharType="begin"/>
          </w:r>
          <w:r>
            <w:instrText xml:space="preserve"> PAGEREF _Toc240271732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7E40C146" w14:textId="5A5FA674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4.0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Parameters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543868E" w14:textId="6001638F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4.1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Prize 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A8DAD42" w14:textId="53F17F0D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4.2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Guaranteed Low End Prize Structure (GLEPS)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83C953F" w14:textId="168BF497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5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GAME</w:t>
          </w:r>
          <w:r w:rsidRPr="003A103C">
            <w:rPr>
              <w:rFonts w:eastAsia="Times New Roman"/>
            </w:rPr>
            <w:t xml:space="preserve"> </w:t>
          </w:r>
          <w:r>
            <w:t>RESTRICTIONS</w:t>
          </w:r>
          <w:r w:rsidRPr="003A103C">
            <w:rPr>
              <w:rFonts w:eastAsia="Times New Roman"/>
            </w:rPr>
            <w:t xml:space="preserve"> </w:t>
          </w:r>
          <w:r>
            <w:t>AND</w:t>
          </w:r>
          <w:r w:rsidRPr="003A103C">
            <w:rPr>
              <w:rFonts w:eastAsia="Times New Roman"/>
            </w:rPr>
            <w:t xml:space="preserve"> </w:t>
          </w:r>
          <w:r>
            <w:t>PLAY</w:t>
          </w:r>
          <w:r w:rsidRPr="003A103C">
            <w:rPr>
              <w:rFonts w:eastAsia="Times New Roman"/>
            </w:rPr>
            <w:t xml:space="preserve"> </w:t>
          </w:r>
          <w:r>
            <w:t>REQUIREMENTS</w:t>
          </w:r>
          <w:r>
            <w:tab/>
          </w:r>
          <w:r>
            <w:fldChar w:fldCharType="begin"/>
          </w:r>
          <w:r>
            <w:instrText xml:space="preserve"> PAGEREF _Toc240271736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17364451" w14:textId="4A5C104E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5.0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Restrictions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7E79445" w14:textId="64836022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5.1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Play Requirement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2A2FE16D" w14:textId="28653B9B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6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SUPPORT</w:t>
          </w:r>
          <w:r w:rsidRPr="003A103C">
            <w:rPr>
              <w:rFonts w:eastAsia="Times New Roman"/>
            </w:rPr>
            <w:t xml:space="preserve"> </w:t>
          </w:r>
          <w:r>
            <w:t>MATERIAL</w:t>
          </w:r>
          <w:r>
            <w:tab/>
          </w:r>
          <w:r>
            <w:fldChar w:fldCharType="begin"/>
          </w:r>
          <w:r>
            <w:instrText xml:space="preserve"> PAGEREF _Toc240271739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09E7DB95" w14:textId="48C8F627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6.0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Samples Tickets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EDF9376" w14:textId="44886FF3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6.1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Validation File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0228CF6B" w14:textId="27B95935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6.2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Audit Report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72A9DC2A" w14:textId="74751BFA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7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PACKAGING</w:t>
          </w:r>
          <w:r>
            <w:tab/>
          </w:r>
          <w:r>
            <w:fldChar w:fldCharType="begin"/>
          </w:r>
          <w:r>
            <w:instrText xml:space="preserve"> PAGEREF _Toc240271743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79701C1C" w14:textId="019E0092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7.0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Books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5CF361D2" w14:textId="056E29D8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7.1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Cartons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7FFC94AB" w14:textId="59006D59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7.2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Packing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17E06D18" w14:textId="5EFAC6D3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8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SCHEDULE</w:t>
          </w:r>
          <w:r w:rsidRPr="003A103C">
            <w:rPr>
              <w:rFonts w:eastAsia="Times New Roman"/>
            </w:rPr>
            <w:t xml:space="preserve"> </w:t>
          </w:r>
          <w:r>
            <w:t>and</w:t>
          </w:r>
          <w:r w:rsidRPr="003A103C">
            <w:rPr>
              <w:rFonts w:eastAsia="Times New Roman"/>
            </w:rPr>
            <w:t xml:space="preserve"> </w:t>
          </w:r>
          <w:r>
            <w:t>DELIVERABLES</w:t>
          </w:r>
          <w:r>
            <w:tab/>
          </w:r>
          <w:r>
            <w:fldChar w:fldCharType="begin"/>
          </w:r>
          <w:r>
            <w:instrText xml:space="preserve"> PAGEREF _Toc240271747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17C5E6B2" w14:textId="049B1361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lastRenderedPageBreak/>
            <w:t>8.0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Proposed Schedule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1E2FFE40" w14:textId="479B4B32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9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DELIVERY</w:t>
          </w:r>
          <w:r>
            <w:tab/>
          </w:r>
          <w:r>
            <w:fldChar w:fldCharType="begin"/>
          </w:r>
          <w:r>
            <w:instrText xml:space="preserve"> PAGEREF _Toc240271749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3239B0F2" w14:textId="492D05CA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9.0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Local Delivery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6A4609A1" w14:textId="49E28938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9.1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Delivery Address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BEC5DE7" w14:textId="11AE9780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10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PAYMENT</w:t>
          </w:r>
          <w:r w:rsidRPr="003A103C">
            <w:rPr>
              <w:rFonts w:eastAsia="Times New Roman"/>
            </w:rPr>
            <w:t xml:space="preserve"> </w:t>
          </w:r>
          <w:r>
            <w:t>TERMS</w:t>
          </w:r>
          <w:r>
            <w:tab/>
          </w:r>
          <w:r>
            <w:fldChar w:fldCharType="begin"/>
          </w:r>
          <w:r>
            <w:instrText xml:space="preserve"> PAGEREF _Toc240271752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55DB166C" w14:textId="2254EDA4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10.0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Payment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50F80D38" w14:textId="7C7FB719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10.1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Invoices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571FEAF8" w14:textId="7DF4AAC4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11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AUTHORISATION TO PROCEED</w:t>
          </w:r>
          <w:r>
            <w:tab/>
          </w:r>
          <w:r>
            <w:fldChar w:fldCharType="begin"/>
          </w:r>
          <w:r>
            <w:instrText xml:space="preserve"> PAGEREF _Toc240271755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7E860CD3" w14:textId="1F6A4DA3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11.0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Authorisation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77A6E798" w14:textId="163CE43D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11.1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Pricing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590FB69E" w14:textId="36FEB3EE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11.2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Signature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4ADDA3BD" w14:textId="72D10D65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12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ACCEPTANCE</w:t>
          </w:r>
          <w:r>
            <w:tab/>
          </w:r>
          <w:r>
            <w:fldChar w:fldCharType="begin"/>
          </w:r>
          <w:r>
            <w:instrText xml:space="preserve"> PAGEREF _Toc240271759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33DF696B" w14:textId="4EAEAEB4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12.0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Acceptance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1CDC0CF5" w14:textId="712891DA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12.1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Signature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40E9D9BD" w14:textId="3D946BDF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13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CONFIDENTIALITY</w:t>
          </w:r>
          <w:r>
            <w:tab/>
          </w:r>
          <w:r>
            <w:fldChar w:fldCharType="begin"/>
          </w:r>
          <w:r>
            <w:instrText xml:space="preserve"> PAGEREF _Toc240271762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6652ED1E" w14:textId="1C4D4057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13.0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Documentation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165F805A" w14:textId="4AC8A47A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14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PRODUCTION</w:t>
          </w:r>
          <w:r w:rsidRPr="003A103C">
            <w:rPr>
              <w:rFonts w:eastAsia="Times New Roman"/>
            </w:rPr>
            <w:t xml:space="preserve"> </w:t>
          </w:r>
          <w:r>
            <w:t>AND</w:t>
          </w:r>
          <w:r w:rsidRPr="003A103C">
            <w:rPr>
              <w:rFonts w:eastAsia="Times New Roman"/>
            </w:rPr>
            <w:t xml:space="preserve"> </w:t>
          </w:r>
          <w:r>
            <w:t>SECURITY</w:t>
          </w:r>
          <w:r>
            <w:tab/>
          </w:r>
          <w:r>
            <w:fldChar w:fldCharType="begin"/>
          </w:r>
          <w:r>
            <w:instrText xml:space="preserve"> PAGEREF _Toc240271764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68CBB81C" w14:textId="4C1EB121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14.0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Production Control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_Toc240271765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6A630BF2" w14:textId="13BBA9F6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14.1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Security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28D3B09A" w14:textId="74CE33D4" w:rsidR="00C639B2" w:rsidRDefault="00C639B2">
          <w:r>
            <w:fldChar w:fldCharType="end"/>
          </w:r>
        </w:p>
      </w:sdtContent>
    </w:sdt>
    <w:p w14:paraId="30E4E3F9" w14:textId="77777777" w:rsidR="00C639B2" w:rsidRPr="006E414F" w:rsidRDefault="00C639B2" w:rsidP="006E414F"/>
    <w:bookmarkStart w:id="0" w:name="_Toc240271719"/>
    <w:p w14:paraId="566E2101" w14:textId="77777777" w:rsidR="009D00D3" w:rsidRPr="00A323B8" w:rsidRDefault="009D00D3" w:rsidP="00C93775">
      <w:pPr>
        <w:pStyle w:val="Heading1"/>
        <w:pageBreakBefore/>
        <w:jc w:val="lef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2FB149A" wp14:editId="37224E91">
                <wp:simplePos x="0" y="0"/>
                <wp:positionH relativeFrom="column">
                  <wp:posOffset>7525385</wp:posOffset>
                </wp:positionH>
                <wp:positionV relativeFrom="paragraph">
                  <wp:posOffset>-129540</wp:posOffset>
                </wp:positionV>
                <wp:extent cx="136525" cy="1234440"/>
                <wp:effectExtent l="38100" t="38100" r="34925" b="41910"/>
                <wp:wrapNone/>
                <wp:docPr id="54581921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6525" cy="12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D5A0E" id="Ink 151" o:spid="_x0000_s1026" type="#_x0000_t75" style="position:absolute;margin-left:592.05pt;margin-top:-10.7pt;width:11.7pt;height:98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96AD063" wp14:editId="15B77234">
                <wp:simplePos x="0" y="0"/>
                <wp:positionH relativeFrom="column">
                  <wp:posOffset>7809230</wp:posOffset>
                </wp:positionH>
                <wp:positionV relativeFrom="paragraph">
                  <wp:posOffset>-424180</wp:posOffset>
                </wp:positionV>
                <wp:extent cx="186055" cy="1130020"/>
                <wp:effectExtent l="38100" t="38100" r="42545" b="51435"/>
                <wp:wrapNone/>
                <wp:docPr id="1707294524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6055" cy="113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BD380" id="Ink 148" o:spid="_x0000_s1026" type="#_x0000_t75" style="position:absolute;margin-left:614.4pt;margin-top:-33.9pt;width:15.6pt;height:9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">
                <v:imagedata r:id="rId32" o:title=""/>
              </v:shape>
            </w:pict>
          </mc:Fallback>
        </mc:AlternateContent>
      </w:r>
      <w:r w:rsidRPr="00A323B8">
        <w:t>INTRODUCTION</w:t>
      </w:r>
      <w:bookmarkEnd w:id="0"/>
    </w:p>
    <w:p w14:paraId="59F50A77" w14:textId="77777777" w:rsidR="009D00D3" w:rsidRPr="00A323B8" w:rsidRDefault="009D00D3" w:rsidP="00C93775">
      <w:pPr>
        <w:pStyle w:val="Heading2"/>
        <w:jc w:val="left"/>
      </w:pPr>
      <w:r w:rsidRPr="00A323B8">
        <w:t xml:space="preserve"> </w:t>
      </w:r>
      <w:bookmarkStart w:id="1" w:name="_Toc240271720"/>
      <w:r w:rsidRPr="00A323B8">
        <w:t>Specification</w:t>
      </w:r>
      <w:bookmarkEnd w:id="1"/>
    </w:p>
    <w:p w14:paraId="289F4EAC" w14:textId="5522B673" w:rsidR="009D00D3" w:rsidRPr="00A323B8" w:rsidRDefault="009D00D3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defines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requirements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design,</w:t>
      </w:r>
      <w:r w:rsidRPr="00A323B8">
        <w:rPr>
          <w:rFonts w:eastAsia="Times New Roman"/>
        </w:rPr>
        <w:t xml:space="preserve"> </w:t>
      </w:r>
      <w:r w:rsidRPr="00A323B8">
        <w:t>generation,</w:t>
      </w:r>
      <w:r w:rsidRPr="00A323B8">
        <w:rPr>
          <w:rFonts w:eastAsia="Times New Roman"/>
        </w:rPr>
        <w:t xml:space="preserve"> </w:t>
      </w:r>
      <w:r w:rsidRPr="00A323B8">
        <w:t>printing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 xml:space="preserve">of </w:t>
      </w:r>
      <w:r>
        <w:rPr>
          <w:noProof/>
        </w:rPr>
        <w:t>Sevana Lotteries</w:t>
      </w:r>
      <w:r>
        <w:t xml:space="preserve"> </w:t>
      </w:r>
      <w:r w:rsidRPr="00A323B8">
        <w:t>(</w:t>
      </w:r>
      <w:r>
        <w:rPr>
          <w:noProof/>
        </w:rPr>
        <w:t>300</w:t>
      </w:r>
      <w:r w:rsidRPr="00A323B8">
        <w:t>)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="005D78A1">
        <w:rPr>
          <w:noProof/>
        </w:rPr>
        <w:t>0351</w:t>
      </w:r>
      <w:r w:rsidRPr="00A323B8">
        <w:rPr>
          <w:rFonts w:eastAsia="Times New Roman"/>
        </w:rPr>
        <w:t xml:space="preserve"> </w:t>
      </w:r>
      <w:r w:rsidRPr="00A323B8">
        <w:t>titled</w:t>
      </w:r>
      <w:r w:rsidRPr="00A323B8">
        <w:rPr>
          <w:rFonts w:eastAsia="Times New Roman"/>
        </w:rPr>
        <w:t xml:space="preserve"> “</w:t>
      </w:r>
      <w:r w:rsidRPr="006D3747">
        <w:rPr>
          <w:rFonts w:eastAsia="Times New Roman"/>
          <w:b/>
          <w:bCs/>
          <w:noProof/>
        </w:rPr>
        <w:t>CAR RACE</w:t>
      </w:r>
      <w:r w:rsidRPr="00A323B8">
        <w:rPr>
          <w:rFonts w:eastAsia="Times New Roman"/>
        </w:rPr>
        <w:t>”</w:t>
      </w:r>
      <w:r w:rsidRPr="00A323B8">
        <w:t>.</w:t>
      </w:r>
    </w:p>
    <w:p w14:paraId="0299F55A" w14:textId="77777777" w:rsidR="009D00D3" w:rsidRPr="00A323B8" w:rsidRDefault="009D00D3" w:rsidP="000B4E40">
      <w:pPr>
        <w:rPr>
          <w:rFonts w:eastAsia="Times New Roman"/>
        </w:rPr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includes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designs,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structure,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restrictions,</w:t>
      </w:r>
      <w:r w:rsidRPr="00A323B8">
        <w:rPr>
          <w:rFonts w:eastAsia="Times New Roman"/>
        </w:rPr>
        <w:t xml:space="preserve"> </w:t>
      </w:r>
      <w:r w:rsidRPr="00A323B8">
        <w:t>numbering,</w:t>
      </w:r>
      <w:r w:rsidRPr="00A323B8">
        <w:rPr>
          <w:rFonts w:eastAsia="Times New Roman"/>
        </w:rPr>
        <w:t xml:space="preserve"> </w:t>
      </w:r>
      <w:r w:rsidRPr="00A323B8">
        <w:t>packing</w:t>
      </w:r>
      <w:r w:rsidRPr="00A323B8">
        <w:rPr>
          <w:rFonts w:eastAsia="Times New Roman"/>
        </w:rPr>
        <w:t xml:space="preserve"> </w:t>
      </w:r>
      <w:r w:rsidRPr="00A323B8">
        <w:t>instructions,</w:t>
      </w:r>
      <w:r w:rsidRPr="00A323B8">
        <w:rPr>
          <w:rFonts w:eastAsia="Times New Roman"/>
        </w:rPr>
        <w:t xml:space="preserve"> </w:t>
      </w:r>
      <w:r w:rsidRPr="00A323B8">
        <w:t>pricing,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authority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production.</w:t>
      </w:r>
    </w:p>
    <w:bookmarkStart w:id="2" w:name="_Toc240271721"/>
    <w:p w14:paraId="67664181" w14:textId="77777777" w:rsidR="009D00D3" w:rsidRPr="00A323B8" w:rsidRDefault="009D00D3" w:rsidP="00C93775">
      <w:pPr>
        <w:pStyle w:val="Heading2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5313E43" wp14:editId="08EDA32C">
                <wp:simplePos x="0" y="0"/>
                <wp:positionH relativeFrom="column">
                  <wp:posOffset>7486960</wp:posOffset>
                </wp:positionH>
                <wp:positionV relativeFrom="paragraph">
                  <wp:posOffset>528765</wp:posOffset>
                </wp:positionV>
                <wp:extent cx="7560" cy="84240"/>
                <wp:effectExtent l="38100" t="38100" r="50165" b="49530"/>
                <wp:wrapNone/>
                <wp:docPr id="149540163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5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8AEEF" id="Ink 145" o:spid="_x0000_s1026" type="#_x0000_t75" style="position:absolute;margin-left:589.05pt;margin-top:41.15pt;width:1.55pt;height: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97B7663" wp14:editId="638F41AB">
                <wp:simplePos x="0" y="0"/>
                <wp:positionH relativeFrom="column">
                  <wp:posOffset>8129560</wp:posOffset>
                </wp:positionH>
                <wp:positionV relativeFrom="paragraph">
                  <wp:posOffset>556485</wp:posOffset>
                </wp:positionV>
                <wp:extent cx="20520" cy="26640"/>
                <wp:effectExtent l="38100" t="38100" r="36830" b="50165"/>
                <wp:wrapNone/>
                <wp:docPr id="423628473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5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D1D38" id="Ink 131" o:spid="_x0000_s1026" type="#_x0000_t75" style="position:absolute;margin-left:639.6pt;margin-top:43.3pt;width:2.6pt;height:3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">
                <v:imagedata r:id="rId36" o:title=""/>
              </v:shape>
            </w:pict>
          </mc:Fallback>
        </mc:AlternateContent>
      </w:r>
      <w:r w:rsidRPr="00A323B8">
        <w:t xml:space="preserve"> Game Mechanism</w:t>
      </w:r>
      <w:bookmarkEnd w:id="2"/>
    </w:p>
    <w:p w14:paraId="58EBDA77" w14:textId="77777777" w:rsidR="009D00D3" w:rsidRPr="00A323B8" w:rsidRDefault="009D00D3" w:rsidP="00E859A2">
      <w:pPr>
        <w:spacing w:after="1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A6F07C1" wp14:editId="49C410CA">
                <wp:simplePos x="0" y="0"/>
                <wp:positionH relativeFrom="column">
                  <wp:posOffset>-540385</wp:posOffset>
                </wp:positionH>
                <wp:positionV relativeFrom="paragraph">
                  <wp:posOffset>378460</wp:posOffset>
                </wp:positionV>
                <wp:extent cx="8615" cy="27665"/>
                <wp:effectExtent l="38100" t="38100" r="48895" b="48895"/>
                <wp:wrapNone/>
                <wp:docPr id="23794157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615" cy="2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11B50" id="Ink 140" o:spid="_x0000_s1026" type="#_x0000_t75" style="position:absolute;margin-left:-43pt;margin-top:29.35pt;width:1.65pt;height: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">
                <v:imagedata r:id="rId38" o:title=""/>
              </v:shape>
            </w:pict>
          </mc:Fallback>
        </mc:AlternateContent>
      </w:r>
      <w:r w:rsidRPr="00A323B8">
        <w:t>This lottery will consist of</w:t>
      </w:r>
      <w:r>
        <w:t xml:space="preserve"> </w:t>
      </w:r>
      <w:r>
        <w:rPr>
          <w:noProof/>
        </w:rPr>
        <w:t>500,000</w:t>
      </w:r>
      <w:r w:rsidRPr="00A323B8">
        <w:t xml:space="preserve"> tickets, with one game printed on each ticket. In the game, players must scratch the designated area to reveal the symbols. </w:t>
      </w:r>
      <w:r w:rsidRPr="00E859A2">
        <w:t>In the game players will be required to scratch and</w:t>
      </w:r>
      <w:r>
        <w:t xml:space="preserve"> </w:t>
      </w:r>
      <w:r>
        <w:rPr>
          <w:noProof/>
        </w:rPr>
        <w:t>match two similar money amounts and win that corresponding amount</w:t>
      </w:r>
      <w:r>
        <w:t>.</w:t>
      </w:r>
    </w:p>
    <w:p w14:paraId="6B28E796" w14:textId="77777777" w:rsidR="009D00D3" w:rsidRPr="00A323B8" w:rsidRDefault="009D00D3" w:rsidP="00C93775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157323" wp14:editId="07905582">
                <wp:simplePos x="0" y="0"/>
                <wp:positionH relativeFrom="column">
                  <wp:posOffset>-564405</wp:posOffset>
                </wp:positionH>
                <wp:positionV relativeFrom="paragraph">
                  <wp:posOffset>423810</wp:posOffset>
                </wp:positionV>
                <wp:extent cx="360" cy="360"/>
                <wp:effectExtent l="38100" t="38100" r="38100" b="38100"/>
                <wp:wrapNone/>
                <wp:docPr id="111347618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37DF1" id="Ink 144" o:spid="_x0000_s1026" type="#_x0000_t75" style="position:absolute;margin-left:-44.95pt;margin-top:32.85pt;width:1.05pt;height: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0pSAaNYBAACcBAAAEAAAAAAA&#10;AAAAAAAAAADTAwAAZHJzL2luay9pbmsxLnhtbFBLAQItABQABgAIAAAAIQDyARKt3QAAAAkBAAAP&#10;AAAAAAAAAAAAAAAAANcFAABkcnMvZG93bnJldi54bWxQSwECLQAUAAYACAAAACEAeRi8nb8AAAAh&#10;AQAAGQAAAAAAAAAAAAAAAADhBgAAZHJzL19yZWxzL2Uyb0RvYy54bWwucmVsc1BLBQYAAAAABgAG&#10;AHgBAADXBwAAAAA=&#10;">
                <v:imagedata r:id="rId26" o:title=""/>
              </v:shape>
            </w:pict>
          </mc:Fallback>
        </mc:AlternateConten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  <w:r w:rsidRPr="00A323B8">
        <w:rPr>
          <w:rFonts w:eastAsia="Times New Roman"/>
        </w:rPr>
        <w:t xml:space="preserve"> </w:t>
      </w:r>
      <w:r w:rsidRPr="00A323B8">
        <w:t>(NLB)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proofErr w:type="spellStart"/>
      <w:r w:rsidRPr="00A323B8">
        <w:t>Printcare</w:t>
      </w:r>
      <w:proofErr w:type="spellEnd"/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generate,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agreed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herein.</w:t>
      </w:r>
    </w:p>
    <w:p w14:paraId="1B4955F6" w14:textId="77777777" w:rsidR="009D00D3" w:rsidRPr="00A323B8" w:rsidRDefault="009D00D3" w:rsidP="00C93775">
      <w:pPr>
        <w:pStyle w:val="Heading1"/>
        <w:jc w:val="left"/>
      </w:pPr>
      <w:bookmarkStart w:id="3" w:name="_Toc240271722"/>
      <w:r w:rsidRPr="00A323B8">
        <w:t>TICKET SPECIFICATIONS</w:t>
      </w:r>
      <w:bookmarkEnd w:id="3"/>
    </w:p>
    <w:p w14:paraId="67738A91" w14:textId="77777777" w:rsidR="009D00D3" w:rsidRPr="00A323B8" w:rsidRDefault="009D00D3" w:rsidP="00C93775">
      <w:pPr>
        <w:pStyle w:val="Heading2"/>
        <w:jc w:val="left"/>
      </w:pPr>
      <w:r w:rsidRPr="00A323B8">
        <w:t xml:space="preserve"> </w:t>
      </w:r>
      <w:bookmarkStart w:id="4" w:name="_Toc240271723"/>
      <w:r w:rsidRPr="00A323B8">
        <w:t>Design Specifications</w:t>
      </w:r>
      <w:bookmarkEnd w:id="4"/>
    </w:p>
    <w:p w14:paraId="5697D276" w14:textId="77777777" w:rsidR="009D00D3" w:rsidRPr="00A323B8" w:rsidRDefault="009D00D3" w:rsidP="00C93775">
      <w:pPr>
        <w:spacing w:after="120"/>
      </w:pPr>
      <w:r w:rsidRPr="00A323B8">
        <w:t>The game will consist of a single design.</w:t>
      </w:r>
    </w:p>
    <w:p w14:paraId="1971E764" w14:textId="77777777" w:rsidR="009D00D3" w:rsidRPr="00A323B8" w:rsidRDefault="009D00D3" w:rsidP="00C93775">
      <w:pPr>
        <w:pStyle w:val="ListParagraph"/>
        <w:jc w:val="left"/>
        <w:rPr>
          <w:vertAlign w:val="subscript"/>
        </w:rPr>
      </w:pPr>
      <w:r w:rsidRPr="00A323B8">
        <w:t>Front Display colours:</w:t>
      </w:r>
      <w:r>
        <w:tab/>
      </w:r>
      <w:r w:rsidRPr="00581374">
        <w:rPr>
          <w:lang w:val="en-US"/>
        </w:rPr>
        <w:t>Cyan, Yellow, Magenta and Black (CYMK)</w:t>
      </w:r>
    </w:p>
    <w:p w14:paraId="41C697BB" w14:textId="77777777" w:rsidR="009D00D3" w:rsidRPr="00A323B8" w:rsidRDefault="009D00D3" w:rsidP="00C93775">
      <w:pPr>
        <w:pStyle w:val="ListParagraph"/>
        <w:jc w:val="left"/>
        <w:rPr>
          <w:vertAlign w:val="subscript"/>
        </w:rPr>
      </w:pPr>
      <w:r w:rsidRPr="00A323B8">
        <w:t>Overprint colours:</w:t>
      </w:r>
      <w:r>
        <w:tab/>
      </w:r>
      <w:r w:rsidRPr="00581374">
        <w:rPr>
          <w:lang w:val="en-US"/>
        </w:rPr>
        <w:t xml:space="preserve">Varnish (Two – protective coat and one special release coat over all variable data), Silver rub removable ink, overprint </w:t>
      </w:r>
      <w:proofErr w:type="spellStart"/>
      <w:r w:rsidRPr="00581374">
        <w:rPr>
          <w:lang w:val="en-US"/>
        </w:rPr>
        <w:t>colours</w:t>
      </w:r>
      <w:proofErr w:type="spellEnd"/>
      <w:r w:rsidRPr="00581374">
        <w:rPr>
          <w:lang w:val="en-US"/>
        </w:rPr>
        <w:t xml:space="preserve"> as per the final approved art.</w:t>
      </w:r>
    </w:p>
    <w:p w14:paraId="7AB7C7CF" w14:textId="77777777" w:rsidR="009D00D3" w:rsidRPr="00A323B8" w:rsidRDefault="009D00D3" w:rsidP="00C93775">
      <w:pPr>
        <w:pStyle w:val="ListParagraph"/>
        <w:jc w:val="left"/>
        <w:rPr>
          <w:vertAlign w:val="subscript"/>
        </w:rPr>
      </w:pPr>
      <w:r w:rsidRPr="00A323B8">
        <w:t>Back Colour:</w:t>
      </w:r>
      <w:r>
        <w:tab/>
      </w:r>
      <w:r w:rsidRPr="00581374">
        <w:rPr>
          <w:lang w:val="en-US"/>
        </w:rPr>
        <w:t>Black</w:t>
      </w:r>
    </w:p>
    <w:p w14:paraId="77793919" w14:textId="77777777" w:rsidR="009D00D3" w:rsidRPr="00A323B8" w:rsidRDefault="009D00D3" w:rsidP="00C93775">
      <w:pPr>
        <w:pStyle w:val="ListParagraph"/>
        <w:jc w:val="left"/>
      </w:pPr>
      <w:r w:rsidRPr="00A323B8">
        <w:t>Benday Pattern:</w:t>
      </w:r>
      <w:r>
        <w:tab/>
      </w:r>
      <w:r w:rsidRPr="00A323B8">
        <w:t>A random pattern of concentric lines will be printed in Black behind all game play data.</w:t>
      </w:r>
    </w:p>
    <w:p w14:paraId="00905950" w14:textId="77777777" w:rsidR="009D00D3" w:rsidRPr="00A323B8" w:rsidRDefault="009D00D3" w:rsidP="00C93775">
      <w:pPr>
        <w:pStyle w:val="ListParagraph"/>
        <w:jc w:val="left"/>
      </w:pPr>
      <w:r w:rsidRPr="00A323B8">
        <w:t>Artwork:</w:t>
      </w:r>
      <w:r>
        <w:tab/>
      </w:r>
      <w:r w:rsidRPr="00A323B8">
        <w:t>Game concept art will be supplied by the client. Final art will be prepared and presented to client for approval by PSL.</w:t>
      </w:r>
    </w:p>
    <w:p w14:paraId="3CBF14D3" w14:textId="77777777" w:rsidR="009D00D3" w:rsidRPr="00A323B8" w:rsidRDefault="009D00D3" w:rsidP="00C93775">
      <w:pPr>
        <w:pStyle w:val="ListParagraph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292B2C4" wp14:editId="0383B23A">
                <wp:simplePos x="0" y="0"/>
                <wp:positionH relativeFrom="column">
                  <wp:posOffset>7918240</wp:posOffset>
                </wp:positionH>
                <wp:positionV relativeFrom="paragraph">
                  <wp:posOffset>-449045</wp:posOffset>
                </wp:positionV>
                <wp:extent cx="143280" cy="1431000"/>
                <wp:effectExtent l="38100" t="38100" r="47625" b="36195"/>
                <wp:wrapNone/>
                <wp:docPr id="2068018977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3280" cy="143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65FA1" id="Ink 156" o:spid="_x0000_s1026" type="#_x0000_t75" style="position:absolute;margin-left:623pt;margin-top:-35.85pt;width:12.3pt;height:113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">
                <v:imagedata r:id="rId41" o:title=""/>
              </v:shape>
            </w:pict>
          </mc:Fallback>
        </mc:AlternateContent>
      </w:r>
      <w:r w:rsidRPr="00A323B8">
        <w:t>Proofs:</w:t>
      </w:r>
      <w:r>
        <w:tab/>
      </w:r>
      <w:r w:rsidRPr="00A323B8">
        <w:t>Digital proof of front and back as pdf file will be sent to the client for approval prior to commencement of manufacture by PSL.</w:t>
      </w:r>
    </w:p>
    <w:p w14:paraId="098EB66D" w14:textId="77777777" w:rsidR="009D00D3" w:rsidRPr="00A323B8" w:rsidRDefault="009D00D3" w:rsidP="00C93775">
      <w:pPr>
        <w:pStyle w:val="Heading2"/>
        <w:jc w:val="left"/>
      </w:pPr>
      <w:bookmarkStart w:id="5" w:name="_Toc240271724"/>
      <w:r w:rsidRPr="00A323B8">
        <w:t>Technical Specification</w:t>
      </w:r>
      <w:bookmarkEnd w:id="5"/>
    </w:p>
    <w:p w14:paraId="42F93563" w14:textId="77777777" w:rsidR="009D00D3" w:rsidRPr="00A323B8" w:rsidRDefault="009D00D3" w:rsidP="00C93775">
      <w:pPr>
        <w:pStyle w:val="ListParagraph"/>
        <w:jc w:val="left"/>
      </w:pPr>
      <w:r w:rsidRPr="00A323B8">
        <w:t>Quantity:</w:t>
      </w:r>
      <w:r>
        <w:tab/>
      </w:r>
      <w:r>
        <w:rPr>
          <w:noProof/>
        </w:rPr>
        <w:t>500,000</w:t>
      </w:r>
      <w:r>
        <w:t xml:space="preserve"> </w:t>
      </w:r>
      <w:r w:rsidRPr="00A323B8">
        <w:t>tickets</w:t>
      </w:r>
    </w:p>
    <w:p w14:paraId="6D81DCDF" w14:textId="77777777" w:rsidR="009D00D3" w:rsidRPr="00A323B8" w:rsidRDefault="009D00D3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Size:</w:t>
      </w:r>
      <w:r>
        <w:tab/>
      </w:r>
      <w:r w:rsidRPr="00A323B8">
        <w:t>Appro</w:t>
      </w:r>
      <w:r>
        <w:t>x.</w:t>
      </w:r>
      <w:r>
        <w:rPr>
          <w:rFonts w:eastAsia="Times New Roman"/>
        </w:rPr>
        <w:t xml:space="preserve"> dimensions: </w:t>
      </w:r>
      <w:r>
        <w:rPr>
          <w:noProof/>
        </w:rPr>
        <w:t>8.89</w:t>
      </w:r>
      <w:r>
        <w:rPr>
          <w:rFonts w:eastAsia="Times New Roman"/>
        </w:rPr>
        <w:t xml:space="preserve"> (W) × </w:t>
      </w:r>
      <w:r>
        <w:rPr>
          <w:noProof/>
        </w:rPr>
        <w:t>5.08</w:t>
      </w:r>
      <w:r>
        <w:rPr>
          <w:rFonts w:eastAsia="Times New Roman"/>
        </w:rPr>
        <w:t xml:space="preserve"> (H)</w:t>
      </w:r>
    </w:p>
    <w:p w14:paraId="2A0342E9" w14:textId="77777777" w:rsidR="009D00D3" w:rsidRPr="00A323B8" w:rsidRDefault="009D00D3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</w:t>
      </w:r>
      <w:r w:rsidRPr="00A323B8">
        <w:rPr>
          <w:rFonts w:eastAsia="Times New Roman"/>
        </w:rPr>
        <w:t xml:space="preserve"> </w:t>
      </w:r>
      <w:r w:rsidRPr="00A323B8">
        <w:t>Orientation:</w:t>
      </w:r>
      <w:r>
        <w:tab/>
      </w:r>
      <w:r w:rsidRPr="006D3747">
        <w:rPr>
          <w:noProof/>
        </w:rPr>
        <w:t>Landscape</w:t>
      </w:r>
    </w:p>
    <w:p w14:paraId="5A2AADB3" w14:textId="77777777" w:rsidR="009D00D3" w:rsidRPr="00C03F5E" w:rsidRDefault="009D00D3" w:rsidP="00C93775">
      <w:pPr>
        <w:pStyle w:val="ListParagraph"/>
        <w:jc w:val="left"/>
        <w:rPr>
          <w:vertAlign w:val="subscript"/>
        </w:rPr>
      </w:pPr>
      <w:r w:rsidRPr="00A323B8">
        <w:t>Stock:</w:t>
      </w:r>
      <w:r>
        <w:tab/>
      </w:r>
      <w:r w:rsidRPr="006D3747">
        <w:rPr>
          <w:noProof/>
        </w:rPr>
        <w:t>250</w:t>
      </w:r>
      <w:r w:rsidRPr="00D10A74">
        <w:rPr>
          <w:noProof/>
        </w:rPr>
        <w:t>-micron board</w:t>
      </w:r>
    </w:p>
    <w:p w14:paraId="325689B0" w14:textId="77777777" w:rsidR="009D00D3" w:rsidRPr="00A323B8" w:rsidRDefault="009D00D3" w:rsidP="00C93775">
      <w:pPr>
        <w:pStyle w:val="ListParagraph"/>
        <w:jc w:val="left"/>
      </w:pPr>
      <w:r w:rsidRPr="00A323B8">
        <w:lastRenderedPageBreak/>
        <w:t>Finish:</w:t>
      </w:r>
      <w:r>
        <w:tab/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perforated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easy</w:t>
      </w:r>
      <w:r w:rsidRPr="00A323B8">
        <w:rPr>
          <w:rFonts w:eastAsia="Times New Roman"/>
        </w:rPr>
        <w:t xml:space="preserve"> </w:t>
      </w:r>
      <w:r w:rsidRPr="00A323B8">
        <w:t>tear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fan</w:t>
      </w:r>
      <w:r w:rsidRPr="00A323B8">
        <w:rPr>
          <w:rFonts w:eastAsia="Times New Roman"/>
        </w:rPr>
        <w:t xml:space="preserve"> </w:t>
      </w:r>
      <w:r w:rsidRPr="00A323B8">
        <w:t>folded</w:t>
      </w:r>
      <w:r w:rsidRPr="00A323B8">
        <w:rPr>
          <w:rFonts w:eastAsia="Times New Roman"/>
        </w:rPr>
        <w:t xml:space="preserve"> </w:t>
      </w:r>
      <w:r w:rsidRPr="00A323B8">
        <w:t>five to view in books of</w:t>
      </w:r>
      <w:r>
        <w:t xml:space="preserve"> </w:t>
      </w:r>
      <w:r w:rsidRPr="006D3747">
        <w:rPr>
          <w:noProof/>
        </w:rPr>
        <w:t>40</w:t>
      </w:r>
      <w:r w:rsidRPr="00A323B8">
        <w:t>.</w:t>
      </w:r>
    </w:p>
    <w:p w14:paraId="3CED00BA" w14:textId="77777777" w:rsidR="009D00D3" w:rsidRPr="00A323B8" w:rsidRDefault="009D00D3" w:rsidP="00C93775">
      <w:pPr>
        <w:pStyle w:val="ListParagraph"/>
        <w:jc w:val="left"/>
      </w:pP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Data:</w:t>
      </w:r>
      <w:r>
        <w:tab/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(Play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>
        <w:rPr>
          <w:rFonts w:eastAsia="Times New Roman"/>
        </w:rPr>
        <w:t xml:space="preserve"> </w:t>
      </w:r>
      <w:r w:rsidRPr="00A323B8">
        <w:t>game/</w:t>
      </w:r>
      <w:r>
        <w:t xml:space="preserve"> </w:t>
      </w:r>
      <w:r w:rsidRPr="00A323B8">
        <w:t>book/</w:t>
      </w:r>
      <w: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codes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VIRN)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inkjet</w:t>
      </w:r>
      <w:r w:rsidRPr="00A323B8">
        <w:rPr>
          <w:rFonts w:eastAsia="Times New Roman"/>
        </w:rPr>
        <w:t xml:space="preserve"> </w:t>
      </w:r>
      <w:r w:rsidRPr="00A323B8">
        <w:t>technology.</w:t>
      </w:r>
    </w:p>
    <w:p w14:paraId="6B41A69A" w14:textId="77777777" w:rsidR="009D00D3" w:rsidRPr="00A323B8" w:rsidRDefault="009D00D3" w:rsidP="00C93775">
      <w:pPr>
        <w:pStyle w:val="Heading1"/>
        <w:jc w:val="left"/>
      </w:pPr>
      <w:bookmarkStart w:id="6" w:name="_Toc240271725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bookmarkEnd w:id="6"/>
    </w:p>
    <w:p w14:paraId="50A14347" w14:textId="77777777" w:rsidR="009D00D3" w:rsidRPr="00A323B8" w:rsidRDefault="009D00D3" w:rsidP="00C93775">
      <w:pPr>
        <w:pStyle w:val="Heading2"/>
        <w:jc w:val="left"/>
      </w:pPr>
      <w:bookmarkStart w:id="7" w:name="_Toc240271726"/>
      <w:r w:rsidRPr="00A323B8">
        <w:t>Game Play Mechanism</w:t>
      </w:r>
      <w:bookmarkEnd w:id="7"/>
    </w:p>
    <w:p w14:paraId="559ED2D5" w14:textId="77777777" w:rsidR="009D00D3" w:rsidRPr="00A323B8" w:rsidRDefault="009D00D3" w:rsidP="00C93775">
      <w:r w:rsidRPr="00A323B8">
        <w:t xml:space="preserve">Scratch and </w:t>
      </w:r>
      <w:r>
        <w:rPr>
          <w:noProof/>
        </w:rPr>
        <w:t>match two similar money amounts and win that corresponding amount</w:t>
      </w:r>
      <w:r>
        <w:t>.</w:t>
      </w:r>
    </w:p>
    <w:p w14:paraId="490B1FA1" w14:textId="77777777" w:rsidR="009D00D3" w:rsidRPr="00A323B8" w:rsidRDefault="009D00D3" w:rsidP="00C93775">
      <w:pPr>
        <w:pStyle w:val="Heading2"/>
        <w:jc w:val="left"/>
      </w:pPr>
      <w:bookmarkStart w:id="8" w:name="_Toc240271727"/>
      <w:r w:rsidRPr="00A323B8">
        <w:t>Game Classification (Perfect or Non-Perfect)</w:t>
      </w:r>
      <w:bookmarkEnd w:id="8"/>
    </w:p>
    <w:p w14:paraId="4AC92CB1" w14:textId="77777777" w:rsidR="009D00D3" w:rsidRPr="00A323B8" w:rsidRDefault="009D00D3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manufactured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Perfect</w:t>
      </w:r>
      <w:r w:rsidRPr="00A323B8">
        <w:rPr>
          <w:rFonts w:eastAsia="Times New Roman"/>
        </w:rPr>
        <w:t xml:space="preserve"> </w:t>
      </w:r>
      <w:r w:rsidRPr="00A323B8">
        <w:t>Game,</w:t>
      </w:r>
      <w:r w:rsidRPr="00A323B8">
        <w:rPr>
          <w:rFonts w:eastAsia="Times New Roman"/>
        </w:rPr>
        <w:t xml:space="preserve"> </w:t>
      </w:r>
      <w:r w:rsidRPr="00A323B8">
        <w:t>meaning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(tickets)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strict</w:t>
      </w:r>
      <w:r w:rsidRPr="00A323B8">
        <w:rPr>
          <w:rFonts w:eastAsia="Times New Roman"/>
        </w:rPr>
        <w:t xml:space="preserve"> </w:t>
      </w:r>
      <w:r w:rsidRPr="00A323B8">
        <w:t>sequential</w:t>
      </w:r>
      <w:r w:rsidRPr="00A323B8">
        <w:rPr>
          <w:rFonts w:eastAsia="Times New Roman"/>
        </w:rPr>
        <w:t xml:space="preserve"> </w:t>
      </w:r>
      <w:r w:rsidRPr="00A323B8">
        <w:t>order.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guarantees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proofErr w:type="spellStart"/>
      <w:r w:rsidRPr="00A323B8">
        <w:t>prize</w:t>
      </w:r>
      <w:proofErr w:type="spellEnd"/>
      <w:r w:rsidRPr="00A323B8">
        <w:rPr>
          <w:rFonts w:eastAsia="Times New Roman"/>
        </w:rPr>
        <w:t xml:space="preserve"> </w:t>
      </w:r>
      <w:r w:rsidRPr="00A323B8">
        <w:t>structure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Section</w:t>
      </w:r>
      <w:r w:rsidRPr="00A323B8">
        <w:rPr>
          <w:rFonts w:eastAsia="Times New Roman"/>
        </w:rPr>
        <w:t xml:space="preserve"> </w:t>
      </w:r>
      <w:r w:rsidRPr="00A323B8">
        <w:t>4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22C46DE6" w14:textId="77777777" w:rsidR="009D00D3" w:rsidRPr="00A323B8" w:rsidRDefault="009D00D3" w:rsidP="00C93775">
      <w:pPr>
        <w:pStyle w:val="Heading2"/>
        <w:jc w:val="left"/>
      </w:pPr>
      <w:bookmarkStart w:id="9" w:name="_Toc240271728"/>
      <w:r w:rsidRPr="00A323B8">
        <w:t>Game Generation</w:t>
      </w:r>
      <w:bookmarkEnd w:id="9"/>
    </w:p>
    <w:p w14:paraId="64B8E419" w14:textId="77777777" w:rsidR="009D00D3" w:rsidRPr="00A323B8" w:rsidRDefault="009D00D3" w:rsidP="00C93775">
      <w:r w:rsidRPr="00A323B8">
        <w:t>Specially</w:t>
      </w:r>
      <w:r w:rsidRPr="00A323B8">
        <w:rPr>
          <w:rFonts w:eastAsia="Times New Roman"/>
        </w:rPr>
        <w:t xml:space="preserve"> </w:t>
      </w:r>
      <w:r w:rsidRPr="00A323B8">
        <w:t>written</w:t>
      </w:r>
      <w:r w:rsidRPr="00A323B8">
        <w:rPr>
          <w:rFonts w:eastAsia="Times New Roman"/>
        </w:rPr>
        <w:t xml:space="preserve"> </w:t>
      </w:r>
      <w:r w:rsidRPr="00A323B8">
        <w:t>software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 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randomly</w:t>
      </w:r>
      <w:r w:rsidRPr="00A323B8">
        <w:rPr>
          <w:rFonts w:eastAsia="Times New Roman"/>
        </w:rPr>
        <w:t xml:space="preserve"> </w:t>
      </w:r>
      <w:r w:rsidRPr="00A323B8">
        <w:t>generate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wide</w:t>
      </w:r>
      <w:r w:rsidRPr="00A323B8">
        <w:rPr>
          <w:rFonts w:eastAsia="Times New Roman"/>
        </w:rPr>
        <w:t xml:space="preserve"> </w:t>
      </w:r>
      <w:r w:rsidRPr="00A323B8">
        <w:t>range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combinations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parameters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2413813B" w14:textId="77777777" w:rsidR="009D00D3" w:rsidRPr="00A323B8" w:rsidRDefault="009D00D3" w:rsidP="00C93775">
      <w:pPr>
        <w:pStyle w:val="Heading2"/>
        <w:jc w:val="left"/>
      </w:pPr>
      <w:bookmarkStart w:id="10" w:name="_Toc240271729"/>
      <w:r w:rsidRPr="00A323B8">
        <w:t>Play Symbols</w:t>
      </w:r>
      <w:bookmarkEnd w:id="10"/>
    </w:p>
    <w:p w14:paraId="1B51685D" w14:textId="7500A338" w:rsidR="009D00D3" w:rsidRPr="00A323B8" w:rsidRDefault="00812551" w:rsidP="00812551">
      <w:pPr>
        <w:pStyle w:val="NoSpacing"/>
        <w:spacing w:line="360" w:lineRule="auto"/>
        <w:jc w:val="left"/>
      </w:pPr>
      <w:r>
        <w:t xml:space="preserve">   </w:t>
      </w:r>
      <w:r w:rsidR="009D00D3" w:rsidRPr="00A323B8">
        <w:t>This</w:t>
      </w:r>
      <w:r w:rsidR="009D00D3" w:rsidRPr="00A323B8">
        <w:rPr>
          <w:rFonts w:eastAsia="Times New Roman"/>
        </w:rPr>
        <w:t xml:space="preserve"> </w:t>
      </w:r>
      <w:r w:rsidR="009D00D3" w:rsidRPr="00A323B8">
        <w:t>game</w:t>
      </w:r>
      <w:r w:rsidR="009D00D3" w:rsidRPr="00A323B8">
        <w:rPr>
          <w:rFonts w:eastAsia="Times New Roman"/>
        </w:rPr>
        <w:t xml:space="preserve"> </w:t>
      </w:r>
      <w:r w:rsidR="009D00D3" w:rsidRPr="00A323B8">
        <w:t>will</w:t>
      </w:r>
      <w:r w:rsidR="009D00D3" w:rsidRPr="00A323B8">
        <w:rPr>
          <w:rFonts w:eastAsia="Times New Roman"/>
        </w:rPr>
        <w:t xml:space="preserve"> </w:t>
      </w:r>
      <w:r w:rsidR="009D00D3" w:rsidRPr="00A323B8">
        <w:t>use</w:t>
      </w:r>
      <w:r w:rsidR="009D00D3" w:rsidRPr="00A323B8">
        <w:rPr>
          <w:rFonts w:eastAsia="Times New Roman"/>
        </w:rPr>
        <w:t xml:space="preserve"> </w:t>
      </w:r>
      <w:r w:rsidR="009D00D3" w:rsidRPr="00A323B8">
        <w:t>following</w:t>
      </w:r>
      <w:r w:rsidR="009D00D3" w:rsidRPr="00A323B8">
        <w:rPr>
          <w:rFonts w:eastAsia="Times New Roman"/>
        </w:rPr>
        <w:t xml:space="preserve"> symbols</w:t>
      </w:r>
      <w:r w:rsidR="009D00D3" w:rsidRPr="00A323B8">
        <w:t>.</w:t>
      </w:r>
    </w:p>
    <w:tbl>
      <w:tblPr>
        <w:tblStyle w:val="TableGridLight"/>
        <w:tblW w:w="8370" w:type="dxa"/>
        <w:tblInd w:w="175" w:type="dxa"/>
        <w:tblLook w:val="04A0" w:firstRow="1" w:lastRow="0" w:firstColumn="1" w:lastColumn="0" w:noHBand="0" w:noVBand="1"/>
      </w:tblPr>
      <w:tblGrid>
        <w:gridCol w:w="1710"/>
        <w:gridCol w:w="6660"/>
      </w:tblGrid>
      <w:tr w:rsidR="009D00D3" w:rsidRPr="00A323B8" w14:paraId="1CC72C5F" w14:textId="77777777" w:rsidTr="009D45BC">
        <w:tc>
          <w:tcPr>
            <w:tcW w:w="1710" w:type="dxa"/>
            <w:hideMark/>
          </w:tcPr>
          <w:p w14:paraId="1D1D668B" w14:textId="77777777" w:rsidR="009D00D3" w:rsidRPr="00A323B8" w:rsidRDefault="009D00D3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Category</w:t>
            </w:r>
          </w:p>
        </w:tc>
        <w:tc>
          <w:tcPr>
            <w:tcW w:w="6660" w:type="dxa"/>
            <w:hideMark/>
          </w:tcPr>
          <w:p w14:paraId="0BF3A32A" w14:textId="77777777" w:rsidR="009D00D3" w:rsidRPr="00A323B8" w:rsidRDefault="009D00D3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Symbols</w:t>
            </w:r>
          </w:p>
        </w:tc>
      </w:tr>
      <w:tr w:rsidR="009D00D3" w:rsidRPr="00A323B8" w14:paraId="05BCFEEE" w14:textId="77777777" w:rsidTr="009D45BC">
        <w:tc>
          <w:tcPr>
            <w:tcW w:w="1710" w:type="dxa"/>
            <w:hideMark/>
          </w:tcPr>
          <w:p w14:paraId="1FFDEF23" w14:textId="77777777" w:rsidR="009D00D3" w:rsidRPr="00A323B8" w:rsidRDefault="009D00D3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Play Symbols</w:t>
            </w:r>
          </w:p>
        </w:tc>
        <w:tc>
          <w:tcPr>
            <w:tcW w:w="6660" w:type="dxa"/>
            <w:hideMark/>
          </w:tcPr>
          <w:p w14:paraId="6BCBD526" w14:textId="63BCA9A1" w:rsidR="009D00D3" w:rsidRPr="00A323B8" w:rsidRDefault="009D45BC" w:rsidP="00C93775">
            <w:pPr>
              <w:spacing w:after="160" w:line="278" w:lineRule="auto"/>
              <w:rPr>
                <w:rFonts w:cs="Times New Roman"/>
              </w:rPr>
            </w:pPr>
            <w:r w:rsidRPr="006D3747">
              <w:rPr>
                <w:rFonts w:cs="Times New Roman"/>
                <w:noProof/>
              </w:rPr>
              <w:t>Rs. 50, Rs. 500, Rs. 5,000, Rs. 10,000, Rs. 25,000, and Rs. 100,000</w:t>
            </w:r>
          </w:p>
        </w:tc>
      </w:tr>
    </w:tbl>
    <w:p w14:paraId="06817AA5" w14:textId="77777777" w:rsidR="009D00D3" w:rsidRPr="00A323B8" w:rsidRDefault="009D00D3" w:rsidP="00C93775">
      <w:pPr>
        <w:pStyle w:val="NoSpacing"/>
        <w:jc w:val="left"/>
      </w:pPr>
    </w:p>
    <w:p w14:paraId="304AD24D" w14:textId="77777777" w:rsidR="009D00D3" w:rsidRPr="00A323B8" w:rsidRDefault="009D00D3" w:rsidP="00C93775">
      <w:pPr>
        <w:pStyle w:val="Heading2"/>
        <w:jc w:val="left"/>
      </w:pPr>
      <w:bookmarkStart w:id="11" w:name="_Toc240271730"/>
      <w:r w:rsidRPr="00A323B8">
        <w:t>Serial Numbering</w:t>
      </w:r>
      <w:bookmarkEnd w:id="11"/>
    </w:p>
    <w:p w14:paraId="41729CF4" w14:textId="6BB024D7" w:rsidR="009D00D3" w:rsidRPr="00A323B8" w:rsidRDefault="009D00D3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unique/consecutive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PXXXGGGGTTTTTTT</w:t>
      </w:r>
      <w:r w:rsidRPr="00A323B8">
        <w:rPr>
          <w:rFonts w:eastAsia="Times New Roman"/>
        </w:rPr>
        <w:t xml:space="preserve"> </w:t>
      </w:r>
      <w:r w:rsidRPr="00A323B8">
        <w:t>where</w:t>
      </w:r>
      <w:r w:rsidRPr="00A323B8">
        <w:rPr>
          <w:rFonts w:eastAsia="Times New Roman"/>
        </w:rPr>
        <w:t xml:space="preserve"> </w:t>
      </w:r>
      <w:r w:rsidRPr="00A323B8">
        <w:t>P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Passive/Scratch,</w:t>
      </w:r>
      <w:r w:rsidRPr="00A323B8">
        <w:rPr>
          <w:rFonts w:eastAsia="Times New Roman"/>
        </w:rPr>
        <w:t xml:space="preserve"> </w:t>
      </w:r>
      <w:r w:rsidRPr="00A323B8">
        <w:t>XXX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Lottery</w:t>
      </w:r>
      <w:r w:rsidRPr="00A323B8">
        <w:rPr>
          <w:rFonts w:eastAsia="Times New Roman"/>
        </w:rPr>
        <w:t xml:space="preserve"> </w:t>
      </w:r>
      <w:r w:rsidRPr="00A323B8">
        <w:t>Code,</w:t>
      </w:r>
      <w:r w:rsidRPr="00A323B8">
        <w:rPr>
          <w:rFonts w:eastAsia="Times New Roman"/>
        </w:rPr>
        <w:t xml:space="preserve"> </w:t>
      </w:r>
      <w:r w:rsidRPr="00A323B8">
        <w:t>GGGG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TTTTTTT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Serial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0000001</w:t>
      </w:r>
      <w:r w:rsidRPr="00A323B8">
        <w:rPr>
          <w:rFonts w:eastAsia="Times New Roman"/>
        </w:rPr>
        <w:t xml:space="preserve"> </w:t>
      </w:r>
      <w:r w:rsidRPr="00A323B8">
        <w:t>through</w:t>
      </w:r>
      <w:r w:rsidRPr="00A323B8">
        <w:rPr>
          <w:rFonts w:eastAsia="Times New Roman"/>
        </w:rPr>
        <w:t xml:space="preserve"> </w:t>
      </w:r>
      <w:r w:rsidR="00661238">
        <w:rPr>
          <w:rFonts w:eastAsia="Times New Roman"/>
        </w:rPr>
        <w:t>0</w:t>
      </w:r>
      <w:r w:rsidRPr="006D3747">
        <w:rPr>
          <w:rFonts w:eastAsia="Times New Roman"/>
          <w:noProof/>
        </w:rPr>
        <w:t>500000</w:t>
      </w:r>
      <w:r w:rsidRPr="00A323B8">
        <w:t>.</w:t>
      </w:r>
    </w:p>
    <w:p w14:paraId="64FC1355" w14:textId="77777777" w:rsidR="009D00D3" w:rsidRPr="00A323B8" w:rsidRDefault="009D00D3" w:rsidP="00C93775">
      <w:pPr>
        <w:pStyle w:val="NoSpacing"/>
        <w:ind w:left="720"/>
        <w:jc w:val="left"/>
      </w:pPr>
    </w:p>
    <w:tbl>
      <w:tblPr>
        <w:tblStyle w:val="TableGridLight"/>
        <w:tblW w:w="7077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019"/>
        <w:gridCol w:w="981"/>
        <w:gridCol w:w="1167"/>
        <w:gridCol w:w="1824"/>
        <w:gridCol w:w="2086"/>
      </w:tblGrid>
      <w:tr w:rsidR="009D00D3" w:rsidRPr="00A323B8" w14:paraId="7AF009FD" w14:textId="77777777" w:rsidTr="00005BF9">
        <w:tc>
          <w:tcPr>
            <w:tcW w:w="1019" w:type="dxa"/>
          </w:tcPr>
          <w:p w14:paraId="357E83CA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Passive/</w:t>
            </w:r>
          </w:p>
          <w:p w14:paraId="5192A30A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Scratch</w:t>
            </w:r>
          </w:p>
        </w:tc>
        <w:tc>
          <w:tcPr>
            <w:tcW w:w="981" w:type="dxa"/>
          </w:tcPr>
          <w:p w14:paraId="01859B7E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167" w:type="dxa"/>
          </w:tcPr>
          <w:p w14:paraId="7DAAD09D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1824" w:type="dxa"/>
          </w:tcPr>
          <w:p w14:paraId="1D121EC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Start</w:t>
            </w:r>
          </w:p>
          <w:p w14:paraId="5B34AF4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2086" w:type="dxa"/>
          </w:tcPr>
          <w:p w14:paraId="0F3647D0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End</w:t>
            </w:r>
          </w:p>
          <w:p w14:paraId="306DAF6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</w:tr>
      <w:tr w:rsidR="009D00D3" w:rsidRPr="00A323B8" w14:paraId="6E297C45" w14:textId="77777777" w:rsidTr="00005BF9">
        <w:tc>
          <w:tcPr>
            <w:tcW w:w="1019" w:type="dxa"/>
          </w:tcPr>
          <w:p w14:paraId="65BC38DA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1</w:t>
            </w:r>
          </w:p>
        </w:tc>
        <w:tc>
          <w:tcPr>
            <w:tcW w:w="981" w:type="dxa"/>
          </w:tcPr>
          <w:p w14:paraId="00DDEC79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6D3747">
              <w:rPr>
                <w:b/>
                <w:noProof/>
              </w:rPr>
              <w:t>300</w:t>
            </w:r>
          </w:p>
        </w:tc>
        <w:tc>
          <w:tcPr>
            <w:tcW w:w="1167" w:type="dxa"/>
          </w:tcPr>
          <w:p w14:paraId="5CC5994C" w14:textId="303655E8" w:rsidR="009D00D3" w:rsidRPr="00A323B8" w:rsidRDefault="005D78A1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>
              <w:rPr>
                <w:b/>
                <w:noProof/>
              </w:rPr>
              <w:t>0351</w:t>
            </w:r>
          </w:p>
        </w:tc>
        <w:tc>
          <w:tcPr>
            <w:tcW w:w="1824" w:type="dxa"/>
          </w:tcPr>
          <w:p w14:paraId="2396F36C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0000001</w:t>
            </w:r>
          </w:p>
        </w:tc>
        <w:tc>
          <w:tcPr>
            <w:tcW w:w="2086" w:type="dxa"/>
          </w:tcPr>
          <w:p w14:paraId="71052A02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0500000</w:t>
            </w:r>
          </w:p>
        </w:tc>
      </w:tr>
    </w:tbl>
    <w:p w14:paraId="4891527C" w14:textId="77777777" w:rsidR="009D00D3" w:rsidRPr="00A323B8" w:rsidRDefault="009D00D3" w:rsidP="00C93775">
      <w:pPr>
        <w:pStyle w:val="Heading2"/>
        <w:jc w:val="left"/>
      </w:pPr>
      <w:r w:rsidRPr="00A323B8">
        <w:tab/>
      </w:r>
      <w:bookmarkStart w:id="12" w:name="_Toc240271731"/>
      <w:r w:rsidRPr="00A323B8">
        <w:t>Validation</w:t>
      </w:r>
      <w:bookmarkEnd w:id="12"/>
    </w:p>
    <w:p w14:paraId="0A163CC9" w14:textId="77777777" w:rsidR="009D00D3" w:rsidRPr="00A323B8" w:rsidRDefault="009D00D3" w:rsidP="00C93775">
      <w:pPr>
        <w:pStyle w:val="Heading3"/>
        <w:jc w:val="left"/>
      </w:pPr>
      <w:r w:rsidRPr="00A323B8">
        <w:t>VIRN</w:t>
      </w:r>
    </w:p>
    <w:p w14:paraId="1226A76A" w14:textId="77777777" w:rsidR="009D00D3" w:rsidRPr="00A323B8" w:rsidRDefault="009D00D3" w:rsidP="00C93775">
      <w:pPr>
        <w:pStyle w:val="NoSpacing"/>
        <w:spacing w:after="120"/>
        <w:jc w:val="left"/>
      </w:pP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assigned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</w:t>
      </w:r>
      <w:r w:rsidRPr="00A323B8">
        <w:rPr>
          <w:rFonts w:eastAsia="Times New Roman"/>
        </w:rPr>
        <w:t xml:space="preserve"> </w:t>
      </w:r>
      <w:r w:rsidRPr="00A323B8">
        <w:t>fifteen</w:t>
      </w:r>
      <w:r w:rsidRPr="00A323B8">
        <w:rPr>
          <w:rFonts w:eastAsia="Times New Roman"/>
        </w:rPr>
        <w:t xml:space="preserve">-digit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(VIRN).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VIRN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formatted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 xml:space="preserve">follows: </w:t>
      </w:r>
    </w:p>
    <w:p w14:paraId="6FF1506B" w14:textId="77777777" w:rsidR="009D00D3" w:rsidRPr="00A323B8" w:rsidRDefault="009D00D3" w:rsidP="00C93775">
      <w:pPr>
        <w:pStyle w:val="NoSpacing"/>
        <w:spacing w:after="120"/>
        <w:jc w:val="left"/>
      </w:pPr>
      <w:r w:rsidRPr="00A323B8">
        <w:t>PXXXGGGGVVVVVVV where P represents the Passive/Scratch, XXX represents the Lottery Code, GGGG represents game number, VVVVVVV represents the unique VIRN. Each ticket will include a bar code (2 of 5 Interleaved symbology)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</w:p>
    <w:p w14:paraId="17A6FA95" w14:textId="77777777" w:rsidR="009D00D3" w:rsidRPr="00A323B8" w:rsidRDefault="009D00D3" w:rsidP="00C93775">
      <w:pPr>
        <w:pStyle w:val="NoSpacing"/>
        <w:spacing w:before="120" w:after="120"/>
        <w:jc w:val="left"/>
      </w:pPr>
      <w:r w:rsidRPr="00A323B8">
        <w:lastRenderedPageBreak/>
        <w:t>Parity: remainder of the sum of all the digits of the VIRN divided by 10</w:t>
      </w:r>
    </w:p>
    <w:p w14:paraId="7BE7D435" w14:textId="77777777" w:rsidR="009D00D3" w:rsidRPr="00A323B8" w:rsidRDefault="009D00D3" w:rsidP="00C93775">
      <w:pPr>
        <w:pStyle w:val="NoSpacing"/>
        <w:spacing w:after="120"/>
        <w:jc w:val="left"/>
      </w:pPr>
      <w:proofErr w:type="spellStart"/>
      <w:r w:rsidRPr="00A323B8">
        <w:t>e.g</w:t>
      </w:r>
      <w:proofErr w:type="spellEnd"/>
      <w:r w:rsidRPr="00A323B8">
        <w:t xml:space="preserve">: </w:t>
      </w:r>
      <w:proofErr w:type="spellStart"/>
      <w:r w:rsidRPr="00A323B8">
        <w:t>virn</w:t>
      </w:r>
      <w:proofErr w:type="spellEnd"/>
      <w:r w:rsidRPr="00A323B8">
        <w:t xml:space="preserve"> no - </w:t>
      </w:r>
      <w:r w:rsidRPr="00A323B8">
        <w:rPr>
          <w:rFonts w:eastAsia="Times New Roman" w:cs="Arial"/>
          <w:lang w:val="en-US"/>
        </w:rPr>
        <w:t>13</w:t>
      </w:r>
      <w:r>
        <w:rPr>
          <w:rFonts w:eastAsia="Times New Roman" w:cs="Arial"/>
          <w:lang w:val="en-US"/>
        </w:rPr>
        <w:t>0</w:t>
      </w:r>
      <w:r w:rsidRPr="00A323B8">
        <w:rPr>
          <w:rFonts w:eastAsia="Times New Roman" w:cs="Arial"/>
          <w:lang w:val="en-US"/>
        </w:rPr>
        <w:t>000022345678</w:t>
      </w:r>
    </w:p>
    <w:p w14:paraId="07C4EA4C" w14:textId="77777777" w:rsidR="009D00D3" w:rsidRPr="00A323B8" w:rsidRDefault="009D00D3" w:rsidP="00C93775">
      <w:pPr>
        <w:pStyle w:val="NoSpacing"/>
        <w:spacing w:after="120"/>
        <w:ind w:left="7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n-US"/>
                    </w:rPr>
                    <m:t>1+3+0+0+0+0+0+2+2+3+4+5+6+7+8</m:t>
                  </m:r>
                </m:e>
              </m:d>
            </m:num>
            <m:den>
              <m:r>
                <w:rPr>
                  <w:rFonts w:ascii="Cambria Math" w:eastAsia="Times New Roman" w:hAnsi="Cambria Math" w:cs="Arial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Arial"/>
              <w:lang w:val="en-US"/>
            </w:rPr>
            <m:t>=4.1</m:t>
          </m:r>
        </m:oMath>
      </m:oMathPara>
    </w:p>
    <w:p w14:paraId="285D0E99" w14:textId="77777777" w:rsidR="009D00D3" w:rsidRPr="00A323B8" w:rsidRDefault="009D00D3" w:rsidP="00C93775">
      <w:pPr>
        <w:pStyle w:val="NoSpacing"/>
        <w:spacing w:before="1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Parity = Remainder = 1</m:t>
          </m:r>
        </m:oMath>
      </m:oMathPara>
    </w:p>
    <w:p w14:paraId="1505C4C6" w14:textId="77777777" w:rsidR="009D00D3" w:rsidRPr="00A323B8" w:rsidRDefault="009D00D3" w:rsidP="00C93775">
      <w:pPr>
        <w:pStyle w:val="Heading3"/>
        <w:jc w:val="left"/>
      </w:pP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</w:p>
    <w:p w14:paraId="195A9475" w14:textId="77777777" w:rsidR="009D00D3" w:rsidRPr="00A323B8" w:rsidRDefault="009D00D3" w:rsidP="00C93775">
      <w:pPr>
        <w:pStyle w:val="NoSpacing"/>
        <w:spacing w:after="120"/>
        <w:jc w:val="left"/>
        <w:rPr>
          <w:lang w:val="en-US"/>
        </w:rPr>
      </w:pPr>
      <w:r w:rsidRPr="00A323B8">
        <w:rPr>
          <w:lang w:val="en-US"/>
        </w:rPr>
        <w:t xml:space="preserve">Each ticket receives a three-character Agent Validation Code for prize authentication by agents. The code consists of three distinct letters, printed in three randomly selected positions </w:t>
      </w:r>
      <w:r>
        <w:rPr>
          <w:lang w:val="en-US"/>
        </w:rPr>
        <w:t>from</w:t>
      </w:r>
      <w:r w:rsidRPr="00A323B8">
        <w:rPr>
          <w:lang w:val="en-US"/>
        </w:rPr>
        <w:t xml:space="preserve"> nine</w:t>
      </w:r>
      <w:r>
        <w:rPr>
          <w:lang w:val="en-US"/>
        </w:rPr>
        <w:t xml:space="preserve"> allocated </w:t>
      </w:r>
      <w:r w:rsidRPr="00A323B8">
        <w:rPr>
          <w:lang w:val="en-US"/>
        </w:rPr>
        <w:t>position</w:t>
      </w:r>
      <w:r>
        <w:rPr>
          <w:lang w:val="en-US"/>
        </w:rPr>
        <w:t>s</w:t>
      </w:r>
      <w:r w:rsidRPr="00A323B8">
        <w:rPr>
          <w:lang w:val="en-US"/>
        </w:rPr>
        <w:t xml:space="preserve"> in the player scratch area.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5331"/>
      </w:tblGrid>
      <w:tr w:rsidR="009D00D3" w:rsidRPr="00A323B8" w14:paraId="026145C6" w14:textId="77777777" w:rsidTr="004B21AB">
        <w:tc>
          <w:tcPr>
            <w:tcW w:w="2965" w:type="dxa"/>
          </w:tcPr>
          <w:p w14:paraId="42FE0CA5" w14:textId="77777777" w:rsidR="009D00D3" w:rsidRPr="00A323B8" w:rsidRDefault="009D00D3" w:rsidP="00C93775">
            <w:pPr>
              <w:pStyle w:val="NoSpacing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Non-winning and </w:t>
            </w:r>
            <w:r w:rsidRPr="00A323B8">
              <w:rPr>
                <w:b/>
                <w:bCs/>
              </w:rPr>
              <w:t>High-Tier Winning Tickets</w:t>
            </w:r>
          </w:p>
        </w:tc>
        <w:tc>
          <w:tcPr>
            <w:tcW w:w="5331" w:type="dxa"/>
          </w:tcPr>
          <w:p w14:paraId="2737DC00" w14:textId="77777777" w:rsidR="009D00D3" w:rsidRPr="00A323B8" w:rsidRDefault="009D00D3" w:rsidP="00C93775">
            <w:pPr>
              <w:pStyle w:val="NewStyle"/>
            </w:pPr>
            <w:r w:rsidRPr="00A323B8">
              <w:t>Three distinct letters chosen from: W, S, A, D, Z, R</w:t>
            </w:r>
          </w:p>
          <w:p w14:paraId="24FFBF79" w14:textId="77777777" w:rsidR="009D00D3" w:rsidRPr="00A323B8" w:rsidRDefault="009D00D3" w:rsidP="00C93775">
            <w:pPr>
              <w:pStyle w:val="NoSpacing"/>
              <w:jc w:val="left"/>
              <w:rPr>
                <w:b/>
              </w:rPr>
            </w:pPr>
          </w:p>
        </w:tc>
      </w:tr>
      <w:tr w:rsidR="009D00D3" w:rsidRPr="00A323B8" w14:paraId="15429A91" w14:textId="77777777" w:rsidTr="004B21AB">
        <w:tc>
          <w:tcPr>
            <w:tcW w:w="2965" w:type="dxa"/>
          </w:tcPr>
          <w:p w14:paraId="68BE74F9" w14:textId="77777777" w:rsidR="009D00D3" w:rsidRPr="00A323B8" w:rsidRDefault="009D00D3" w:rsidP="00C93775">
            <w:pPr>
              <w:pStyle w:val="NoSpacing"/>
              <w:jc w:val="left"/>
              <w:rPr>
                <w:b/>
                <w:bCs/>
              </w:rPr>
            </w:pPr>
            <w:r w:rsidRPr="00A323B8">
              <w:rPr>
                <w:b/>
                <w:bCs/>
              </w:rPr>
              <w:t>Low-Tier Winning Tickets</w:t>
            </w:r>
          </w:p>
        </w:tc>
        <w:tc>
          <w:tcPr>
            <w:tcW w:w="5331" w:type="dxa"/>
          </w:tcPr>
          <w:p w14:paraId="6D9A6F90" w14:textId="77777777" w:rsidR="009D00D3" w:rsidRPr="00A323B8" w:rsidRDefault="009D00D3" w:rsidP="00C93775">
            <w:pPr>
              <w:pStyle w:val="NoSpacing"/>
              <w:jc w:val="left"/>
            </w:pPr>
            <w:r w:rsidRPr="00A323B8">
              <w:t xml:space="preserve">Two distinct letters chosen from: W, S, A, D, Z, R plus one additional letter based on the prize: </w:t>
            </w:r>
          </w:p>
          <w:p w14:paraId="58B6E8DD" w14:textId="77777777" w:rsidR="009D00D3" w:rsidRPr="00A323B8" w:rsidRDefault="009D00D3" w:rsidP="00C93775">
            <w:pPr>
              <w:pStyle w:val="NoSpacing"/>
              <w:jc w:val="left"/>
              <w:rPr>
                <w:b/>
              </w:rPr>
            </w:pPr>
          </w:p>
          <w:tbl>
            <w:tblPr>
              <w:tblStyle w:val="TableGridLight"/>
              <w:tblW w:w="3223" w:type="dxa"/>
              <w:tblLayout w:type="fixed"/>
              <w:tblLook w:val="0000" w:firstRow="0" w:lastRow="0" w:firstColumn="0" w:lastColumn="0" w:noHBand="0" w:noVBand="0"/>
            </w:tblPr>
            <w:tblGrid>
              <w:gridCol w:w="1440"/>
              <w:gridCol w:w="1783"/>
            </w:tblGrid>
            <w:tr w:rsidR="009D00D3" w:rsidRPr="00A323B8" w14:paraId="31E8E24F" w14:textId="77777777" w:rsidTr="00D12DD9">
              <w:tc>
                <w:tcPr>
                  <w:tcW w:w="1440" w:type="dxa"/>
                </w:tcPr>
                <w:p w14:paraId="7C10425E" w14:textId="77777777" w:rsidR="009D00D3" w:rsidRPr="00351AA4" w:rsidRDefault="009D00D3" w:rsidP="00C93775">
                  <w:pPr>
                    <w:pStyle w:val="NoSpacing"/>
                    <w:snapToGrid w:val="0"/>
                    <w:jc w:val="left"/>
                    <w:rPr>
                      <w:b/>
                    </w:rPr>
                  </w:pPr>
                  <w:r w:rsidRPr="00351AA4">
                    <w:rPr>
                      <w:b/>
                    </w:rPr>
                    <w:t>Prize</w:t>
                  </w:r>
                </w:p>
              </w:tc>
              <w:tc>
                <w:tcPr>
                  <w:tcW w:w="1783" w:type="dxa"/>
                </w:tcPr>
                <w:p w14:paraId="16CF196B" w14:textId="77777777" w:rsidR="009D00D3" w:rsidRPr="00351AA4" w:rsidRDefault="009D00D3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rPr>
                      <w:b/>
                    </w:rPr>
                    <w:t>Agent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Code</w:t>
                  </w:r>
                </w:p>
                <w:p w14:paraId="220EEEB9" w14:textId="77777777" w:rsidR="009D00D3" w:rsidRPr="00351AA4" w:rsidRDefault="009D00D3" w:rsidP="00C93775">
                  <w:pPr>
                    <w:pStyle w:val="NoSpacing"/>
                    <w:jc w:val="left"/>
                  </w:pPr>
                  <w:r w:rsidRPr="00351AA4">
                    <w:rPr>
                      <w:b/>
                    </w:rPr>
                    <w:t>Third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Letter</w:t>
                  </w:r>
                </w:p>
              </w:tc>
            </w:tr>
            <w:tr w:rsidR="009D00D3" w:rsidRPr="00A323B8" w14:paraId="3A91D001" w14:textId="77777777" w:rsidTr="00D12DD9">
              <w:tc>
                <w:tcPr>
                  <w:tcW w:w="1440" w:type="dxa"/>
                </w:tcPr>
                <w:p w14:paraId="4E3EC5E4" w14:textId="77777777" w:rsidR="009D00D3" w:rsidRPr="00351AA4" w:rsidRDefault="009D00D3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t xml:space="preserve">Rs. </w:t>
                  </w:r>
                  <w:r w:rsidRPr="006D3747">
                    <w:rPr>
                      <w:noProof/>
                    </w:rPr>
                    <w:t>50</w:t>
                  </w:r>
                </w:p>
              </w:tc>
              <w:tc>
                <w:tcPr>
                  <w:tcW w:w="1783" w:type="dxa"/>
                </w:tcPr>
                <w:p w14:paraId="593AA9D2" w14:textId="77777777" w:rsidR="009D00D3" w:rsidRPr="00351AA4" w:rsidRDefault="009D00D3" w:rsidP="00C93775">
                  <w:pPr>
                    <w:pStyle w:val="NoSpacing"/>
                    <w:snapToGrid w:val="0"/>
                    <w:jc w:val="left"/>
                  </w:pPr>
                  <w:r w:rsidRPr="006D3747">
                    <w:rPr>
                      <w:noProof/>
                    </w:rPr>
                    <w:t>T</w:t>
                  </w:r>
                </w:p>
              </w:tc>
            </w:tr>
          </w:tbl>
          <w:p w14:paraId="06E593BA" w14:textId="77777777" w:rsidR="009D00D3" w:rsidRPr="00A323B8" w:rsidRDefault="009D00D3" w:rsidP="00C93775">
            <w:pPr>
              <w:pStyle w:val="NoSpacing"/>
              <w:autoSpaceDN w:val="0"/>
              <w:jc w:val="left"/>
              <w:textAlignment w:val="baseline"/>
              <w:rPr>
                <w:b/>
                <w:lang w:val="en-US"/>
              </w:rPr>
            </w:pPr>
          </w:p>
          <w:p w14:paraId="3061067C" w14:textId="77777777" w:rsidR="009D00D3" w:rsidRPr="00A323B8" w:rsidRDefault="009D00D3" w:rsidP="00C93775">
            <w:pPr>
              <w:pStyle w:val="NoSpacing"/>
              <w:jc w:val="left"/>
              <w:rPr>
                <w:b/>
              </w:rPr>
            </w:pPr>
          </w:p>
        </w:tc>
      </w:tr>
    </w:tbl>
    <w:p w14:paraId="37306626" w14:textId="77777777" w:rsidR="009D00D3" w:rsidRPr="00A323B8" w:rsidRDefault="009D00D3" w:rsidP="00C93775">
      <w:pPr>
        <w:pStyle w:val="Heading1"/>
        <w:jc w:val="left"/>
      </w:pPr>
      <w:bookmarkStart w:id="13" w:name="_Toc240271732"/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bookmarkEnd w:id="13"/>
    </w:p>
    <w:p w14:paraId="56CB7F7E" w14:textId="77777777" w:rsidR="009D00D3" w:rsidRPr="00A323B8" w:rsidRDefault="009D00D3" w:rsidP="00C93775">
      <w:pPr>
        <w:pStyle w:val="Heading2"/>
        <w:jc w:val="left"/>
      </w:pPr>
      <w:bookmarkStart w:id="14" w:name="_Toc240271733"/>
      <w:r w:rsidRPr="00A323B8">
        <w:t>Parameters</w:t>
      </w:r>
      <w:bookmarkEnd w:id="14"/>
    </w:p>
    <w:p w14:paraId="57E6EDBF" w14:textId="77777777" w:rsidR="009D00D3" w:rsidRDefault="009D00D3" w:rsidP="00C93775">
      <w:pPr>
        <w:pStyle w:val="ListParagraph"/>
        <w:jc w:val="left"/>
      </w:pPr>
      <w:r>
        <w:t>Ticket</w:t>
      </w:r>
      <w:r>
        <w:rPr>
          <w:rFonts w:eastAsia="Times New Roman"/>
        </w:rPr>
        <w:t xml:space="preserve"> </w:t>
      </w:r>
      <w:r>
        <w:t>price:</w:t>
      </w:r>
      <w:r>
        <w:tab/>
        <w:t xml:space="preserve">Rs. </w:t>
      </w:r>
      <w:r w:rsidRPr="006D3747">
        <w:rPr>
          <w:noProof/>
        </w:rPr>
        <w:t>50</w:t>
      </w:r>
      <w:r>
        <w:t xml:space="preserve"> </w:t>
      </w:r>
    </w:p>
    <w:p w14:paraId="513BA495" w14:textId="77777777" w:rsidR="009D00D3" w:rsidRDefault="009D00D3" w:rsidP="00C93775">
      <w:pPr>
        <w:pStyle w:val="ListParagraph"/>
        <w:jc w:val="left"/>
      </w:pPr>
      <w:r>
        <w:t>Tickets:</w:t>
      </w:r>
      <w:r>
        <w:tab/>
      </w:r>
      <w:r>
        <w:rPr>
          <w:noProof/>
        </w:rPr>
        <w:t>500,000</w:t>
      </w:r>
    </w:p>
    <w:p w14:paraId="7825CD0E" w14:textId="77777777" w:rsidR="009D00D3" w:rsidRPr="007C3FA4" w:rsidRDefault="009D00D3" w:rsidP="00C93775">
      <w:pPr>
        <w:pStyle w:val="ListParagraph"/>
        <w:jc w:val="left"/>
        <w:rPr>
          <w:lang w:val="en-US"/>
        </w:rPr>
      </w:pPr>
      <w:r>
        <w:t>Revenue:</w:t>
      </w:r>
      <w:r>
        <w:tab/>
        <w:t xml:space="preserve">Rs. </w:t>
      </w:r>
      <w:r>
        <w:rPr>
          <w:noProof/>
        </w:rPr>
        <w:t>25,000,000</w:t>
      </w:r>
    </w:p>
    <w:p w14:paraId="5D3885A0" w14:textId="77777777" w:rsidR="009D00D3" w:rsidRDefault="009D00D3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payout:</w:t>
      </w:r>
      <w:r>
        <w:tab/>
      </w:r>
      <w:r>
        <w:fldChar w:fldCharType="begin"/>
      </w:r>
      <w:r>
        <w:instrText xml:space="preserve"> = PrizePayout * 100 \# "0.00%" </w:instrText>
      </w:r>
      <w:r>
        <w:fldChar w:fldCharType="separate"/>
      </w:r>
      <w:r>
        <w:rPr>
          <w:noProof/>
        </w:rPr>
        <w:t>53.00%</w:t>
      </w:r>
      <w:r>
        <w:fldChar w:fldCharType="end"/>
      </w:r>
    </w:p>
    <w:p w14:paraId="5C6B288F" w14:textId="77777777" w:rsidR="009D00D3" w:rsidRDefault="009D00D3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pool:</w:t>
      </w:r>
      <w:r>
        <w:tab/>
        <w:t xml:space="preserve">Rs. </w:t>
      </w:r>
      <w:r>
        <w:rPr>
          <w:noProof/>
        </w:rPr>
        <w:t>13,250,000</w:t>
      </w:r>
      <w:r>
        <w:tab/>
      </w:r>
    </w:p>
    <w:p w14:paraId="15FFE333" w14:textId="77777777" w:rsidR="009D00D3" w:rsidRDefault="009D00D3" w:rsidP="00C93775">
      <w:pPr>
        <w:pStyle w:val="ListParagraph"/>
        <w:jc w:val="left"/>
      </w:pPr>
      <w:r>
        <w:t>Guaranteed</w:t>
      </w:r>
      <w:r>
        <w:rPr>
          <w:rFonts w:eastAsia="Times New Roman"/>
        </w:rPr>
        <w:t xml:space="preserve"> </w:t>
      </w:r>
      <w:r>
        <w:t>win</w:t>
      </w:r>
      <w:r>
        <w:rPr>
          <w:rFonts w:eastAsia="Times New Roman"/>
        </w:rPr>
        <w:t xml:space="preserve"> </w:t>
      </w:r>
      <w:r>
        <w:t>ratio:</w:t>
      </w:r>
      <w:r>
        <w:tab/>
        <w:t>1:</w:t>
      </w:r>
      <w:r>
        <w:rPr>
          <w:noProof/>
        </w:rPr>
        <w:t>4.44</w:t>
      </w:r>
    </w:p>
    <w:p w14:paraId="14BBC890" w14:textId="77777777" w:rsidR="009D00D3" w:rsidRPr="00A323B8" w:rsidRDefault="009D00D3" w:rsidP="00E859A2">
      <w:pPr>
        <w:pStyle w:val="Heading2"/>
        <w:keepLines/>
        <w:jc w:val="left"/>
      </w:pPr>
      <w:bookmarkStart w:id="15" w:name="_Toc240271734"/>
      <w:r w:rsidRPr="00A323B8">
        <w:lastRenderedPageBreak/>
        <w:t>Prize Structure</w:t>
      </w:r>
      <w:bookmarkEnd w:id="15"/>
    </w:p>
    <w:tbl>
      <w:tblPr>
        <w:tblStyle w:val="TableGridLight"/>
        <w:tblW w:w="8066" w:type="dxa"/>
        <w:tblInd w:w="445" w:type="dxa"/>
        <w:tblLayout w:type="fixed"/>
        <w:tblLook w:val="0000" w:firstRow="0" w:lastRow="0" w:firstColumn="0" w:lastColumn="0" w:noHBand="0" w:noVBand="0"/>
      </w:tblPr>
      <w:tblGrid>
        <w:gridCol w:w="1411"/>
        <w:gridCol w:w="996"/>
        <w:gridCol w:w="1156"/>
        <w:gridCol w:w="1178"/>
        <w:gridCol w:w="1620"/>
        <w:gridCol w:w="1705"/>
      </w:tblGrid>
      <w:tr w:rsidR="009D00D3" w:rsidRPr="00A323B8" w14:paraId="6F7C1695" w14:textId="77777777" w:rsidTr="00C600B5">
        <w:trPr>
          <w:trHeight w:val="896"/>
        </w:trPr>
        <w:tc>
          <w:tcPr>
            <w:tcW w:w="1411" w:type="dxa"/>
          </w:tcPr>
          <w:p w14:paraId="0309F62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30353F1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Amount</w:t>
            </w:r>
          </w:p>
          <w:p w14:paraId="05C11D3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  <w:tc>
          <w:tcPr>
            <w:tcW w:w="996" w:type="dxa"/>
          </w:tcPr>
          <w:p w14:paraId="5C8972C8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20055347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System</w:t>
            </w:r>
          </w:p>
          <w:p w14:paraId="07587E7F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56" w:type="dxa"/>
          </w:tcPr>
          <w:p w14:paraId="68F98E5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Play</w:t>
            </w:r>
          </w:p>
          <w:p w14:paraId="48D6DFB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Symbol</w:t>
            </w:r>
          </w:p>
          <w:p w14:paraId="76518B8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78" w:type="dxa"/>
          </w:tcPr>
          <w:p w14:paraId="3163AE23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581C4FC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Tier</w:t>
            </w:r>
          </w:p>
        </w:tc>
        <w:tc>
          <w:tcPr>
            <w:tcW w:w="1620" w:type="dxa"/>
          </w:tcPr>
          <w:p w14:paraId="512C6D3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Number</w:t>
            </w:r>
          </w:p>
          <w:p w14:paraId="3065AE9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Prizes</w:t>
            </w:r>
          </w:p>
        </w:tc>
        <w:tc>
          <w:tcPr>
            <w:tcW w:w="1705" w:type="dxa"/>
          </w:tcPr>
          <w:p w14:paraId="47E8B79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45D90888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  <w:p w14:paraId="322924F8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</w:tr>
      <w:tr w:rsidR="009D00D3" w:rsidRPr="00A323B8" w14:paraId="41E6BC65" w14:textId="77777777" w:rsidTr="00C600B5">
        <w:trPr>
          <w:trHeight w:val="300"/>
        </w:trPr>
        <w:tc>
          <w:tcPr>
            <w:tcW w:w="1411" w:type="dxa"/>
          </w:tcPr>
          <w:p w14:paraId="067B3FD4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50</w:t>
            </w:r>
          </w:p>
        </w:tc>
        <w:tc>
          <w:tcPr>
            <w:tcW w:w="996" w:type="dxa"/>
          </w:tcPr>
          <w:p w14:paraId="414C587F" w14:textId="259FFDEF" w:rsidR="009D00D3" w:rsidRPr="00A323B8" w:rsidRDefault="005D78A1" w:rsidP="00E859A2">
            <w:pPr>
              <w:pStyle w:val="NoSpacing"/>
              <w:keepNext/>
              <w:keepLines/>
              <w:snapToGrid w:val="0"/>
              <w:jc w:val="center"/>
            </w:pPr>
            <w:r>
              <w:rPr>
                <w:noProof/>
              </w:rPr>
              <w:t>0</w:t>
            </w:r>
            <w:r w:rsidR="009D00D3" w:rsidRPr="006D3747">
              <w:rPr>
                <w:noProof/>
              </w:rPr>
              <w:t>3</w:t>
            </w:r>
          </w:p>
        </w:tc>
        <w:tc>
          <w:tcPr>
            <w:tcW w:w="1156" w:type="dxa"/>
          </w:tcPr>
          <w:p w14:paraId="28EBC79F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-</w:t>
            </w:r>
          </w:p>
        </w:tc>
        <w:tc>
          <w:tcPr>
            <w:tcW w:w="1178" w:type="dxa"/>
          </w:tcPr>
          <w:p w14:paraId="7855DD2D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Low</w:t>
            </w:r>
          </w:p>
        </w:tc>
        <w:tc>
          <w:tcPr>
            <w:tcW w:w="1620" w:type="dxa"/>
          </w:tcPr>
          <w:p w14:paraId="1112ECF4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1705" w:type="dxa"/>
          </w:tcPr>
          <w:p w14:paraId="1E190BCF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5,000,000</w:t>
            </w:r>
          </w:p>
        </w:tc>
      </w:tr>
      <w:tr w:rsidR="009D00D3" w:rsidRPr="00A323B8" w14:paraId="7C337FF4" w14:textId="77777777" w:rsidTr="00C600B5">
        <w:trPr>
          <w:trHeight w:val="300"/>
        </w:trPr>
        <w:tc>
          <w:tcPr>
            <w:tcW w:w="1411" w:type="dxa"/>
          </w:tcPr>
          <w:p w14:paraId="4BD6515F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500</w:t>
            </w:r>
          </w:p>
        </w:tc>
        <w:tc>
          <w:tcPr>
            <w:tcW w:w="996" w:type="dxa"/>
          </w:tcPr>
          <w:p w14:paraId="77FC8BD1" w14:textId="05DD8F3F" w:rsidR="009D00D3" w:rsidRPr="00A323B8" w:rsidRDefault="005D78A1" w:rsidP="00E859A2">
            <w:pPr>
              <w:pStyle w:val="NoSpacing"/>
              <w:keepNext/>
              <w:keepLines/>
              <w:snapToGrid w:val="0"/>
              <w:jc w:val="center"/>
            </w:pPr>
            <w:r>
              <w:rPr>
                <w:noProof/>
              </w:rPr>
              <w:t>0</w:t>
            </w:r>
            <w:r w:rsidR="009D00D3" w:rsidRPr="006D3747">
              <w:rPr>
                <w:noProof/>
              </w:rPr>
              <w:t>7</w:t>
            </w:r>
          </w:p>
        </w:tc>
        <w:tc>
          <w:tcPr>
            <w:tcW w:w="1156" w:type="dxa"/>
          </w:tcPr>
          <w:p w14:paraId="2E8CB6C1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-</w:t>
            </w:r>
          </w:p>
        </w:tc>
        <w:tc>
          <w:tcPr>
            <w:tcW w:w="1178" w:type="dxa"/>
          </w:tcPr>
          <w:p w14:paraId="674BDE41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649A6324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12,520</w:t>
            </w:r>
          </w:p>
        </w:tc>
        <w:tc>
          <w:tcPr>
            <w:tcW w:w="1705" w:type="dxa"/>
          </w:tcPr>
          <w:p w14:paraId="11DA3BC4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6,260,000</w:t>
            </w:r>
          </w:p>
        </w:tc>
      </w:tr>
      <w:tr w:rsidR="009D00D3" w:rsidRPr="00A323B8" w14:paraId="2E2C3C5B" w14:textId="77777777" w:rsidTr="00C600B5">
        <w:tc>
          <w:tcPr>
            <w:tcW w:w="1411" w:type="dxa"/>
          </w:tcPr>
          <w:p w14:paraId="5EC0A4DB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</w:t>
            </w:r>
          </w:p>
        </w:tc>
        <w:tc>
          <w:tcPr>
            <w:tcW w:w="996" w:type="dxa"/>
          </w:tcPr>
          <w:p w14:paraId="1F815115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11</w:t>
            </w:r>
          </w:p>
        </w:tc>
        <w:tc>
          <w:tcPr>
            <w:tcW w:w="1156" w:type="dxa"/>
          </w:tcPr>
          <w:p w14:paraId="3F105F35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-</w:t>
            </w:r>
          </w:p>
        </w:tc>
        <w:tc>
          <w:tcPr>
            <w:tcW w:w="1178" w:type="dxa"/>
          </w:tcPr>
          <w:p w14:paraId="72214027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00A71873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84</w:t>
            </w:r>
          </w:p>
        </w:tc>
        <w:tc>
          <w:tcPr>
            <w:tcW w:w="1705" w:type="dxa"/>
          </w:tcPr>
          <w:p w14:paraId="2561A60E" w14:textId="77777777" w:rsidR="009D00D3" w:rsidRPr="00A323B8" w:rsidRDefault="009D00D3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 w:rsidRPr="00A323B8">
              <w:t xml:space="preserve"> </w:t>
            </w:r>
            <w:r>
              <w:rPr>
                <w:noProof/>
              </w:rPr>
              <w:t>420,000</w:t>
            </w:r>
          </w:p>
        </w:tc>
      </w:tr>
      <w:tr w:rsidR="009D00D3" w:rsidRPr="00A323B8" w14:paraId="24A012EF" w14:textId="77777777" w:rsidTr="00710AB4">
        <w:tc>
          <w:tcPr>
            <w:tcW w:w="1411" w:type="dxa"/>
          </w:tcPr>
          <w:p w14:paraId="72144928" w14:textId="77777777" w:rsidR="009D00D3" w:rsidRPr="00A323B8" w:rsidRDefault="009D00D3" w:rsidP="005F040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10,000</w:t>
            </w:r>
          </w:p>
        </w:tc>
        <w:tc>
          <w:tcPr>
            <w:tcW w:w="996" w:type="dxa"/>
            <w:vAlign w:val="center"/>
          </w:tcPr>
          <w:p w14:paraId="0F4780C7" w14:textId="77777777" w:rsidR="009D00D3" w:rsidRPr="00A323B8" w:rsidRDefault="009D00D3" w:rsidP="00710AB4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12</w:t>
            </w:r>
          </w:p>
        </w:tc>
        <w:tc>
          <w:tcPr>
            <w:tcW w:w="1156" w:type="dxa"/>
            <w:vAlign w:val="center"/>
          </w:tcPr>
          <w:p w14:paraId="45240A1D" w14:textId="77777777" w:rsidR="009D00D3" w:rsidRPr="00A323B8" w:rsidRDefault="009D00D3" w:rsidP="00710AB4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-</w:t>
            </w:r>
          </w:p>
        </w:tc>
        <w:tc>
          <w:tcPr>
            <w:tcW w:w="1178" w:type="dxa"/>
            <w:vAlign w:val="center"/>
          </w:tcPr>
          <w:p w14:paraId="12A4E0BE" w14:textId="77777777" w:rsidR="009D00D3" w:rsidRPr="00A323B8" w:rsidRDefault="009D00D3" w:rsidP="00710AB4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  <w:vAlign w:val="center"/>
          </w:tcPr>
          <w:p w14:paraId="5A4E8335" w14:textId="77777777" w:rsidR="009D00D3" w:rsidRPr="00A323B8" w:rsidRDefault="009D00D3" w:rsidP="00710AB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42</w:t>
            </w:r>
          </w:p>
        </w:tc>
        <w:tc>
          <w:tcPr>
            <w:tcW w:w="1705" w:type="dxa"/>
            <w:vAlign w:val="center"/>
          </w:tcPr>
          <w:p w14:paraId="110C6C36" w14:textId="77777777" w:rsidR="009D00D3" w:rsidRPr="00A323B8" w:rsidRDefault="009D00D3" w:rsidP="00710AB4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420,000</w:t>
            </w:r>
          </w:p>
        </w:tc>
      </w:tr>
      <w:tr w:rsidR="009D00D3" w:rsidRPr="00A323B8" w14:paraId="74EDE439" w14:textId="77777777" w:rsidTr="00C600B5">
        <w:tc>
          <w:tcPr>
            <w:tcW w:w="1411" w:type="dxa"/>
          </w:tcPr>
          <w:p w14:paraId="2C0320F5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25,000</w:t>
            </w:r>
          </w:p>
        </w:tc>
        <w:tc>
          <w:tcPr>
            <w:tcW w:w="996" w:type="dxa"/>
          </w:tcPr>
          <w:p w14:paraId="0F143172" w14:textId="77777777" w:rsidR="009D00D3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13</w:t>
            </w:r>
          </w:p>
        </w:tc>
        <w:tc>
          <w:tcPr>
            <w:tcW w:w="1156" w:type="dxa"/>
          </w:tcPr>
          <w:p w14:paraId="14B99F1C" w14:textId="77777777" w:rsidR="009D00D3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-</w:t>
            </w:r>
          </w:p>
        </w:tc>
        <w:tc>
          <w:tcPr>
            <w:tcW w:w="1178" w:type="dxa"/>
          </w:tcPr>
          <w:p w14:paraId="3019AD98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6425717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 w:rsidRPr="006D3747">
              <w:rPr>
                <w:noProof/>
              </w:rPr>
              <w:t>42</w:t>
            </w:r>
          </w:p>
        </w:tc>
        <w:tc>
          <w:tcPr>
            <w:tcW w:w="1705" w:type="dxa"/>
          </w:tcPr>
          <w:p w14:paraId="0B7DD1FF" w14:textId="77777777" w:rsidR="009D00D3" w:rsidRPr="00A323B8" w:rsidRDefault="009D00D3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1,050,000</w:t>
            </w:r>
          </w:p>
        </w:tc>
      </w:tr>
      <w:tr w:rsidR="009D00D3" w:rsidRPr="00A323B8" w14:paraId="22723E3D" w14:textId="77777777" w:rsidTr="00C600B5">
        <w:tc>
          <w:tcPr>
            <w:tcW w:w="1411" w:type="dxa"/>
          </w:tcPr>
          <w:p w14:paraId="65594E93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996" w:type="dxa"/>
          </w:tcPr>
          <w:p w14:paraId="2E283E96" w14:textId="77777777" w:rsidR="009D00D3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15</w:t>
            </w:r>
          </w:p>
        </w:tc>
        <w:tc>
          <w:tcPr>
            <w:tcW w:w="1156" w:type="dxa"/>
          </w:tcPr>
          <w:p w14:paraId="58F5CA85" w14:textId="77777777" w:rsidR="009D00D3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-</w:t>
            </w:r>
          </w:p>
        </w:tc>
        <w:tc>
          <w:tcPr>
            <w:tcW w:w="1178" w:type="dxa"/>
          </w:tcPr>
          <w:p w14:paraId="68673BD6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5B6F73A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 w:rsidRPr="006D3747">
              <w:rPr>
                <w:noProof/>
              </w:rPr>
              <w:t>1</w:t>
            </w:r>
          </w:p>
        </w:tc>
        <w:tc>
          <w:tcPr>
            <w:tcW w:w="1705" w:type="dxa"/>
          </w:tcPr>
          <w:p w14:paraId="5DB5CC7A" w14:textId="77777777" w:rsidR="009D00D3" w:rsidRPr="00A323B8" w:rsidRDefault="009D00D3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</w:tr>
      <w:tr w:rsidR="009D00D3" w:rsidRPr="00A323B8" w14:paraId="5F107A90" w14:textId="77777777" w:rsidTr="00C600B5">
        <w:tc>
          <w:tcPr>
            <w:tcW w:w="1411" w:type="dxa"/>
          </w:tcPr>
          <w:p w14:paraId="13CA5C71" w14:textId="77777777" w:rsidR="009D00D3" w:rsidRPr="00A323B8" w:rsidRDefault="009D00D3" w:rsidP="004C1238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996" w:type="dxa"/>
          </w:tcPr>
          <w:p w14:paraId="554909F4" w14:textId="77777777" w:rsidR="009D00D3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6E0FCA9A" w14:textId="77777777" w:rsidR="009D00D3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6EDC6489" w14:textId="77777777" w:rsidR="009D00D3" w:rsidRPr="00A323B8" w:rsidRDefault="009D00D3" w:rsidP="004C1238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620" w:type="dxa"/>
          </w:tcPr>
          <w:p w14:paraId="1809DFDF" w14:textId="77777777" w:rsidR="009D00D3" w:rsidRPr="00A323B8" w:rsidRDefault="009D00D3" w:rsidP="004C1238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4DDE2A7A" w14:textId="77777777" w:rsidR="009D00D3" w:rsidRPr="00A323B8" w:rsidRDefault="009D00D3" w:rsidP="004C1238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</w:p>
        </w:tc>
      </w:tr>
      <w:tr w:rsidR="009D00D3" w:rsidRPr="00A323B8" w14:paraId="060003C8" w14:textId="77777777" w:rsidTr="00C600B5">
        <w:tc>
          <w:tcPr>
            <w:tcW w:w="1411" w:type="dxa"/>
          </w:tcPr>
          <w:p w14:paraId="163AC3E7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677A235F" w14:textId="77777777" w:rsidR="009D00D3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53ABE507" w14:textId="77777777" w:rsidR="009D00D3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047E1E81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7564EFFC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3C578E6F" w14:textId="77777777" w:rsidR="009D00D3" w:rsidRPr="00A323B8" w:rsidRDefault="009D00D3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left"/>
            </w:pPr>
          </w:p>
        </w:tc>
      </w:tr>
      <w:tr w:rsidR="009D00D3" w:rsidRPr="00A323B8" w14:paraId="4F115981" w14:textId="77777777" w:rsidTr="00C600B5">
        <w:tc>
          <w:tcPr>
            <w:tcW w:w="1411" w:type="dxa"/>
          </w:tcPr>
          <w:p w14:paraId="499DBFC3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43D266D8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79C03F7C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5F508223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2E9D6FED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68DBB08F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9D00D3" w:rsidRPr="00A323B8" w14:paraId="571F0E5F" w14:textId="77777777" w:rsidTr="00C600B5">
        <w:tc>
          <w:tcPr>
            <w:tcW w:w="1411" w:type="dxa"/>
          </w:tcPr>
          <w:p w14:paraId="67A397DB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Sub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Total</w:t>
            </w:r>
          </w:p>
        </w:tc>
        <w:tc>
          <w:tcPr>
            <w:tcW w:w="996" w:type="dxa"/>
          </w:tcPr>
          <w:p w14:paraId="0A059F47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14BC1DCB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0FCFB4AA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2E528EEA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112,689</w:t>
            </w:r>
          </w:p>
        </w:tc>
        <w:tc>
          <w:tcPr>
            <w:tcW w:w="1705" w:type="dxa"/>
          </w:tcPr>
          <w:p w14:paraId="3041607B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13,250,000</w:t>
            </w:r>
          </w:p>
        </w:tc>
      </w:tr>
      <w:tr w:rsidR="009D00D3" w:rsidRPr="00A323B8" w14:paraId="01A11C3D" w14:textId="77777777" w:rsidTr="00C600B5">
        <w:tc>
          <w:tcPr>
            <w:tcW w:w="1411" w:type="dxa"/>
          </w:tcPr>
          <w:p w14:paraId="5D773B7C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4231F03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10DA5F74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248CB252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44A1AAB6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091EE76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9D00D3" w:rsidRPr="00A323B8" w14:paraId="1C95F9BC" w14:textId="77777777" w:rsidTr="00C600B5">
        <w:tc>
          <w:tcPr>
            <w:tcW w:w="1411" w:type="dxa"/>
          </w:tcPr>
          <w:p w14:paraId="1CC50942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Non</w:t>
            </w:r>
            <w:r w:rsidRPr="00A323B8">
              <w:rPr>
                <w:rFonts w:eastAsia="Times New Roman"/>
              </w:rPr>
              <w:t>-Win</w:t>
            </w:r>
          </w:p>
        </w:tc>
        <w:tc>
          <w:tcPr>
            <w:tcW w:w="996" w:type="dxa"/>
          </w:tcPr>
          <w:p w14:paraId="4E00EC3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099</w:t>
            </w:r>
          </w:p>
        </w:tc>
        <w:tc>
          <w:tcPr>
            <w:tcW w:w="1156" w:type="dxa"/>
          </w:tcPr>
          <w:p w14:paraId="1471D02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6D4B611A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7FD902B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387,311</w:t>
            </w:r>
          </w:p>
        </w:tc>
        <w:tc>
          <w:tcPr>
            <w:tcW w:w="1705" w:type="dxa"/>
          </w:tcPr>
          <w:p w14:paraId="434A8325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9D00D3" w:rsidRPr="00A323B8" w14:paraId="23E22A3A" w14:textId="77777777" w:rsidTr="00C600B5">
        <w:tc>
          <w:tcPr>
            <w:tcW w:w="1411" w:type="dxa"/>
          </w:tcPr>
          <w:p w14:paraId="409A6C3A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7F36B91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7168C21C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5AEBA315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1CDC40A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48A959AD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9D00D3" w:rsidRPr="00A323B8" w14:paraId="2D30DE5B" w14:textId="77777777" w:rsidTr="00C600B5">
        <w:tc>
          <w:tcPr>
            <w:tcW w:w="1411" w:type="dxa"/>
          </w:tcPr>
          <w:p w14:paraId="367AA785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Game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Total</w:t>
            </w:r>
          </w:p>
        </w:tc>
        <w:tc>
          <w:tcPr>
            <w:tcW w:w="996" w:type="dxa"/>
          </w:tcPr>
          <w:p w14:paraId="1A7978DA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411E0D6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38F3EEF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01238ACC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noProof/>
              </w:rPr>
              <w:t>500,000</w:t>
            </w:r>
          </w:p>
        </w:tc>
        <w:tc>
          <w:tcPr>
            <w:tcW w:w="1705" w:type="dxa"/>
          </w:tcPr>
          <w:p w14:paraId="4B905A66" w14:textId="77777777" w:rsidR="009D00D3" w:rsidRDefault="009D00D3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b/>
                <w:noProof/>
              </w:rPr>
              <w:t>13,250,000</w:t>
            </w:r>
          </w:p>
          <w:p w14:paraId="7BE8CDEC" w14:textId="77777777" w:rsidR="009D00D3" w:rsidRPr="00445170" w:rsidRDefault="009D00D3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</w:p>
        </w:tc>
      </w:tr>
    </w:tbl>
    <w:p w14:paraId="46CF1A35" w14:textId="77777777" w:rsidR="009D00D3" w:rsidRPr="00A323B8" w:rsidRDefault="009D00D3" w:rsidP="00E859A2">
      <w:pPr>
        <w:pStyle w:val="NoSpacing"/>
        <w:keepNext/>
        <w:keepLines/>
        <w:spacing w:before="120" w:after="120"/>
        <w:jc w:val="left"/>
      </w:pPr>
      <w:r w:rsidRPr="00A323B8">
        <w:t xml:space="preserve"> Net price per book = Rs. </w:t>
      </w:r>
      <w:r>
        <w:rPr>
          <w:noProof/>
        </w:rPr>
        <w:t>1,225.00</w:t>
      </w:r>
    </w:p>
    <w:p w14:paraId="122D323B" w14:textId="77777777" w:rsidR="009D00D3" w:rsidRPr="00A323B8" w:rsidRDefault="009D00D3" w:rsidP="00C93775">
      <w:pPr>
        <w:pStyle w:val="NoSpacing"/>
        <w:jc w:val="left"/>
        <w:rPr>
          <w:b/>
          <w:vanish/>
        </w:rPr>
      </w:pPr>
    </w:p>
    <w:p w14:paraId="6AECC624" w14:textId="77777777" w:rsidR="009D00D3" w:rsidRPr="00A323B8" w:rsidRDefault="009D00D3" w:rsidP="00C93775">
      <w:pPr>
        <w:pStyle w:val="Standard"/>
        <w:jc w:val="left"/>
        <w:rPr>
          <w:rFonts w:eastAsia="Arial"/>
          <w:b/>
        </w:rPr>
      </w:pPr>
    </w:p>
    <w:p w14:paraId="187A4293" w14:textId="77777777" w:rsidR="009D00D3" w:rsidRPr="00A323B8" w:rsidRDefault="009D00D3" w:rsidP="00C93775">
      <w:pPr>
        <w:pStyle w:val="Standard"/>
        <w:jc w:val="left"/>
        <w:rPr>
          <w:b/>
        </w:rPr>
      </w:pPr>
      <w:r w:rsidRPr="00A323B8">
        <w:rPr>
          <w:rFonts w:eastAsia="Arial"/>
          <w:b/>
        </w:rPr>
        <w:t xml:space="preserve"> Prize</w:t>
      </w:r>
      <w:r w:rsidRPr="00A323B8">
        <w:rPr>
          <w:b/>
        </w:rPr>
        <w:t xml:space="preserve"> Structure Approval</w:t>
      </w:r>
    </w:p>
    <w:p w14:paraId="2558BFAB" w14:textId="77777777" w:rsidR="009D00D3" w:rsidRPr="00A323B8" w:rsidRDefault="009D00D3" w:rsidP="00C93775">
      <w:pPr>
        <w:pStyle w:val="Standard"/>
        <w:jc w:val="left"/>
        <w:rPr>
          <w:b/>
        </w:rPr>
      </w:pPr>
    </w:p>
    <w:tbl>
      <w:tblPr>
        <w:tblW w:w="8124" w:type="dxa"/>
        <w:tblInd w:w="5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2285"/>
        <w:gridCol w:w="881"/>
        <w:gridCol w:w="3676"/>
      </w:tblGrid>
      <w:tr w:rsidR="009D00D3" w:rsidRPr="00A323B8" w14:paraId="5A98A931" w14:textId="77777777" w:rsidTr="00742EC8">
        <w:tc>
          <w:tcPr>
            <w:tcW w:w="3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DDAC9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Signature</w:t>
            </w:r>
          </w:p>
        </w:tc>
        <w:tc>
          <w:tcPr>
            <w:tcW w:w="4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F3ECB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48E24313" w14:textId="77777777" w:rsidTr="00742EC8"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FA687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NLB</w:t>
            </w:r>
            <w:r w:rsidRPr="00A323B8">
              <w:rPr>
                <w:rFonts w:eastAsia="Times New Roman"/>
              </w:rPr>
              <w:t xml:space="preserve">: </w:t>
            </w:r>
          </w:p>
          <w:p w14:paraId="60C447D5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49875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9B7C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PSL</w:t>
            </w:r>
            <w:r w:rsidRPr="00A323B8">
              <w:rPr>
                <w:rFonts w:eastAsia="Times New Roman"/>
              </w:rPr>
              <w:t xml:space="preserve">: 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CA0D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</w:tbl>
    <w:p w14:paraId="2B33FEE1" w14:textId="77777777" w:rsidR="009D00D3" w:rsidRPr="00A323B8" w:rsidRDefault="009D00D3" w:rsidP="00C93775">
      <w:pPr>
        <w:pStyle w:val="Standard"/>
        <w:jc w:val="left"/>
        <w:rPr>
          <w:b/>
        </w:rPr>
      </w:pPr>
    </w:p>
    <w:tbl>
      <w:tblPr>
        <w:tblStyle w:val="GridTable6Colorful"/>
        <w:tblW w:w="8190" w:type="dxa"/>
        <w:tblInd w:w="535" w:type="dxa"/>
        <w:tblLook w:val="04A0" w:firstRow="1" w:lastRow="0" w:firstColumn="1" w:lastColumn="0" w:noHBand="0" w:noVBand="1"/>
      </w:tblPr>
      <w:tblGrid>
        <w:gridCol w:w="2050"/>
        <w:gridCol w:w="3100"/>
        <w:gridCol w:w="3040"/>
      </w:tblGrid>
      <w:tr w:rsidR="009D00D3" w:rsidRPr="00A323B8" w14:paraId="672E6EE8" w14:textId="77777777" w:rsidTr="00785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shd w:val="clear" w:color="auto" w:fill="D9D9D9" w:themeFill="background1" w:themeFillShade="D9"/>
            <w:hideMark/>
          </w:tcPr>
          <w:p w14:paraId="04C5C274" w14:textId="77777777" w:rsidR="009D00D3" w:rsidRPr="00A323B8" w:rsidRDefault="009D00D3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31C17EE9" w14:textId="77777777" w:rsidR="009D00D3" w:rsidRPr="00A323B8" w:rsidRDefault="009D00D3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9D00D3" w:rsidRPr="00A323B8" w14:paraId="6CC7857A" w14:textId="77777777" w:rsidTr="00785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hideMark/>
          </w:tcPr>
          <w:p w14:paraId="7B61B84F" w14:textId="77777777" w:rsidR="009D00D3" w:rsidRPr="00A323B8" w:rsidRDefault="009D00D3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6EE89C77" w14:textId="77777777" w:rsidR="009D00D3" w:rsidRPr="00A323B8" w:rsidRDefault="009D00D3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9D00D3" w:rsidRPr="00A323B8" w14:paraId="5928CB56" w14:textId="77777777" w:rsidTr="00785FE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3D588A16" w14:textId="77777777" w:rsidR="009D00D3" w:rsidRPr="00A323B8" w:rsidRDefault="009D00D3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08B65612" w14:textId="77777777" w:rsidR="009D00D3" w:rsidRPr="00A323B8" w:rsidRDefault="009D00D3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5610AF7A" w14:textId="77777777" w:rsidR="009D00D3" w:rsidRPr="00A323B8" w:rsidRDefault="009D00D3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0D0D914A" w14:textId="77777777" w:rsidR="009D00D3" w:rsidRPr="00A323B8" w:rsidRDefault="009D00D3" w:rsidP="00C93775">
      <w:pPr>
        <w:pStyle w:val="NoSpacing"/>
        <w:jc w:val="left"/>
        <w:rPr>
          <w:b/>
        </w:rPr>
      </w:pPr>
    </w:p>
    <w:p w14:paraId="5C8B7EB3" w14:textId="77777777" w:rsidR="009D00D3" w:rsidRPr="00A323B8" w:rsidRDefault="009D00D3" w:rsidP="00C93775">
      <w:pPr>
        <w:pStyle w:val="Heading2"/>
        <w:jc w:val="left"/>
      </w:pPr>
      <w:bookmarkStart w:id="16" w:name="_Toc240271735"/>
      <w:r w:rsidRPr="00A323B8">
        <w:t>Guaranteed Low End Prize Structure (GLEPS)</w:t>
      </w:r>
      <w:bookmarkEnd w:id="16"/>
    </w:p>
    <w:p w14:paraId="6E88896B" w14:textId="77777777" w:rsidR="009D00D3" w:rsidRPr="00A323B8" w:rsidRDefault="009D00D3" w:rsidP="00C93775">
      <w:pPr>
        <w:spacing w:after="120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GLEPS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value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 xml:space="preserve">be: </w:t>
      </w:r>
    </w:p>
    <w:tbl>
      <w:tblPr>
        <w:tblStyle w:val="TableGridLight"/>
        <w:tblW w:w="7836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2116"/>
        <w:gridCol w:w="2250"/>
        <w:gridCol w:w="3470"/>
      </w:tblGrid>
      <w:tr w:rsidR="009D00D3" w:rsidRPr="00A323B8" w14:paraId="18150BE7" w14:textId="77777777" w:rsidTr="00885D63">
        <w:tc>
          <w:tcPr>
            <w:tcW w:w="2116" w:type="dxa"/>
          </w:tcPr>
          <w:p w14:paraId="070CB966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  <w:tc>
          <w:tcPr>
            <w:tcW w:w="2250" w:type="dxa"/>
          </w:tcPr>
          <w:p w14:paraId="0E31245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Number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of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Prizes</w:t>
            </w:r>
          </w:p>
        </w:tc>
        <w:tc>
          <w:tcPr>
            <w:tcW w:w="3470" w:type="dxa"/>
          </w:tcPr>
          <w:p w14:paraId="0E4C16D8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Value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Book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</w:tr>
      <w:tr w:rsidR="009D00D3" w:rsidRPr="00A323B8" w14:paraId="04462338" w14:textId="77777777" w:rsidTr="00885D63">
        <w:trPr>
          <w:trHeight w:val="239"/>
        </w:trPr>
        <w:tc>
          <w:tcPr>
            <w:tcW w:w="2116" w:type="dxa"/>
          </w:tcPr>
          <w:p w14:paraId="7A764F9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6D3747">
              <w:rPr>
                <w:noProof/>
              </w:rPr>
              <w:t>50</w:t>
            </w:r>
          </w:p>
        </w:tc>
        <w:tc>
          <w:tcPr>
            <w:tcW w:w="2250" w:type="dxa"/>
          </w:tcPr>
          <w:p w14:paraId="27D765CA" w14:textId="1A6D97CE" w:rsidR="009D00D3" w:rsidRPr="00A323B8" w:rsidRDefault="005D78A1" w:rsidP="00635E86">
            <w:pPr>
              <w:pStyle w:val="NoSpacing"/>
              <w:snapToGrid w:val="0"/>
              <w:jc w:val="center"/>
            </w:pPr>
            <w:r>
              <w:rPr>
                <w:noProof/>
              </w:rPr>
              <w:t>8</w:t>
            </w:r>
          </w:p>
        </w:tc>
        <w:tc>
          <w:tcPr>
            <w:tcW w:w="3470" w:type="dxa"/>
          </w:tcPr>
          <w:p w14:paraId="0D68B075" w14:textId="61AD1C44" w:rsidR="009D00D3" w:rsidRPr="00A323B8" w:rsidRDefault="009D00D3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 xml:space="preserve">   </w:t>
            </w:r>
            <w:r w:rsidR="005D78A1">
              <w:rPr>
                <w:noProof/>
              </w:rPr>
              <w:t>400</w:t>
            </w:r>
            <w:r>
              <w:rPr>
                <w:noProof/>
              </w:rPr>
              <w:t>.00</w:t>
            </w:r>
          </w:p>
        </w:tc>
      </w:tr>
      <w:tr w:rsidR="009D00D3" w:rsidRPr="00A323B8" w14:paraId="56ADC571" w14:textId="77777777" w:rsidTr="00885D63">
        <w:tc>
          <w:tcPr>
            <w:tcW w:w="2116" w:type="dxa"/>
          </w:tcPr>
          <w:p w14:paraId="11C1BCFD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2250" w:type="dxa"/>
          </w:tcPr>
          <w:p w14:paraId="507BFEBD" w14:textId="43D19FB7" w:rsidR="009D00D3" w:rsidRPr="00A323B8" w:rsidRDefault="005D78A1" w:rsidP="00635E86">
            <w:pPr>
              <w:pStyle w:val="NoSpacing"/>
              <w:snapToGrid w:val="0"/>
              <w:jc w:val="center"/>
              <w:rPr>
                <w:b/>
              </w:rPr>
            </w:pPr>
            <w:r>
              <w:rPr>
                <w:b/>
                <w:noProof/>
              </w:rPr>
              <w:t>8</w:t>
            </w:r>
          </w:p>
        </w:tc>
        <w:tc>
          <w:tcPr>
            <w:tcW w:w="3470" w:type="dxa"/>
          </w:tcPr>
          <w:p w14:paraId="3FE887C7" w14:textId="5B37BA36" w:rsidR="009D00D3" w:rsidRPr="00A323B8" w:rsidRDefault="009D00D3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 xml:space="preserve">   </w:t>
            </w:r>
            <w:r w:rsidR="005D78A1">
              <w:rPr>
                <w:b/>
                <w:bCs/>
                <w:noProof/>
              </w:rPr>
              <w:t>400</w:t>
            </w:r>
            <w:r>
              <w:rPr>
                <w:b/>
                <w:bCs/>
                <w:noProof/>
              </w:rPr>
              <w:t>.00</w:t>
            </w:r>
          </w:p>
        </w:tc>
      </w:tr>
    </w:tbl>
    <w:p w14:paraId="637C6C52" w14:textId="77777777" w:rsidR="009D00D3" w:rsidRPr="00A323B8" w:rsidRDefault="009D00D3" w:rsidP="00C93775">
      <w:pPr>
        <w:pStyle w:val="NoSpacing"/>
        <w:jc w:val="left"/>
        <w:rPr>
          <w:rFonts w:eastAsia="Times New Roman"/>
        </w:rPr>
      </w:pPr>
    </w:p>
    <w:p w14:paraId="375471B0" w14:textId="77777777" w:rsidR="009D00D3" w:rsidRPr="00A323B8" w:rsidRDefault="009D00D3" w:rsidP="00C93775">
      <w:pPr>
        <w:pStyle w:val="NoSpacing"/>
        <w:spacing w:after="120"/>
        <w:jc w:val="left"/>
      </w:pP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Summary</w:t>
      </w:r>
    </w:p>
    <w:tbl>
      <w:tblPr>
        <w:tblStyle w:val="TableGridLight"/>
        <w:tblW w:w="5735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649"/>
        <w:gridCol w:w="1260"/>
        <w:gridCol w:w="2826"/>
      </w:tblGrid>
      <w:tr w:rsidR="009D00D3" w:rsidRPr="00A323B8" w14:paraId="58BAE811" w14:textId="77777777" w:rsidTr="00444C5A">
        <w:tc>
          <w:tcPr>
            <w:tcW w:w="1649" w:type="dxa"/>
          </w:tcPr>
          <w:p w14:paraId="3D9A35FE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Level</w:t>
            </w:r>
          </w:p>
        </w:tc>
        <w:tc>
          <w:tcPr>
            <w:tcW w:w="1260" w:type="dxa"/>
          </w:tcPr>
          <w:p w14:paraId="60162EEF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Winners</w:t>
            </w:r>
          </w:p>
        </w:tc>
        <w:tc>
          <w:tcPr>
            <w:tcW w:w="2826" w:type="dxa"/>
          </w:tcPr>
          <w:p w14:paraId="4E13629C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Total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</w:t>
            </w:r>
            <w:r>
              <w:rPr>
                <w:rFonts w:eastAsia="Times New Roman"/>
                <w:b/>
              </w:rPr>
              <w:t>(</w:t>
            </w:r>
            <w:r w:rsidRPr="00A323B8">
              <w:rPr>
                <w:b/>
              </w:rPr>
              <w:t>Rs</w:t>
            </w:r>
            <w:r>
              <w:rPr>
                <w:b/>
              </w:rPr>
              <w:t>)</w:t>
            </w:r>
          </w:p>
        </w:tc>
      </w:tr>
      <w:tr w:rsidR="009D00D3" w:rsidRPr="00A323B8" w14:paraId="18381608" w14:textId="77777777" w:rsidTr="00444C5A">
        <w:tc>
          <w:tcPr>
            <w:tcW w:w="1649" w:type="dxa"/>
          </w:tcPr>
          <w:p w14:paraId="1565B583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Low</w:t>
            </w:r>
          </w:p>
        </w:tc>
        <w:tc>
          <w:tcPr>
            <w:tcW w:w="1260" w:type="dxa"/>
          </w:tcPr>
          <w:p w14:paraId="79F11430" w14:textId="77777777" w:rsidR="009D00D3" w:rsidRPr="00A323B8" w:rsidRDefault="009D00D3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2826" w:type="dxa"/>
          </w:tcPr>
          <w:p w14:paraId="30A07F15" w14:textId="77777777" w:rsidR="009D00D3" w:rsidRPr="00A323B8" w:rsidRDefault="009D00D3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5,000,000.00</w:t>
            </w:r>
          </w:p>
        </w:tc>
      </w:tr>
      <w:tr w:rsidR="009D00D3" w:rsidRPr="00A323B8" w14:paraId="7ABB1369" w14:textId="77777777" w:rsidTr="00444C5A">
        <w:tc>
          <w:tcPr>
            <w:tcW w:w="1649" w:type="dxa"/>
          </w:tcPr>
          <w:p w14:paraId="3AB1FCBC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High</w:t>
            </w:r>
          </w:p>
        </w:tc>
        <w:tc>
          <w:tcPr>
            <w:tcW w:w="1260" w:type="dxa"/>
          </w:tcPr>
          <w:p w14:paraId="59398B3E" w14:textId="77777777" w:rsidR="009D00D3" w:rsidRPr="00A323B8" w:rsidRDefault="009D00D3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12,689</w:t>
            </w:r>
          </w:p>
        </w:tc>
        <w:tc>
          <w:tcPr>
            <w:tcW w:w="2826" w:type="dxa"/>
          </w:tcPr>
          <w:p w14:paraId="0F9FA64A" w14:textId="77777777" w:rsidR="009D00D3" w:rsidRPr="00A323B8" w:rsidRDefault="009D00D3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8,250,000.00</w:t>
            </w:r>
          </w:p>
        </w:tc>
      </w:tr>
      <w:tr w:rsidR="009D00D3" w:rsidRPr="00A323B8" w14:paraId="3DEB8F53" w14:textId="77777777" w:rsidTr="00444C5A">
        <w:tc>
          <w:tcPr>
            <w:tcW w:w="1649" w:type="dxa"/>
          </w:tcPr>
          <w:p w14:paraId="75E49BA0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1260" w:type="dxa"/>
          </w:tcPr>
          <w:p w14:paraId="5E334C53" w14:textId="77777777" w:rsidR="009D00D3" w:rsidRPr="00A323B8" w:rsidRDefault="009D00D3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112,689</w:t>
            </w:r>
          </w:p>
        </w:tc>
        <w:tc>
          <w:tcPr>
            <w:tcW w:w="2826" w:type="dxa"/>
          </w:tcPr>
          <w:p w14:paraId="7103E816" w14:textId="77777777" w:rsidR="009D00D3" w:rsidRPr="00A323B8" w:rsidRDefault="009D00D3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13,250,000.00</w:t>
            </w:r>
          </w:p>
        </w:tc>
      </w:tr>
    </w:tbl>
    <w:p w14:paraId="10E63C65" w14:textId="77777777" w:rsidR="009D00D3" w:rsidRPr="00A323B8" w:rsidRDefault="009D00D3" w:rsidP="00C93775">
      <w:pPr>
        <w:pStyle w:val="NoSpacing"/>
        <w:jc w:val="left"/>
      </w:pPr>
    </w:p>
    <w:p w14:paraId="6BA7AEFA" w14:textId="77777777" w:rsidR="009D00D3" w:rsidRPr="00A323B8" w:rsidRDefault="009D00D3" w:rsidP="00C93775">
      <w:pPr>
        <w:pStyle w:val="Heading1"/>
        <w:jc w:val="left"/>
      </w:pPr>
      <w:r w:rsidRPr="00A323B8">
        <w:rPr>
          <w:rFonts w:eastAsia="Times New Roman"/>
        </w:rPr>
        <w:lastRenderedPageBreak/>
        <w:tab/>
      </w:r>
      <w:bookmarkStart w:id="17" w:name="_Toc240271736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REQUIREMENTS</w:t>
      </w:r>
      <w:bookmarkEnd w:id="17"/>
    </w:p>
    <w:p w14:paraId="1AF0A72E" w14:textId="77777777" w:rsidR="009D00D3" w:rsidRPr="00D71414" w:rsidRDefault="009D00D3" w:rsidP="00D71414">
      <w:pPr>
        <w:pStyle w:val="Heading2"/>
        <w:jc w:val="left"/>
      </w:pPr>
      <w:bookmarkStart w:id="18" w:name="_Toc240271737"/>
      <w:r w:rsidRPr="00A323B8">
        <w:t>Restrictions</w:t>
      </w:r>
      <w:bookmarkEnd w:id="18"/>
    </w:p>
    <w:p w14:paraId="1D4A5B04" w14:textId="77777777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A slot of 12,000 tickets (300 books) should contain the following prizes. There will be 41 boxes with this prize allocation.</w:t>
      </w:r>
    </w:p>
    <w:p w14:paraId="489270FC" w14:textId="77777777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500 – at least 300 winner(s)</w:t>
      </w:r>
    </w:p>
    <w:p w14:paraId="350546CB" w14:textId="3D09FCF8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5,000 – 2 winner(s)</w:t>
      </w:r>
    </w:p>
    <w:p w14:paraId="2679AC05" w14:textId="7CD71CF1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10,000 –</w:t>
      </w:r>
      <w:r w:rsidR="009D45BC">
        <w:rPr>
          <w:noProof/>
        </w:rPr>
        <w:t xml:space="preserve"> </w:t>
      </w:r>
      <w:r w:rsidRPr="006D3747">
        <w:rPr>
          <w:noProof/>
        </w:rPr>
        <w:t>1 winner(s)</w:t>
      </w:r>
    </w:p>
    <w:p w14:paraId="24C9003A" w14:textId="33346A19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25,000 –</w:t>
      </w:r>
      <w:r w:rsidR="009D45BC">
        <w:rPr>
          <w:noProof/>
        </w:rPr>
        <w:t xml:space="preserve"> </w:t>
      </w:r>
      <w:r w:rsidRPr="006D3747">
        <w:rPr>
          <w:noProof/>
        </w:rPr>
        <w:t>1 winner(s)</w:t>
      </w:r>
    </w:p>
    <w:p w14:paraId="1AB4C196" w14:textId="77777777" w:rsidR="005D78A1" w:rsidRPr="006D3747" w:rsidRDefault="005D78A1" w:rsidP="00246E9B">
      <w:pPr>
        <w:pStyle w:val="NoSpacing"/>
        <w:jc w:val="left"/>
        <w:rPr>
          <w:noProof/>
        </w:rPr>
      </w:pPr>
    </w:p>
    <w:p w14:paraId="6A61490C" w14:textId="77777777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The last box containing 8,000 tickets (200 books) should have:</w:t>
      </w:r>
    </w:p>
    <w:p w14:paraId="313C4DE4" w14:textId="77777777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500 – at least 200 winner(s)</w:t>
      </w:r>
    </w:p>
    <w:p w14:paraId="7184F952" w14:textId="252159CA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5,000 –</w:t>
      </w:r>
      <w:r w:rsidR="009D45BC">
        <w:rPr>
          <w:noProof/>
        </w:rPr>
        <w:t xml:space="preserve"> 2 </w:t>
      </w:r>
      <w:r w:rsidRPr="006D3747">
        <w:rPr>
          <w:noProof/>
        </w:rPr>
        <w:t>winner(s)</w:t>
      </w:r>
    </w:p>
    <w:p w14:paraId="155DA24C" w14:textId="2C835E3A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10,000 –</w:t>
      </w:r>
      <w:r w:rsidR="009D45BC">
        <w:rPr>
          <w:noProof/>
        </w:rPr>
        <w:t xml:space="preserve"> </w:t>
      </w:r>
      <w:r w:rsidRPr="006D3747">
        <w:rPr>
          <w:noProof/>
        </w:rPr>
        <w:t>1 winner(s)</w:t>
      </w:r>
    </w:p>
    <w:p w14:paraId="4427F97A" w14:textId="312464B4" w:rsidR="009D00D3" w:rsidRDefault="009D00D3" w:rsidP="00C93775">
      <w:pPr>
        <w:pStyle w:val="NoSpacing"/>
        <w:keepLines/>
        <w:jc w:val="left"/>
      </w:pPr>
      <w:r w:rsidRPr="006D3747">
        <w:rPr>
          <w:noProof/>
        </w:rPr>
        <w:t>• Rs. 25,000 –</w:t>
      </w:r>
      <w:r w:rsidR="009D45BC">
        <w:rPr>
          <w:noProof/>
        </w:rPr>
        <w:t xml:space="preserve"> </w:t>
      </w:r>
      <w:r w:rsidRPr="006D3747">
        <w:rPr>
          <w:noProof/>
        </w:rPr>
        <w:t>1 winner(s)</w:t>
      </w:r>
    </w:p>
    <w:p w14:paraId="4C9A9C2E" w14:textId="77777777" w:rsidR="009D00D3" w:rsidRDefault="009D00D3" w:rsidP="00C93775">
      <w:pPr>
        <w:pStyle w:val="NoSpacing"/>
        <w:keepLines/>
        <w:jc w:val="left"/>
      </w:pPr>
    </w:p>
    <w:p w14:paraId="626668E6" w14:textId="77777777" w:rsidR="009D00D3" w:rsidRPr="009E1D8B" w:rsidRDefault="009D00D3" w:rsidP="00C93775">
      <w:pPr>
        <w:pStyle w:val="NoSpacing"/>
        <w:keepLines/>
        <w:jc w:val="left"/>
      </w:pPr>
      <w:r w:rsidRPr="006D3747">
        <w:rPr>
          <w:noProof/>
        </w:rPr>
        <w:t>Each book should contain at least one prize of Rs. 500.</w:t>
      </w:r>
    </w:p>
    <w:p w14:paraId="0DD337BE" w14:textId="2E7EFE3C" w:rsidR="009D00D3" w:rsidRPr="009E1D8B" w:rsidRDefault="009D00D3" w:rsidP="00C93775">
      <w:pPr>
        <w:pStyle w:val="NoSpacing"/>
        <w:keepLines/>
        <w:jc w:val="left"/>
      </w:pPr>
      <w:r w:rsidRPr="006D3747">
        <w:rPr>
          <w:noProof/>
        </w:rPr>
        <w:t>Each book should not contain more than one prize of Rs. 5,000, Rs. 10,000</w:t>
      </w:r>
      <w:r w:rsidR="009D45BC">
        <w:rPr>
          <w:noProof/>
        </w:rPr>
        <w:t xml:space="preserve">, </w:t>
      </w:r>
      <w:r w:rsidRPr="006D3747">
        <w:rPr>
          <w:noProof/>
        </w:rPr>
        <w:t>Rs. 25,000</w:t>
      </w:r>
      <w:r w:rsidR="009D45BC">
        <w:rPr>
          <w:noProof/>
        </w:rPr>
        <w:t xml:space="preserve"> and Rs. 100,000</w:t>
      </w:r>
    </w:p>
    <w:p w14:paraId="7B0E34FC" w14:textId="77777777" w:rsidR="009D00D3" w:rsidRDefault="009D00D3" w:rsidP="00D12DD9">
      <w:pPr>
        <w:pStyle w:val="NoSpacing"/>
        <w:keepLines/>
        <w:jc w:val="left"/>
      </w:pPr>
      <w:r w:rsidRPr="006D3747">
        <w:rPr>
          <w:noProof/>
        </w:rPr>
        <w:t>Each book should contain at least one NON-GLEPS prize.</w:t>
      </w:r>
    </w:p>
    <w:p w14:paraId="6B1393E4" w14:textId="77777777" w:rsidR="009D00D3" w:rsidRDefault="009D00D3" w:rsidP="00D12DD9">
      <w:pPr>
        <w:pStyle w:val="NoSpacing"/>
        <w:keepLines/>
        <w:jc w:val="left"/>
      </w:pPr>
      <w:r w:rsidRPr="006D3747">
        <w:rPr>
          <w:noProof/>
        </w:rPr>
        <w:t>No consecutive tickets with same play patterns.</w:t>
      </w:r>
    </w:p>
    <w:p w14:paraId="691D84D7" w14:textId="77777777" w:rsidR="009D00D3" w:rsidRDefault="009D00D3" w:rsidP="00D12DD9">
      <w:pPr>
        <w:pStyle w:val="NoSpacing"/>
        <w:keepLines/>
        <w:jc w:val="left"/>
      </w:pPr>
      <w:r w:rsidRPr="006D3747">
        <w:rPr>
          <w:noProof/>
        </w:rPr>
        <w:t>No consecutive tickets with same winning symbols in any rotation.</w:t>
      </w:r>
    </w:p>
    <w:p w14:paraId="2C7E256A" w14:textId="77777777" w:rsidR="009D00D3" w:rsidRPr="00A323B8" w:rsidRDefault="009D00D3" w:rsidP="00D12DD9">
      <w:pPr>
        <w:pStyle w:val="NoSpacing"/>
        <w:keepLines/>
        <w:jc w:val="left"/>
        <w:rPr>
          <w:rFonts w:eastAsia="Times New Roman"/>
        </w:rPr>
      </w:pPr>
      <w:r w:rsidRPr="006D3747">
        <w:rPr>
          <w:noProof/>
        </w:rPr>
        <w:t>No logical relationship between play patterns and VIRN.</w:t>
      </w:r>
    </w:p>
    <w:p w14:paraId="7E6E3044" w14:textId="77777777" w:rsidR="009D00D3" w:rsidRPr="0068352F" w:rsidRDefault="009D00D3" w:rsidP="00D12DD9">
      <w:pPr>
        <w:pStyle w:val="NoSpacing"/>
        <w:keepLines/>
        <w:jc w:val="left"/>
      </w:pPr>
      <w:r w:rsidRPr="006D3747">
        <w:rPr>
          <w:noProof/>
        </w:rPr>
        <w:t>No more than three consecutive tickets with same prize value.</w:t>
      </w:r>
    </w:p>
    <w:p w14:paraId="643E9BF5" w14:textId="77777777" w:rsidR="009D00D3" w:rsidRPr="00A323B8" w:rsidRDefault="009D00D3" w:rsidP="00C93775">
      <w:pPr>
        <w:pStyle w:val="NoSpacing"/>
        <w:keepLines/>
        <w:jc w:val="left"/>
      </w:pPr>
      <w:r w:rsidRPr="006D3747">
        <w:rPr>
          <w:noProof/>
        </w:rPr>
        <w:t>Any multiples of 5 tickets starting from ticket number 001 in a book should contain at least one winner.</w:t>
      </w:r>
    </w:p>
    <w:p w14:paraId="50F1FE90" w14:textId="77777777" w:rsidR="009D00D3" w:rsidRPr="00A323B8" w:rsidRDefault="009D00D3" w:rsidP="00C93775">
      <w:pPr>
        <w:pStyle w:val="Heading2"/>
        <w:jc w:val="left"/>
      </w:pPr>
      <w:bookmarkStart w:id="19" w:name="_Toc240271738"/>
      <w:r w:rsidRPr="00A323B8">
        <w:t>Play Requirement</w:t>
      </w:r>
      <w:bookmarkEnd w:id="19"/>
    </w:p>
    <w:p w14:paraId="6EBFBE1D" w14:textId="77777777" w:rsidR="009D00D3" w:rsidRPr="00A323B8" w:rsidRDefault="009D00D3" w:rsidP="00C93775">
      <w:r w:rsidRPr="00A323B8">
        <w:t>Not</w:t>
      </w:r>
      <w:r w:rsidRPr="00A323B8">
        <w:rPr>
          <w:rFonts w:eastAsia="Times New Roman"/>
        </w:rPr>
        <w:t xml:space="preserve"> </w:t>
      </w:r>
      <w:r w:rsidRPr="00A323B8">
        <w:t>applicable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4CED5CA4" w14:textId="77777777" w:rsidR="009D00D3" w:rsidRPr="00A323B8" w:rsidRDefault="009D00D3" w:rsidP="00C93775">
      <w:pPr>
        <w:pStyle w:val="Heading1"/>
        <w:jc w:val="left"/>
      </w:pPr>
      <w:bookmarkStart w:id="20" w:name="_Toc240271739"/>
      <w:r w:rsidRPr="00A323B8">
        <w:t>SUPPORT</w:t>
      </w:r>
      <w:r w:rsidRPr="00A323B8">
        <w:rPr>
          <w:rFonts w:eastAsia="Times New Roman"/>
        </w:rPr>
        <w:t xml:space="preserve"> </w:t>
      </w:r>
      <w:r w:rsidRPr="00A323B8">
        <w:t>MATERIAL</w:t>
      </w:r>
      <w:bookmarkEnd w:id="20"/>
    </w:p>
    <w:p w14:paraId="4907CE07" w14:textId="77777777" w:rsidR="009D00D3" w:rsidRPr="00A323B8" w:rsidRDefault="009D00D3" w:rsidP="00C93775">
      <w:pPr>
        <w:pStyle w:val="Heading2"/>
        <w:jc w:val="left"/>
      </w:pPr>
      <w:r w:rsidRPr="00A323B8">
        <w:t xml:space="preserve"> </w:t>
      </w:r>
      <w:bookmarkStart w:id="21" w:name="_Toc240271740"/>
      <w:r w:rsidRPr="00A323B8">
        <w:t>Samples Tickets</w:t>
      </w:r>
      <w:bookmarkEnd w:id="21"/>
    </w:p>
    <w:p w14:paraId="4B77C333" w14:textId="77777777" w:rsidR="009D00D3" w:rsidRPr="00A323B8" w:rsidRDefault="009D00D3" w:rsidP="00C93775"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1,000</w:t>
      </w:r>
      <w:r w:rsidRPr="00A323B8">
        <w:rPr>
          <w:rFonts w:eastAsia="Times New Roman"/>
        </w:rPr>
        <w:t xml:space="preserve"> </w:t>
      </w:r>
      <w:r w:rsidRPr="00A323B8">
        <w:t>losing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word</w:t>
      </w:r>
      <w:r w:rsidRPr="00A323B8">
        <w:rPr>
          <w:rFonts w:eastAsia="Times New Roman"/>
        </w:rPr>
        <w:t xml:space="preserve"> “</w:t>
      </w:r>
      <w:r w:rsidRPr="00A323B8">
        <w:rPr>
          <w:b/>
          <w:bCs/>
        </w:rPr>
        <w:t>SAMPLE</w:t>
      </w:r>
      <w:r w:rsidRPr="00A323B8">
        <w:rPr>
          <w:rFonts w:eastAsia="Times New Roman"/>
        </w:rPr>
        <w:t xml:space="preserve">”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back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samples.</w:t>
      </w:r>
    </w:p>
    <w:p w14:paraId="4C886181" w14:textId="77777777" w:rsidR="009D00D3" w:rsidRPr="00A323B8" w:rsidRDefault="009D00D3" w:rsidP="00C93775">
      <w:pPr>
        <w:pStyle w:val="Heading2"/>
        <w:jc w:val="left"/>
      </w:pPr>
      <w:bookmarkStart w:id="22" w:name="_Toc240271741"/>
      <w:r w:rsidRPr="00A323B8">
        <w:t>Validation File</w:t>
      </w:r>
      <w:bookmarkEnd w:id="22"/>
    </w:p>
    <w:p w14:paraId="271173DF" w14:textId="77777777" w:rsidR="009D00D3" w:rsidRPr="00A323B8" w:rsidRDefault="009D00D3" w:rsidP="00C93775"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verification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encrypted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password</w:t>
      </w:r>
      <w:r w:rsidRPr="00A323B8">
        <w:rPr>
          <w:rFonts w:eastAsia="Times New Roman"/>
        </w:rPr>
        <w:t xml:space="preserve"> </w:t>
      </w:r>
      <w:r w:rsidRPr="00A323B8">
        <w:t>protected</w:t>
      </w:r>
      <w:r w:rsidRPr="00A323B8">
        <w:rPr>
          <w:rFonts w:eastAsia="Times New Roman"/>
        </w:rPr>
        <w:t xml:space="preserve"> </w:t>
      </w:r>
      <w:proofErr w:type="spellStart"/>
      <w:r w:rsidRPr="00A323B8">
        <w:t>dbf</w:t>
      </w:r>
      <w:proofErr w:type="spellEnd"/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containing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VIRNs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CD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record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below.</w:t>
      </w:r>
    </w:p>
    <w:p w14:paraId="6396FBF7" w14:textId="77777777" w:rsidR="009D00D3" w:rsidRPr="00A323B8" w:rsidRDefault="009D00D3" w:rsidP="00C93775">
      <w:pPr>
        <w:spacing w:after="120"/>
      </w:pPr>
      <w:r w:rsidRPr="00A323B8">
        <w:rPr>
          <w:b/>
        </w:rPr>
        <w:t>Please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note: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requirement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meet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technical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324D1749" w14:textId="77777777" w:rsidR="009D00D3" w:rsidRPr="00A323B8" w:rsidRDefault="009D00D3" w:rsidP="00D71414">
      <w:pPr>
        <w:pStyle w:val="NoSpacing"/>
        <w:keepNext/>
        <w:keepLines/>
        <w:spacing w:after="120"/>
        <w:ind w:right="720"/>
        <w:jc w:val="left"/>
      </w:pPr>
      <w:r w:rsidRPr="00A323B8">
        <w:rPr>
          <w:b/>
        </w:rPr>
        <w:lastRenderedPageBreak/>
        <w:t>High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and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Low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Validation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(Data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Type: </w:t>
      </w:r>
      <w:proofErr w:type="spellStart"/>
      <w:r w:rsidRPr="00A323B8">
        <w:rPr>
          <w:b/>
        </w:rPr>
        <w:t>Dbase</w:t>
      </w:r>
      <w:proofErr w:type="spellEnd"/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III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&amp;</w:t>
      </w:r>
      <w:r w:rsidRPr="00A323B8">
        <w:rPr>
          <w:rFonts w:eastAsia="Times New Roman"/>
          <w:b/>
        </w:rPr>
        <w:t>.</w:t>
      </w:r>
      <w:proofErr w:type="spellStart"/>
      <w:r w:rsidRPr="00A323B8">
        <w:rPr>
          <w:b/>
        </w:rPr>
        <w:t>dbf</w:t>
      </w:r>
      <w:proofErr w:type="spellEnd"/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Format)</w:t>
      </w:r>
    </w:p>
    <w:p w14:paraId="52831C37" w14:textId="77777777" w:rsidR="009D00D3" w:rsidRPr="00A323B8" w:rsidRDefault="009D00D3" w:rsidP="00D71414">
      <w:pPr>
        <w:pStyle w:val="NoSpacing"/>
        <w:keepNext/>
        <w:keepLines/>
        <w:jc w:val="left"/>
      </w:pPr>
      <w:r w:rsidRPr="00A323B8">
        <w:rPr>
          <w:b/>
        </w:rPr>
        <w:t xml:space="preserve"> Record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Layout: </w:t>
      </w:r>
    </w:p>
    <w:tbl>
      <w:tblPr>
        <w:tblW w:w="8820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900"/>
        <w:gridCol w:w="1080"/>
        <w:gridCol w:w="1170"/>
        <w:gridCol w:w="1376"/>
        <w:gridCol w:w="2314"/>
      </w:tblGrid>
      <w:tr w:rsidR="009D00D3" w:rsidRPr="00A323B8" w14:paraId="020DB028" w14:textId="77777777" w:rsidTr="005D78A1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E5BE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75773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Width</w:t>
            </w:r>
          </w:p>
          <w:p w14:paraId="70629DA8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(Max)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72FCB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Decimal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138AA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Type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7BB41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Sample: -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Data</w:t>
            </w:r>
            <w:r w:rsidRPr="00A323B8">
              <w:rPr>
                <w:rFonts w:eastAsia="Times New Roman"/>
                <w:b/>
              </w:rPr>
              <w:t>,</w:t>
            </w:r>
          </w:p>
          <w:p w14:paraId="2A07A33A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Values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&amp;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Description</w:t>
            </w:r>
          </w:p>
        </w:tc>
      </w:tr>
      <w:tr w:rsidR="009D00D3" w:rsidRPr="00A323B8" w14:paraId="66273E01" w14:textId="77777777" w:rsidTr="005D78A1"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B97F7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BARCODE</w:t>
            </w:r>
          </w:p>
          <w:p w14:paraId="3D71C9BB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4E419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15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F72C4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2A153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  <w:p w14:paraId="791391A4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72C06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0CE4D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(9)</w:t>
            </w:r>
          </w:p>
        </w:tc>
      </w:tr>
      <w:tr w:rsidR="009D00D3" w:rsidRPr="00A323B8" w14:paraId="631FE4EA" w14:textId="77777777" w:rsidTr="005D78A1"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2AAFF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6AB10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D6805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C4E2C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FDD54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AB635" w14:textId="77777777" w:rsidR="009D00D3" w:rsidRDefault="009D00D3" w:rsidP="00D71414">
            <w:pPr>
              <w:pStyle w:val="NoSpacing"/>
              <w:keepNext/>
              <w:keepLines/>
              <w:snapToGrid w:val="0"/>
              <w:jc w:val="left"/>
              <w:rPr>
                <w:rFonts w:eastAsia="Times New Roman"/>
              </w:rPr>
            </w:pPr>
            <w:r w:rsidRPr="006D3747">
              <w:rPr>
                <w:noProof/>
              </w:rPr>
              <w:t>300</w:t>
            </w:r>
          </w:p>
          <w:p w14:paraId="796CEF29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</w:rPr>
              <w:t>(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>
              <w:t xml:space="preserve">- </w:t>
            </w:r>
            <w:r w:rsidRPr="00A323B8">
              <w:t>999)</w:t>
            </w:r>
          </w:p>
        </w:tc>
      </w:tr>
      <w:tr w:rsidR="009D00D3" w:rsidRPr="00A323B8" w14:paraId="7455C4D3" w14:textId="77777777" w:rsidTr="005D78A1"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DC9EF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8C95E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1D213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4DBD9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2EF78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9AE0D" w14:textId="6CB4D708" w:rsidR="009D00D3" w:rsidRPr="00A323B8" w:rsidRDefault="005D78A1" w:rsidP="00D71414">
            <w:pPr>
              <w:pStyle w:val="NoSpacing"/>
              <w:keepNext/>
              <w:keepLines/>
              <w:snapToGrid w:val="0"/>
              <w:jc w:val="left"/>
            </w:pPr>
            <w:r>
              <w:rPr>
                <w:noProof/>
              </w:rPr>
              <w:t>0351</w:t>
            </w:r>
          </w:p>
          <w:p w14:paraId="5207124C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(Format</w:t>
            </w:r>
            <w:r w:rsidRPr="00A323B8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- </w:t>
            </w:r>
            <w:r w:rsidRPr="00A323B8">
              <w:t>9999)</w:t>
            </w:r>
          </w:p>
        </w:tc>
      </w:tr>
      <w:tr w:rsidR="009D00D3" w:rsidRPr="00A323B8" w14:paraId="7C26AFE1" w14:textId="77777777" w:rsidTr="005D78A1"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CBCFA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A9311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8E19E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460B7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EF8C3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A3818" w14:textId="77777777" w:rsidR="009D00D3" w:rsidRPr="00AF53EB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F53EB">
              <w:t>VIRN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No</w:t>
            </w:r>
            <w:r w:rsidRPr="00AF53EB">
              <w:rPr>
                <w:rFonts w:eastAsia="Times New Roman"/>
              </w:rPr>
              <w:t xml:space="preserve"> – </w:t>
            </w:r>
            <w:r w:rsidRPr="00AF53EB">
              <w:t>Unique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seven</w:t>
            </w:r>
            <w:r w:rsidRPr="00AF53EB">
              <w:rPr>
                <w:rFonts w:eastAsia="Times New Roman"/>
              </w:rPr>
              <w:t xml:space="preserve">-digit </w:t>
            </w:r>
            <w:r w:rsidRPr="00AF53EB">
              <w:t>random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validation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number.</w:t>
            </w:r>
          </w:p>
        </w:tc>
      </w:tr>
      <w:tr w:rsidR="009D00D3" w:rsidRPr="00A323B8" w14:paraId="65C1D0B1" w14:textId="77777777" w:rsidTr="005D78A1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64FA9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PCODE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AE93B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22007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36ABC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27F0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2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EC82A" w14:textId="77777777" w:rsidR="009D00D3" w:rsidRPr="00B15FE9" w:rsidRDefault="009D00D3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D3747">
              <w:rPr>
                <w:noProof/>
              </w:rPr>
              <w:t>Either 03, 07, 11, 12, 13 or 15</w:t>
            </w:r>
          </w:p>
        </w:tc>
      </w:tr>
      <w:tr w:rsidR="009D00D3" w:rsidRPr="00A323B8" w14:paraId="6328491B" w14:textId="77777777" w:rsidTr="005D78A1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0038C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PAMOUNT</w:t>
            </w:r>
          </w:p>
          <w:p w14:paraId="7F44E54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BCED3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18</w:t>
            </w:r>
          </w:p>
          <w:p w14:paraId="72DA30D1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FBCA9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56741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6E382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Amount</w:t>
            </w:r>
          </w:p>
        </w:tc>
        <w:tc>
          <w:tcPr>
            <w:tcW w:w="2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2C33A" w14:textId="77777777" w:rsidR="009D00D3" w:rsidRPr="00AF53EB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6D3747">
              <w:rPr>
                <w:noProof/>
              </w:rPr>
              <w:t>Either Rs. 50, Rs. 500, Rs. 5,000, Rs. 10,000, Rs. 25,000 or Rs. 100,000</w:t>
            </w:r>
          </w:p>
        </w:tc>
      </w:tr>
      <w:tr w:rsidR="009D00D3" w:rsidRPr="00A323B8" w14:paraId="2AB28720" w14:textId="77777777" w:rsidTr="005D78A1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9842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DESCRIPTION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E8802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47A09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A85C8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B33AD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Description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A74E1" w14:textId="77777777" w:rsidR="009D00D3" w:rsidRPr="00B15FE9" w:rsidRDefault="009D00D3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D3747">
              <w:rPr>
                <w:noProof/>
              </w:rPr>
              <w:t>Either Fifty Rupees, Five Hundred Rupees, Five Thousand Rupees, Ten Thousand Rupees, Twenty-Five Thousand Rupees or One Hundred Thousand Rupees</w:t>
            </w:r>
          </w:p>
        </w:tc>
      </w:tr>
      <w:tr w:rsidR="009D00D3" w:rsidRPr="00A323B8" w14:paraId="1D1B4BDA" w14:textId="77777777" w:rsidTr="005D78A1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6909F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6EDDE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029C6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F7FC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4B507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2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1A3F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Low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  <w:p w14:paraId="34AAF239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High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</w:tc>
      </w:tr>
      <w:tr w:rsidR="009D00D3" w:rsidRPr="00A323B8" w14:paraId="4E3681A8" w14:textId="77777777" w:rsidTr="005D78A1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9A73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WINNUMBERS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FB0BC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100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BDD0A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B79B6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913FC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Winning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Numbers</w:t>
            </w:r>
          </w:p>
        </w:tc>
        <w:tc>
          <w:tcPr>
            <w:tcW w:w="2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06E5B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Eg: “</w:t>
            </w:r>
            <w:r w:rsidRPr="006D3747">
              <w:rPr>
                <w:noProof/>
              </w:rPr>
              <w:t>Fifty</w:t>
            </w:r>
            <w:r w:rsidRPr="00A323B8">
              <w:t>”, “</w:t>
            </w:r>
            <w:r w:rsidRPr="006D3747">
              <w:rPr>
                <w:noProof/>
              </w:rPr>
              <w:t>Fifty</w:t>
            </w:r>
            <w:r w:rsidRPr="00A323B8">
              <w:t>”</w:t>
            </w:r>
          </w:p>
        </w:tc>
      </w:tr>
    </w:tbl>
    <w:p w14:paraId="1C18F9C0" w14:textId="77777777" w:rsidR="009D00D3" w:rsidRPr="00A323B8" w:rsidRDefault="009D00D3" w:rsidP="00C93775">
      <w:pPr>
        <w:pStyle w:val="NoSpacing"/>
        <w:jc w:val="left"/>
      </w:pPr>
    </w:p>
    <w:p w14:paraId="05320DED" w14:textId="77777777" w:rsidR="009D00D3" w:rsidRPr="00A323B8" w:rsidRDefault="009D00D3" w:rsidP="00C93775"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required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service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PSL.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request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directed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General</w:t>
      </w:r>
      <w:r w:rsidRPr="00A323B8">
        <w:rPr>
          <w:rFonts w:eastAsia="Times New Roman"/>
        </w:rPr>
        <w:t xml:space="preserve"> </w:t>
      </w:r>
      <w:r w:rsidRPr="00A323B8">
        <w:t>Manager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proofErr w:type="spellStart"/>
      <w:r w:rsidRPr="00A323B8">
        <w:t>authorised</w:t>
      </w:r>
      <w:proofErr w:type="spellEnd"/>
      <w:r w:rsidRPr="00A323B8">
        <w:rPr>
          <w:rFonts w:eastAsia="Times New Roman"/>
        </w:rPr>
        <w:t xml:space="preserve"> </w:t>
      </w:r>
      <w:r w:rsidRPr="00A323B8">
        <w:t>officer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NLB.</w:t>
      </w:r>
    </w:p>
    <w:p w14:paraId="6C4CE209" w14:textId="77777777" w:rsidR="009D00D3" w:rsidRPr="00A323B8" w:rsidRDefault="009D00D3" w:rsidP="00C93775">
      <w:pPr>
        <w:pStyle w:val="Heading2"/>
        <w:jc w:val="left"/>
      </w:pPr>
      <w:bookmarkStart w:id="23" w:name="_Toc240271742"/>
      <w:r w:rsidRPr="00A323B8">
        <w:t>Audit Report</w:t>
      </w:r>
      <w:bookmarkEnd w:id="23"/>
    </w:p>
    <w:p w14:paraId="5C886229" w14:textId="77777777" w:rsidR="009D00D3" w:rsidRPr="00A323B8" w:rsidRDefault="009D00D3" w:rsidP="00C93775"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independent</w:t>
      </w:r>
      <w:r w:rsidRPr="00A323B8">
        <w:rPr>
          <w:rFonts w:eastAsia="Times New Roman"/>
        </w:rPr>
        <w:t xml:space="preserve"> </w:t>
      </w:r>
      <w:r w:rsidRPr="00A323B8">
        <w:t>electronic</w:t>
      </w:r>
      <w:r w:rsidRPr="00A323B8">
        <w:rPr>
          <w:rFonts w:eastAsia="Times New Roman"/>
        </w:rPr>
        <w:t xml:space="preserve"> </w:t>
      </w:r>
      <w:r w:rsidRPr="00A323B8">
        <w:t>audit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conducted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issued.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confirm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correctness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game/data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tickets.</w:t>
      </w:r>
    </w:p>
    <w:p w14:paraId="772AB880" w14:textId="77777777" w:rsidR="009D00D3" w:rsidRPr="00A323B8" w:rsidRDefault="009D00D3" w:rsidP="00C93775">
      <w:pPr>
        <w:pStyle w:val="Heading1"/>
        <w:jc w:val="left"/>
      </w:pPr>
      <w:bookmarkStart w:id="24" w:name="_Toc240271743"/>
      <w:r w:rsidRPr="00A323B8">
        <w:t>PACKAGING</w:t>
      </w:r>
      <w:bookmarkEnd w:id="24"/>
    </w:p>
    <w:p w14:paraId="3CF4FF23" w14:textId="77777777" w:rsidR="009D00D3" w:rsidRPr="00A323B8" w:rsidRDefault="009D00D3" w:rsidP="00C93775">
      <w:pPr>
        <w:pStyle w:val="Heading2"/>
        <w:jc w:val="left"/>
      </w:pPr>
      <w:bookmarkStart w:id="25" w:name="_Toc240271744"/>
      <w:r w:rsidRPr="00A323B8">
        <w:t>Books</w:t>
      </w:r>
      <w:bookmarkEnd w:id="25"/>
    </w:p>
    <w:p w14:paraId="1DECA647" w14:textId="77777777" w:rsidR="009D00D3" w:rsidRPr="00A323B8" w:rsidRDefault="009D00D3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tickets;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shrink</w:t>
      </w:r>
      <w:r w:rsidRPr="00A323B8">
        <w:rPr>
          <w:rFonts w:eastAsia="Times New Roman"/>
        </w:rPr>
        <w:t xml:space="preserve"> </w:t>
      </w:r>
      <w:r w:rsidRPr="00A323B8">
        <w:t>wrapped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clear</w:t>
      </w:r>
      <w:r w:rsidRPr="00A323B8">
        <w:rPr>
          <w:rFonts w:eastAsia="Times New Roman"/>
        </w:rPr>
        <w:t xml:space="preserve"> </w:t>
      </w:r>
      <w:r w:rsidRPr="00A323B8">
        <w:t>film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include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bar</w:t>
      </w:r>
      <w:r w:rsidRPr="00A323B8">
        <w:rPr>
          <w:rFonts w:eastAsia="Times New Roman"/>
        </w:rPr>
        <w:t xml:space="preserve"> </w:t>
      </w:r>
      <w:r w:rsidRPr="00A323B8">
        <w:t>code</w:t>
      </w:r>
      <w:r w:rsidRPr="00A323B8">
        <w:rPr>
          <w:rFonts w:eastAsia="Times New Roman"/>
        </w:rPr>
        <w:t xml:space="preserve"> </w:t>
      </w:r>
      <w:r w:rsidRPr="00A323B8">
        <w:t>(2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5</w:t>
      </w:r>
      <w:r w:rsidRPr="00A323B8">
        <w:rPr>
          <w:rFonts w:eastAsia="Times New Roman"/>
        </w:rPr>
        <w:t xml:space="preserve"> </w:t>
      </w:r>
      <w:r w:rsidRPr="00A323B8">
        <w:t>Interleaved</w:t>
      </w:r>
      <w:r w:rsidRPr="00A323B8">
        <w:rPr>
          <w:rFonts w:eastAsia="Times New Roman"/>
        </w:rPr>
        <w:t xml:space="preserve"> </w:t>
      </w:r>
      <w:r w:rsidRPr="00A323B8">
        <w:t>symbology),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inventory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distribution</w:t>
      </w:r>
      <w:r w:rsidRPr="00A323B8">
        <w:rPr>
          <w:rFonts w:eastAsia="Times New Roman"/>
        </w:rPr>
        <w:t xml:space="preserve"> </w:t>
      </w:r>
      <w:r w:rsidRPr="00A323B8">
        <w:t>control.</w:t>
      </w:r>
    </w:p>
    <w:p w14:paraId="1AB3ACFD" w14:textId="77777777" w:rsidR="009D00D3" w:rsidRPr="00A323B8" w:rsidRDefault="009D00D3" w:rsidP="00C93775">
      <w:pPr>
        <w:pStyle w:val="Heading2"/>
        <w:jc w:val="left"/>
      </w:pPr>
      <w:bookmarkStart w:id="26" w:name="_Toc240271745"/>
      <w:r w:rsidRPr="00A323B8">
        <w:lastRenderedPageBreak/>
        <w:t>Cartons</w:t>
      </w:r>
      <w:bookmarkEnd w:id="26"/>
    </w:p>
    <w:p w14:paraId="7A002C6A" w14:textId="77777777" w:rsidR="009D00D3" w:rsidRDefault="009D00D3" w:rsidP="00C93775">
      <w:r>
        <w:rPr>
          <w:noProof/>
        </w:rPr>
        <w:t>First 41 cartons will contain 12,000 tickets (300 books) and the last carton contains 8,000 tickets (200 books)</w:t>
      </w:r>
      <w:r>
        <w:t>.</w:t>
      </w:r>
    </w:p>
    <w:p w14:paraId="73B4DBC9" w14:textId="77777777" w:rsidR="009D00D3" w:rsidRPr="00A323B8" w:rsidRDefault="009D00D3" w:rsidP="00C93775">
      <w:r w:rsidRPr="00A323B8">
        <w:t>Cartons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tape,</w:t>
      </w:r>
      <w:r w:rsidRPr="00A323B8">
        <w:rPr>
          <w:rFonts w:eastAsia="Times New Roman"/>
        </w:rPr>
        <w:t xml:space="preserve"> </w:t>
      </w:r>
      <w:r w:rsidRPr="00A323B8">
        <w:t>strap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twice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</w:p>
    <w:p w14:paraId="7C60A2D4" w14:textId="77777777" w:rsidR="009D00D3" w:rsidRPr="00A323B8" w:rsidRDefault="009D00D3" w:rsidP="00C93775">
      <w:r w:rsidRPr="00A323B8">
        <w:t>Please</w:t>
      </w:r>
      <w:r w:rsidRPr="00A323B8">
        <w:rPr>
          <w:rFonts w:eastAsia="Times New Roman"/>
        </w:rPr>
        <w:t xml:space="preserve"> </w:t>
      </w:r>
      <w:r w:rsidRPr="00A323B8">
        <w:t>note: Since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missing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need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other</w:t>
      </w:r>
      <w:r w:rsidRPr="00A323B8">
        <w:rPr>
          <w:rFonts w:eastAsia="Times New Roman"/>
        </w:rPr>
        <w:t xml:space="preserve"> </w:t>
      </w:r>
      <w:r w:rsidRPr="00A323B8">
        <w:t>than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end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number.</w:t>
      </w:r>
    </w:p>
    <w:p w14:paraId="2253A61D" w14:textId="77777777" w:rsidR="009D00D3" w:rsidRPr="00A323B8" w:rsidRDefault="009D00D3" w:rsidP="00C93775">
      <w:pPr>
        <w:pStyle w:val="Heading2"/>
        <w:jc w:val="left"/>
      </w:pPr>
      <w:r w:rsidRPr="00A323B8">
        <w:tab/>
      </w:r>
      <w:bookmarkStart w:id="27" w:name="_Toc240271746"/>
      <w:r w:rsidRPr="00A323B8">
        <w:t>Packing Manifest</w:t>
      </w:r>
      <w:bookmarkEnd w:id="27"/>
    </w:p>
    <w:p w14:paraId="7E186D30" w14:textId="77777777" w:rsidR="009D00D3" w:rsidRPr="00A323B8" w:rsidRDefault="009D00D3" w:rsidP="00C93775">
      <w:pPr>
        <w:rPr>
          <w:rFonts w:eastAsia="Times New Roman"/>
        </w:rPr>
      </w:pP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computer</w:t>
      </w:r>
      <w:r w:rsidRPr="00A323B8">
        <w:rPr>
          <w:rFonts w:eastAsia="Times New Roman"/>
        </w:rPr>
        <w:t xml:space="preserve">-generated </w:t>
      </w:r>
      <w:r w:rsidRPr="00A323B8">
        <w:t>manifest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 as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delivered.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requirements.</w:t>
      </w:r>
    </w:p>
    <w:p w14:paraId="0A21D5A8" w14:textId="77777777" w:rsidR="009D00D3" w:rsidRPr="00A323B8" w:rsidRDefault="009D00D3" w:rsidP="00C93775">
      <w:pPr>
        <w:pStyle w:val="Heading1"/>
        <w:jc w:val="left"/>
      </w:pPr>
      <w:bookmarkStart w:id="28" w:name="_Toc240271747"/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DELIVERABLES</w:t>
      </w:r>
      <w:bookmarkEnd w:id="28"/>
    </w:p>
    <w:p w14:paraId="4F0E5463" w14:textId="77777777" w:rsidR="009D00D3" w:rsidRPr="00A323B8" w:rsidRDefault="009D00D3" w:rsidP="00C93775">
      <w:pPr>
        <w:pStyle w:val="Heading2"/>
        <w:jc w:val="left"/>
      </w:pPr>
      <w:bookmarkStart w:id="29" w:name="_Toc240271748"/>
      <w:r w:rsidRPr="00A323B8">
        <w:t>Proposed Schedule</w:t>
      </w:r>
      <w:bookmarkEnd w:id="29"/>
    </w:p>
    <w:p w14:paraId="73C8494E" w14:textId="77777777" w:rsidR="009D00D3" w:rsidRPr="00A323B8" w:rsidRDefault="009D00D3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illustrate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possible</w:t>
      </w:r>
      <w:r w:rsidRPr="00A323B8">
        <w:rPr>
          <w:rFonts w:eastAsia="Times New Roman"/>
        </w:rPr>
        <w:t xml:space="preserve"> </w:t>
      </w:r>
      <w:r w:rsidRPr="00A323B8">
        <w:t>indicative</w:t>
      </w:r>
      <w:r w:rsidRPr="00A323B8">
        <w:rPr>
          <w:rFonts w:eastAsia="Times New Roman"/>
        </w:rPr>
        <w:t xml:space="preserve"> manufacturing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proofErr w:type="spellStart"/>
      <w:r w:rsidRPr="00A323B8">
        <w:t>despatch</w:t>
      </w:r>
      <w:proofErr w:type="spellEnd"/>
      <w:r w:rsidRPr="00A323B8">
        <w:rPr>
          <w:rFonts w:eastAsia="Times New Roman"/>
        </w:rPr>
        <w:t xml:space="preserve"> </w:t>
      </w:r>
      <w:r w:rsidRPr="00A323B8">
        <w:t>scenario.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date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dependent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approval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Specification,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finished</w:t>
      </w:r>
      <w:r w:rsidRPr="00A323B8">
        <w:rPr>
          <w:rFonts w:eastAsia="Times New Roman"/>
        </w:rPr>
        <w:t xml:space="preserve"> </w:t>
      </w:r>
      <w:r w:rsidRPr="00A323B8">
        <w:t>artwork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layered</w:t>
      </w:r>
      <w:r w:rsidRPr="00A323B8">
        <w:rPr>
          <w:rFonts w:eastAsia="Times New Roman"/>
        </w:rPr>
        <w:t xml:space="preserve"> </w:t>
      </w:r>
      <w:r w:rsidRPr="00A323B8">
        <w:t>Illustrator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format.</w:t>
      </w:r>
    </w:p>
    <w:p w14:paraId="65B13264" w14:textId="77777777" w:rsidR="009D00D3" w:rsidRPr="00A323B8" w:rsidRDefault="009D00D3" w:rsidP="00C93775">
      <w:pPr>
        <w:pStyle w:val="NoSpacing"/>
        <w:ind w:left="720"/>
        <w:jc w:val="left"/>
      </w:pPr>
    </w:p>
    <w:tbl>
      <w:tblPr>
        <w:tblW w:w="7203" w:type="dxa"/>
        <w:tblInd w:w="62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8"/>
        <w:gridCol w:w="2195"/>
      </w:tblGrid>
      <w:tr w:rsidR="009D00D3" w:rsidRPr="00A323B8" w14:paraId="40F658AC" w14:textId="77777777" w:rsidTr="002118F9">
        <w:trPr>
          <w:cantSplit/>
          <w:tblHeader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7064F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Activity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9F8B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Target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Date</w:t>
            </w:r>
          </w:p>
        </w:tc>
      </w:tr>
      <w:tr w:rsidR="009D00D3" w:rsidRPr="00A323B8" w14:paraId="75521F23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4851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Finalise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Authorise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Specification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1BB10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722DA2C2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1891C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Supply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(PSL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complete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some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revision)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5D9B5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38609DD2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9DA8B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Approve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(Colours)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2004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43557240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363D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Receipt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Acceptance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PO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943A8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2C10801C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CE282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Approval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Digital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Proof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A663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5A558D09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F7F20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Production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Start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Deadline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CB702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6EE7D3DF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06CC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Data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Generation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Internal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A1EAE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5197D4F4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809F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Independent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367F5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2E374D96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18243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Printing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F1437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1070902E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8318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Packing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11788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5C890268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7EB0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Tickets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08632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120F17E4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E2C3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Data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425E7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</w:tbl>
    <w:p w14:paraId="68143ACD" w14:textId="77777777" w:rsidR="009D00D3" w:rsidRPr="00A323B8" w:rsidRDefault="009D00D3" w:rsidP="00C93775">
      <w:pPr>
        <w:pStyle w:val="NoSpacing"/>
        <w:jc w:val="left"/>
      </w:pPr>
    </w:p>
    <w:p w14:paraId="6B20B46B" w14:textId="77777777" w:rsidR="009D00D3" w:rsidRPr="00A323B8" w:rsidRDefault="009D00D3" w:rsidP="00C93775">
      <w:pPr>
        <w:pStyle w:val="NoSpacing"/>
        <w:jc w:val="left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depend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approval</w:t>
      </w:r>
      <w:r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specification.</w:t>
      </w:r>
    </w:p>
    <w:p w14:paraId="60B666ED" w14:textId="77777777" w:rsidR="009D00D3" w:rsidRPr="00A323B8" w:rsidRDefault="009D00D3" w:rsidP="00C93775">
      <w:pPr>
        <w:pStyle w:val="Heading1"/>
        <w:jc w:val="left"/>
      </w:pPr>
      <w:bookmarkStart w:id="30" w:name="_Toc240271749"/>
      <w:r w:rsidRPr="00A323B8">
        <w:t>DELIVERY</w:t>
      </w:r>
      <w:bookmarkEnd w:id="30"/>
    </w:p>
    <w:p w14:paraId="50978E41" w14:textId="77777777" w:rsidR="009D00D3" w:rsidRPr="00A323B8" w:rsidRDefault="009D00D3" w:rsidP="00C93775">
      <w:pPr>
        <w:pStyle w:val="Heading2"/>
        <w:jc w:val="left"/>
      </w:pPr>
      <w:bookmarkStart w:id="31" w:name="_Toc240271750"/>
      <w:r w:rsidRPr="00A323B8">
        <w:t>Local Delivery</w:t>
      </w:r>
      <w:bookmarkEnd w:id="31"/>
    </w:p>
    <w:p w14:paraId="61392CA0" w14:textId="77777777" w:rsidR="009D00D3" w:rsidRPr="00A323B8" w:rsidRDefault="009D00D3" w:rsidP="00C93775">
      <w:r w:rsidRPr="00A323B8">
        <w:t>Pallets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</w:t>
      </w:r>
      <w:r w:rsidRPr="00A323B8">
        <w:rPr>
          <w:rFonts w:eastAsia="Times New Roman"/>
        </w:rPr>
        <w:t xml:space="preserve"> </w:t>
      </w:r>
      <w:r w:rsidRPr="00A323B8">
        <w:t>from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facility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Kelaniya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own</w:t>
      </w:r>
      <w:r w:rsidRPr="00A323B8">
        <w:rPr>
          <w:rFonts w:eastAsia="Times New Roman"/>
        </w:rPr>
        <w:t xml:space="preserve"> </w:t>
      </w:r>
      <w:r w:rsidRPr="00A323B8">
        <w:t>secured</w:t>
      </w:r>
      <w:r w:rsidRPr="00A323B8">
        <w:rPr>
          <w:rFonts w:eastAsia="Times New Roman"/>
        </w:rPr>
        <w:t xml:space="preserve"> </w:t>
      </w:r>
      <w:r w:rsidRPr="00A323B8">
        <w:t>vehicle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personnel.</w:t>
      </w:r>
    </w:p>
    <w:p w14:paraId="6971EE3C" w14:textId="77777777" w:rsidR="009D00D3" w:rsidRPr="00A323B8" w:rsidRDefault="009D00D3" w:rsidP="00C93775">
      <w:pPr>
        <w:pStyle w:val="Heading2"/>
        <w:jc w:val="left"/>
      </w:pPr>
      <w:bookmarkStart w:id="32" w:name="_Toc240271751"/>
      <w:r w:rsidRPr="00A323B8">
        <w:lastRenderedPageBreak/>
        <w:t>Delivery Address</w:t>
      </w:r>
      <w:bookmarkEnd w:id="32"/>
    </w:p>
    <w:p w14:paraId="52CD5427" w14:textId="77777777" w:rsidR="009D00D3" w:rsidRPr="00A323B8" w:rsidRDefault="009D00D3" w:rsidP="00D12DD9">
      <w:pPr>
        <w:pStyle w:val="NoSpacing"/>
        <w:keepNext/>
        <w:keepLines/>
        <w:ind w:left="720"/>
        <w:jc w:val="left"/>
      </w:pP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</w:p>
    <w:p w14:paraId="2A224CA3" w14:textId="77777777" w:rsidR="009D00D3" w:rsidRPr="00A323B8" w:rsidRDefault="009D00D3" w:rsidP="00D12DD9">
      <w:pPr>
        <w:pStyle w:val="NoSpacing"/>
        <w:keepNext/>
        <w:keepLines/>
        <w:ind w:left="720"/>
        <w:jc w:val="left"/>
      </w:pPr>
      <w:r w:rsidRPr="00A323B8">
        <w:t>No.32,</w:t>
      </w:r>
    </w:p>
    <w:p w14:paraId="00E2D559" w14:textId="77777777" w:rsidR="009D00D3" w:rsidRPr="00A323B8" w:rsidRDefault="009D00D3" w:rsidP="00D12DD9">
      <w:pPr>
        <w:pStyle w:val="NoSpacing"/>
        <w:keepNext/>
        <w:keepLines/>
        <w:ind w:left="720"/>
        <w:jc w:val="left"/>
      </w:pPr>
      <w:r w:rsidRPr="00A323B8">
        <w:t xml:space="preserve">Deshamanya N.W.J. </w:t>
      </w:r>
      <w:proofErr w:type="spellStart"/>
      <w:r w:rsidRPr="00A323B8">
        <w:t>Mudalige</w:t>
      </w:r>
      <w:proofErr w:type="spellEnd"/>
      <w:r w:rsidRPr="00A323B8">
        <w:t xml:space="preserve"> Mawatha,</w:t>
      </w:r>
    </w:p>
    <w:p w14:paraId="191F596D" w14:textId="77777777" w:rsidR="009D00D3" w:rsidRPr="00A323B8" w:rsidRDefault="009D00D3" w:rsidP="00D12DD9">
      <w:pPr>
        <w:pStyle w:val="NoSpacing"/>
        <w:keepNext/>
        <w:keepLines/>
        <w:ind w:left="720"/>
        <w:jc w:val="left"/>
      </w:pPr>
      <w:r w:rsidRPr="00A323B8">
        <w:t>Colombo 01.</w:t>
      </w:r>
    </w:p>
    <w:p w14:paraId="62B676E0" w14:textId="77777777" w:rsidR="009D00D3" w:rsidRPr="00A323B8" w:rsidRDefault="009D00D3" w:rsidP="00C93775">
      <w:pPr>
        <w:pStyle w:val="Heading1"/>
        <w:jc w:val="left"/>
      </w:pPr>
      <w:bookmarkStart w:id="33" w:name="_Toc240271752"/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TERMS</w:t>
      </w:r>
      <w:bookmarkEnd w:id="33"/>
    </w:p>
    <w:p w14:paraId="0CFB5146" w14:textId="77777777" w:rsidR="009D00D3" w:rsidRPr="00A323B8" w:rsidRDefault="009D00D3" w:rsidP="00C93775">
      <w:pPr>
        <w:pStyle w:val="Heading2"/>
        <w:jc w:val="left"/>
      </w:pPr>
      <w:bookmarkStart w:id="34" w:name="_Toc240271753"/>
      <w:r w:rsidRPr="00A323B8">
        <w:t>Payment</w:t>
      </w:r>
      <w:bookmarkEnd w:id="34"/>
    </w:p>
    <w:p w14:paraId="206996CA" w14:textId="77777777" w:rsidR="009D00D3" w:rsidRPr="00A323B8" w:rsidRDefault="009D00D3" w:rsidP="00C93775">
      <w:r>
        <w:t>Payments shall be made promptly by the Purchaser, but in no case later than twenty-eight (28) days after submission of an invoice or request for payment by the Supplier, and after the Purchaser has accepted it.</w:t>
      </w:r>
    </w:p>
    <w:p w14:paraId="0DCA8B3E" w14:textId="77777777" w:rsidR="009D00D3" w:rsidRPr="00A323B8" w:rsidRDefault="009D00D3" w:rsidP="00C93775">
      <w:pPr>
        <w:pStyle w:val="Heading2"/>
        <w:jc w:val="left"/>
      </w:pPr>
      <w:bookmarkStart w:id="35" w:name="_Toc240271754"/>
      <w:r w:rsidRPr="00A323B8">
        <w:t>Invoices</w:t>
      </w:r>
      <w:bookmarkEnd w:id="35"/>
    </w:p>
    <w:p w14:paraId="2E4C846B" w14:textId="77777777" w:rsidR="009D00D3" w:rsidRPr="00A323B8" w:rsidRDefault="009D00D3" w:rsidP="00C93775">
      <w:pPr>
        <w:keepNext/>
      </w:pPr>
      <w:r w:rsidRPr="00A323B8">
        <w:t>Commercial</w:t>
      </w:r>
      <w:r w:rsidRPr="00A323B8">
        <w:rPr>
          <w:rFonts w:eastAsia="Times New Roman"/>
        </w:rPr>
        <w:t xml:space="preserve"> </w:t>
      </w:r>
      <w:r w:rsidRPr="00A323B8">
        <w:t>tax</w:t>
      </w:r>
      <w:r w:rsidRPr="00A323B8">
        <w:rPr>
          <w:rFonts w:eastAsia="Times New Roman"/>
        </w:rPr>
        <w:t xml:space="preserve"> </w:t>
      </w:r>
      <w:r w:rsidRPr="00A323B8">
        <w:t>invoices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presented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delivery.</w:t>
      </w:r>
    </w:p>
    <w:p w14:paraId="4880CDDE" w14:textId="77777777" w:rsidR="009D00D3" w:rsidRPr="00A323B8" w:rsidRDefault="009D00D3" w:rsidP="00C93775">
      <w:pPr>
        <w:keepNext/>
      </w:pPr>
      <w:r w:rsidRPr="00A323B8">
        <w:t>Bank:</w:t>
      </w:r>
      <w:r>
        <w:tab/>
      </w:r>
      <w:r w:rsidRPr="00A323B8">
        <w:t>National Development Bank PLC.</w:t>
      </w:r>
    </w:p>
    <w:p w14:paraId="1066A50D" w14:textId="77777777" w:rsidR="009D00D3" w:rsidRPr="00A323B8" w:rsidRDefault="009D00D3" w:rsidP="00C93775">
      <w:pPr>
        <w:keepNext/>
        <w:ind w:left="709"/>
      </w:pPr>
      <w:r w:rsidRPr="00A323B8">
        <w:t>103A Dharmapala Mawatha,</w:t>
      </w:r>
    </w:p>
    <w:p w14:paraId="4CD6B0AC" w14:textId="77777777" w:rsidR="009D00D3" w:rsidRPr="00A323B8" w:rsidRDefault="009D00D3" w:rsidP="00C93775">
      <w:pPr>
        <w:keepNext/>
        <w:ind w:left="709"/>
      </w:pPr>
      <w:r w:rsidRPr="00A323B8">
        <w:t>Colombo 07</w:t>
      </w:r>
    </w:p>
    <w:p w14:paraId="6344A53A" w14:textId="77777777" w:rsidR="009D00D3" w:rsidRPr="00A323B8" w:rsidRDefault="009D00D3" w:rsidP="00C93775">
      <w:pPr>
        <w:keepNext/>
        <w:ind w:left="709"/>
      </w:pPr>
      <w:r w:rsidRPr="00A323B8">
        <w:t>Sri Lanka</w:t>
      </w:r>
    </w:p>
    <w:p w14:paraId="5B838DBE" w14:textId="77777777" w:rsidR="009D00D3" w:rsidRPr="00A323B8" w:rsidRDefault="009D00D3" w:rsidP="00C93775">
      <w:pPr>
        <w:keepNext/>
        <w:ind w:left="709"/>
      </w:pPr>
      <w:r w:rsidRPr="00A323B8">
        <w:t>Swift Code: NDBS LKLX</w:t>
      </w:r>
    </w:p>
    <w:p w14:paraId="60E18C89" w14:textId="77777777" w:rsidR="009D00D3" w:rsidRPr="00A323B8" w:rsidRDefault="009D00D3" w:rsidP="00C93775">
      <w:pPr>
        <w:keepNext/>
        <w:ind w:left="709"/>
      </w:pPr>
      <w:r w:rsidRPr="00A323B8">
        <w:t xml:space="preserve">Account Name: </w:t>
      </w:r>
      <w:proofErr w:type="spellStart"/>
      <w:r w:rsidRPr="00A323B8">
        <w:t>Printcare</w:t>
      </w:r>
      <w:proofErr w:type="spellEnd"/>
      <w:r w:rsidRPr="00A323B8">
        <w:t xml:space="preserve"> Secure Limited</w:t>
      </w:r>
    </w:p>
    <w:p w14:paraId="47D94DCB" w14:textId="77777777" w:rsidR="009D00D3" w:rsidRPr="00A323B8" w:rsidRDefault="009D00D3" w:rsidP="00C93775">
      <w:pPr>
        <w:keepNext/>
        <w:ind w:left="709"/>
      </w:pPr>
      <w:r w:rsidRPr="00A323B8">
        <w:t>Account No: 106480002768</w:t>
      </w:r>
    </w:p>
    <w:p w14:paraId="768A3F68" w14:textId="77777777" w:rsidR="009D00D3" w:rsidRPr="00A323B8" w:rsidRDefault="009D00D3" w:rsidP="00C93775">
      <w:pPr>
        <w:pStyle w:val="Heading1"/>
        <w:jc w:val="left"/>
      </w:pPr>
      <w:bookmarkStart w:id="36" w:name="_Toc240271755"/>
      <w:r w:rsidRPr="00A323B8">
        <w:t>AUTHORISATION TO PROCEED</w:t>
      </w:r>
      <w:bookmarkEnd w:id="36"/>
    </w:p>
    <w:p w14:paraId="30AF70BE" w14:textId="77777777" w:rsidR="009D00D3" w:rsidRPr="00A323B8" w:rsidRDefault="009D00D3" w:rsidP="00C93775">
      <w:pPr>
        <w:pStyle w:val="Heading2"/>
        <w:jc w:val="left"/>
      </w:pPr>
      <w:bookmarkStart w:id="37" w:name="_Toc240271756"/>
      <w:r w:rsidRPr="00A323B8">
        <w:t>Authorisation</w:t>
      </w:r>
      <w:bookmarkEnd w:id="37"/>
    </w:p>
    <w:p w14:paraId="5584FB85" w14:textId="77777777" w:rsidR="009D00D3" w:rsidRPr="00A323B8" w:rsidRDefault="009D00D3" w:rsidP="00C93775">
      <w:r w:rsidRPr="00A323B8">
        <w:t xml:space="preserve">National Lotteries Board </w:t>
      </w:r>
      <w:proofErr w:type="spellStart"/>
      <w:r w:rsidRPr="00A323B8">
        <w:t>authorise</w:t>
      </w:r>
      <w:proofErr w:type="spellEnd"/>
      <w:r w:rsidRPr="00A323B8">
        <w:t xml:space="preserve"> </w:t>
      </w:r>
      <w:proofErr w:type="spellStart"/>
      <w:r w:rsidRPr="00A323B8">
        <w:t>Printcare</w:t>
      </w:r>
      <w:proofErr w:type="spellEnd"/>
      <w:r w:rsidRPr="00A323B8">
        <w:t xml:space="preserve"> Secure Limited to manufacture and deliver of </w:t>
      </w:r>
      <w:r>
        <w:rPr>
          <w:noProof/>
        </w:rPr>
        <w:t>500,000</w:t>
      </w:r>
      <w:r w:rsidRPr="00A323B8">
        <w:t xml:space="preserve"> </w:t>
      </w:r>
      <w:r>
        <w:rPr>
          <w:noProof/>
        </w:rPr>
        <w:t>CAR RACE</w:t>
      </w:r>
      <w:r w:rsidRPr="00A323B8">
        <w:t xml:space="preserve"> instant scratch tickets. This authority is based on the understanding that the tickets will be manufactured and delivered in accordance with this game specification.</w:t>
      </w:r>
    </w:p>
    <w:p w14:paraId="69B1F6A1" w14:textId="77777777" w:rsidR="009D00D3" w:rsidRPr="00A323B8" w:rsidRDefault="009D00D3" w:rsidP="00C93775">
      <w:pPr>
        <w:pStyle w:val="Heading2"/>
        <w:jc w:val="left"/>
      </w:pPr>
      <w:bookmarkStart w:id="38" w:name="_Toc240271757"/>
      <w:r w:rsidRPr="00A323B8">
        <w:t>Pricing</w:t>
      </w:r>
      <w:bookmarkEnd w:id="38"/>
    </w:p>
    <w:p w14:paraId="6B4F6C1B" w14:textId="51C480E8" w:rsidR="009D00D3" w:rsidRPr="00A323B8" w:rsidRDefault="009D00D3" w:rsidP="00C93775">
      <w:pPr>
        <w:pStyle w:val="NoSpacing"/>
        <w:jc w:val="left"/>
      </w:pPr>
      <w:r w:rsidRPr="00A323B8">
        <w:t>Delivered price per ticket: L</w:t>
      </w:r>
      <w:r>
        <w:t xml:space="preserve">KR </w:t>
      </w:r>
      <w:r w:rsidR="005D78A1">
        <w:t>2</w:t>
      </w:r>
      <w:r w:rsidR="005D78A1">
        <w:rPr>
          <w:noProof/>
        </w:rPr>
        <w:t>.55</w:t>
      </w:r>
      <w:r>
        <w:t>.</w:t>
      </w:r>
    </w:p>
    <w:p w14:paraId="60F33E0B" w14:textId="77777777" w:rsidR="009D00D3" w:rsidRDefault="009D00D3" w:rsidP="009E1D8B">
      <w:pPr>
        <w:pStyle w:val="NoSpacing"/>
        <w:spacing w:after="120"/>
        <w:jc w:val="left"/>
      </w:pPr>
      <w:r w:rsidRPr="00B15FE9">
        <w:fldChar w:fldCharType="begin"/>
      </w:r>
      <w:r w:rsidRPr="00B15FE9">
        <w:instrText xml:space="preserve"> = </w:instrText>
      </w:r>
      <w:r w:rsidRPr="006D3747">
        <w:rPr>
          <w:noProof/>
        </w:rPr>
        <w:instrText>0.0218</w:instrText>
      </w:r>
      <w:r w:rsidRPr="00B15FE9">
        <w:instrText xml:space="preserve"> * 100 \# "0.00%" </w:instrText>
      </w:r>
      <w:r w:rsidRPr="00B15FE9">
        <w:fldChar w:fldCharType="separate"/>
      </w:r>
      <w:r>
        <w:rPr>
          <w:noProof/>
        </w:rPr>
        <w:t>2.18</w:t>
      </w:r>
      <w:r w:rsidRPr="00B15FE9">
        <w:rPr>
          <w:noProof/>
        </w:rPr>
        <w:t>%</w:t>
      </w:r>
      <w:r w:rsidRPr="00B15FE9">
        <w:fldChar w:fldCharType="end"/>
      </w:r>
      <w:r w:rsidRPr="00B15FE9">
        <w:t xml:space="preserve"> SSCL</w:t>
      </w:r>
      <w:r>
        <w:t xml:space="preserve"> and </w:t>
      </w:r>
      <w:r w:rsidRPr="00B15FE9">
        <w:rPr>
          <w:rFonts w:eastAsia="Times New Roman"/>
        </w:rPr>
        <w:fldChar w:fldCharType="begin"/>
      </w:r>
      <w:r w:rsidRPr="00B15FE9">
        <w:rPr>
          <w:rFonts w:eastAsia="Times New Roman"/>
        </w:rPr>
        <w:instrText xml:space="preserve"> = </w:instrText>
      </w:r>
      <w:r w:rsidRPr="006D3747">
        <w:rPr>
          <w:rFonts w:eastAsia="Times New Roman"/>
          <w:noProof/>
        </w:rPr>
        <w:instrText>0.17999999999999999</w:instrText>
      </w:r>
      <w:r w:rsidRPr="00B15FE9">
        <w:rPr>
          <w:rFonts w:eastAsia="Times New Roman"/>
        </w:rPr>
        <w:instrText xml:space="preserve">* 100 \# "0%" </w:instrText>
      </w:r>
      <w:r w:rsidRPr="00B15FE9">
        <w:rPr>
          <w:rFonts w:eastAsia="Times New Roman"/>
        </w:rPr>
        <w:fldChar w:fldCharType="separate"/>
      </w:r>
      <w:r>
        <w:rPr>
          <w:rFonts w:eastAsia="Times New Roman"/>
          <w:noProof/>
        </w:rPr>
        <w:t>18</w:t>
      </w:r>
      <w:r w:rsidRPr="00B15FE9">
        <w:rPr>
          <w:rFonts w:eastAsia="Times New Roman"/>
          <w:noProof/>
        </w:rPr>
        <w:t>%</w:t>
      </w:r>
      <w:r w:rsidRPr="00B15FE9">
        <w:rPr>
          <w:rFonts w:eastAsia="Times New Roman"/>
        </w:rPr>
        <w:fldChar w:fldCharType="end"/>
      </w:r>
      <w:r>
        <w:rPr>
          <w:rFonts w:eastAsia="Times New Roman"/>
        </w:rPr>
        <w:t xml:space="preserve"> </w:t>
      </w:r>
      <w:r w:rsidRPr="00B15FE9">
        <w:t>VAT</w:t>
      </w:r>
      <w:r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charged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above</w:t>
      </w:r>
      <w:r w:rsidRPr="00A323B8">
        <w:rPr>
          <w:rFonts w:eastAsia="Times New Roman"/>
        </w:rPr>
        <w:t xml:space="preserve"> </w:t>
      </w:r>
      <w:r w:rsidRPr="00A323B8">
        <w:t>price.</w:t>
      </w:r>
    </w:p>
    <w:p w14:paraId="6EA01E1C" w14:textId="12A67107" w:rsidR="009D00D3" w:rsidRPr="00A323B8" w:rsidRDefault="009D00D3" w:rsidP="009E1D8B">
      <w:pPr>
        <w:pStyle w:val="NoSpacing"/>
        <w:jc w:val="left"/>
      </w:pPr>
      <w:r w:rsidRPr="009E1D8B">
        <w:rPr>
          <w:lang w:val="en-US"/>
        </w:rPr>
        <w:t>*Please note that the above price of Rs.</w:t>
      </w:r>
      <w:r>
        <w:rPr>
          <w:noProof/>
        </w:rPr>
        <w:t xml:space="preserve"> </w:t>
      </w:r>
      <w:r w:rsidR="005D78A1">
        <w:rPr>
          <w:noProof/>
        </w:rPr>
        <w:t xml:space="preserve">2.55 </w:t>
      </w:r>
      <w:r w:rsidRPr="009E1D8B">
        <w:rPr>
          <w:lang w:val="en-US"/>
        </w:rPr>
        <w:t>is a special rate offered exclusively for this one-time order, which comprises 2.5 million tickets under five distinct games.</w:t>
      </w:r>
    </w:p>
    <w:p w14:paraId="0FB00A84" w14:textId="77777777" w:rsidR="009D00D3" w:rsidRPr="00A323B8" w:rsidRDefault="009D00D3" w:rsidP="00C93775">
      <w:pPr>
        <w:pStyle w:val="Heading2"/>
        <w:jc w:val="left"/>
      </w:pPr>
      <w:bookmarkStart w:id="39" w:name="_Toc240271758"/>
      <w:r w:rsidRPr="00A323B8">
        <w:t>Signature</w:t>
      </w:r>
      <w:bookmarkEnd w:id="39"/>
    </w:p>
    <w:tbl>
      <w:tblPr>
        <w:tblW w:w="859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795"/>
      </w:tblGrid>
      <w:tr w:rsidR="009D00D3" w:rsidRPr="00A323B8" w14:paraId="492F93E5" w14:textId="77777777" w:rsidTr="00785FEC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0249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National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Lotteries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Board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9CA3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0584E7DD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991F5" w14:textId="77777777" w:rsidR="009D00D3" w:rsidRPr="00A323B8" w:rsidRDefault="009D00D3" w:rsidP="00C93775">
            <w:r w:rsidRPr="00A323B8">
              <w:t>Signature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12EB5" w14:textId="77777777" w:rsidR="009D00D3" w:rsidRDefault="009D00D3" w:rsidP="00C93775">
            <w:pPr>
              <w:pStyle w:val="NoSpacing"/>
              <w:snapToGrid w:val="0"/>
              <w:jc w:val="left"/>
            </w:pPr>
          </w:p>
          <w:p w14:paraId="1719B344" w14:textId="77777777" w:rsidR="009D00D3" w:rsidRDefault="009D00D3" w:rsidP="00C93775">
            <w:pPr>
              <w:pStyle w:val="NoSpacing"/>
              <w:snapToGrid w:val="0"/>
              <w:jc w:val="left"/>
            </w:pPr>
          </w:p>
          <w:p w14:paraId="4FFF058E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69F9F323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FC38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Name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C0AE0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3EFA6F1D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75A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Title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B961C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1158CCDE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5753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Date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DA17C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</w:tbl>
    <w:p w14:paraId="16B82AAE" w14:textId="77777777" w:rsidR="009D00D3" w:rsidRPr="00A323B8" w:rsidRDefault="009D00D3" w:rsidP="00C93775">
      <w:pPr>
        <w:pStyle w:val="NoSpacing"/>
        <w:jc w:val="left"/>
        <w:rPr>
          <w:b/>
        </w:rPr>
      </w:pPr>
    </w:p>
    <w:p w14:paraId="324A1A5F" w14:textId="77777777" w:rsidR="009D00D3" w:rsidRPr="00A323B8" w:rsidRDefault="009D00D3" w:rsidP="00C93775">
      <w:pPr>
        <w:pStyle w:val="Heading1"/>
        <w:jc w:val="left"/>
      </w:pPr>
      <w:bookmarkStart w:id="40" w:name="_Toc240271759"/>
      <w:r w:rsidRPr="00A323B8">
        <w:t>ACCEPTANCE</w:t>
      </w:r>
      <w:bookmarkEnd w:id="40"/>
    </w:p>
    <w:p w14:paraId="5FE27B16" w14:textId="77777777" w:rsidR="009D00D3" w:rsidRPr="00A323B8" w:rsidRDefault="009D00D3" w:rsidP="00C93775">
      <w:pPr>
        <w:pStyle w:val="Heading2"/>
        <w:jc w:val="left"/>
      </w:pPr>
      <w:bookmarkStart w:id="41" w:name="_Toc240271760"/>
      <w:r w:rsidRPr="00A323B8">
        <w:t>Acceptance</w:t>
      </w:r>
      <w:bookmarkEnd w:id="41"/>
    </w:p>
    <w:p w14:paraId="0E98ED43" w14:textId="77777777" w:rsidR="009D00D3" w:rsidRPr="00A323B8" w:rsidRDefault="009D00D3" w:rsidP="00C93775">
      <w:pPr>
        <w:pStyle w:val="NoSpacing"/>
        <w:jc w:val="left"/>
      </w:pP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manufacture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 w:rsidRPr="00A323B8">
        <w:rPr>
          <w:rFonts w:eastAsia="Times New Roman"/>
        </w:rPr>
        <w:t xml:space="preserve"> </w:t>
      </w:r>
      <w:r w:rsidRPr="006D3747">
        <w:rPr>
          <w:rFonts w:eastAsia="Times New Roman"/>
          <w:noProof/>
        </w:rPr>
        <w:t>CAR RACE</w:t>
      </w:r>
      <w:r w:rsidRPr="00A323B8">
        <w:rPr>
          <w:rFonts w:eastAsia="Times New Roman"/>
        </w:rPr>
        <w:t xml:space="preserve"> </w:t>
      </w:r>
      <w:r w:rsidRPr="00A323B8">
        <w:t>instant</w:t>
      </w:r>
      <w:r w:rsidRPr="00A323B8">
        <w:rPr>
          <w:rFonts w:eastAsia="Times New Roman"/>
        </w:rPr>
        <w:t xml:space="preserve"> </w:t>
      </w:r>
      <w:r w:rsidRPr="00A323B8">
        <w:t>scratch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accepted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proofErr w:type="spellStart"/>
      <w:r w:rsidRPr="00A323B8">
        <w:t>Printcare</w:t>
      </w:r>
      <w:proofErr w:type="spellEnd"/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Limited.</w:t>
      </w:r>
    </w:p>
    <w:p w14:paraId="1BD2D6E5" w14:textId="77777777" w:rsidR="009D00D3" w:rsidRPr="00A323B8" w:rsidRDefault="009D00D3" w:rsidP="00C93775">
      <w:pPr>
        <w:pStyle w:val="Heading2"/>
        <w:keepLines/>
        <w:jc w:val="left"/>
      </w:pPr>
      <w:bookmarkStart w:id="42" w:name="_Toc240271761"/>
      <w:r w:rsidRPr="00B73E0E">
        <w:t>Signature</w:t>
      </w:r>
      <w:bookmarkEnd w:id="42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3"/>
        <w:gridCol w:w="4623"/>
      </w:tblGrid>
      <w:tr w:rsidR="009D00D3" w:rsidRPr="00A323B8" w14:paraId="76AE05E2" w14:textId="77777777" w:rsidTr="00B73E0E">
        <w:trPr>
          <w:cantSplit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AC179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proofErr w:type="spellStart"/>
            <w:r w:rsidRPr="00A323B8">
              <w:rPr>
                <w:b/>
              </w:rPr>
              <w:t>Printcare</w:t>
            </w:r>
            <w:proofErr w:type="spellEnd"/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Secure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Limited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CEDDD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9D00D3" w:rsidRPr="00A323B8" w14:paraId="5F18B225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4B4B4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Signature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50BC5" w14:textId="77777777" w:rsidR="009D00D3" w:rsidRDefault="009D00D3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12116F1E" w14:textId="77777777" w:rsidR="009D00D3" w:rsidRDefault="009D00D3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41E0909D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9D00D3" w:rsidRPr="00A323B8" w14:paraId="7C89036B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730D9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Name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9D4E3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 xml:space="preserve">David J. </w:t>
            </w:r>
            <w:proofErr w:type="spellStart"/>
            <w:r w:rsidRPr="00A323B8">
              <w:t>Krishnapillai</w:t>
            </w:r>
            <w:proofErr w:type="spellEnd"/>
          </w:p>
        </w:tc>
      </w:tr>
      <w:tr w:rsidR="009D00D3" w:rsidRPr="00A323B8" w14:paraId="15B310C0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522D9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Title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6A5C9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Director</w:t>
            </w:r>
          </w:p>
        </w:tc>
      </w:tr>
      <w:tr w:rsidR="009D00D3" w:rsidRPr="00A323B8" w14:paraId="25F719EB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64BA0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Date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0039A" w14:textId="43A9CAC7" w:rsidR="009D00D3" w:rsidRPr="00A323B8" w:rsidRDefault="004B00EC" w:rsidP="00C93775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9D00D3">
              <w:rPr>
                <w:rFonts w:eastAsia="Times New Roman"/>
                <w:noProof/>
              </w:rPr>
              <w:t>, 2026</w:t>
            </w:r>
          </w:p>
        </w:tc>
      </w:tr>
    </w:tbl>
    <w:p w14:paraId="13AA0039" w14:textId="77777777" w:rsidR="009D00D3" w:rsidRPr="00A323B8" w:rsidRDefault="009D00D3" w:rsidP="00C93775">
      <w:pPr>
        <w:pStyle w:val="NoSpacing"/>
        <w:jc w:val="left"/>
      </w:pPr>
    </w:p>
    <w:p w14:paraId="7BD758DB" w14:textId="77777777" w:rsidR="009D00D3" w:rsidRPr="00A323B8" w:rsidRDefault="009D00D3" w:rsidP="00C93775">
      <w:pPr>
        <w:pStyle w:val="Heading1"/>
        <w:jc w:val="left"/>
      </w:pPr>
      <w:bookmarkStart w:id="43" w:name="_Toc240271762"/>
      <w:r w:rsidRPr="00A323B8">
        <w:t>CONFIDENTIALITY</w:t>
      </w:r>
      <w:bookmarkEnd w:id="43"/>
    </w:p>
    <w:p w14:paraId="0F78B4B6" w14:textId="77777777" w:rsidR="009D00D3" w:rsidRPr="00A323B8" w:rsidRDefault="009D00D3" w:rsidP="00C93775">
      <w:pPr>
        <w:pStyle w:val="Heading2"/>
        <w:jc w:val="left"/>
      </w:pPr>
      <w:bookmarkStart w:id="44" w:name="_Toc240271763"/>
      <w:r w:rsidRPr="00A323B8">
        <w:t>Documentation</w:t>
      </w:r>
      <w:bookmarkEnd w:id="44"/>
    </w:p>
    <w:p w14:paraId="24B95401" w14:textId="77777777" w:rsidR="009D00D3" w:rsidRPr="00A323B8" w:rsidRDefault="009D00D3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solely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their</w:t>
      </w:r>
      <w:r w:rsidRPr="00A323B8">
        <w:rPr>
          <w:rFonts w:eastAsia="Times New Roman"/>
        </w:rPr>
        <w:t xml:space="preserve"> </w:t>
      </w:r>
      <w:r w:rsidRPr="00A323B8">
        <w:t>respective</w:t>
      </w:r>
      <w:r w:rsidRPr="00A323B8">
        <w:rPr>
          <w:rFonts w:eastAsia="Times New Roman"/>
        </w:rPr>
        <w:t xml:space="preserve"> </w:t>
      </w:r>
      <w:r w:rsidRPr="00A323B8">
        <w:t>employees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contractors.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details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document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remain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property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always kept confidential.</w:t>
      </w:r>
      <w:r w:rsidRPr="00A323B8">
        <w:rPr>
          <w:rFonts w:eastAsia="Times New Roman"/>
        </w:rPr>
        <w:t xml:space="preserve"> </w:t>
      </w:r>
      <w:r w:rsidRPr="00A323B8">
        <w:t>It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good</w:t>
      </w:r>
      <w:r w:rsidRPr="00A323B8">
        <w:rPr>
          <w:rFonts w:eastAsia="Times New Roman"/>
        </w:rPr>
        <w:t xml:space="preserve"> </w:t>
      </w:r>
      <w:r w:rsidRPr="00A323B8">
        <w:t>faith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NLB.</w:t>
      </w:r>
      <w:r w:rsidRPr="00A323B8">
        <w:rPr>
          <w:rFonts w:eastAsia="Times New Roman"/>
        </w:rPr>
        <w:t xml:space="preserve"> </w:t>
      </w:r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proofErr w:type="spellStart"/>
      <w:r w:rsidRPr="00A323B8">
        <w:t>authorisation</w:t>
      </w:r>
      <w:proofErr w:type="spellEnd"/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errors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omissions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detected,</w:t>
      </w:r>
      <w:r w:rsidRPr="00A323B8">
        <w:rPr>
          <w:rFonts w:eastAsia="Times New Roman"/>
        </w:rPr>
        <w:t xml:space="preserve"> </w:t>
      </w:r>
      <w:r w:rsidRPr="00A323B8">
        <w:t>they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communicated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prior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Deadline</w:t>
      </w:r>
      <w:r w:rsidRPr="00A323B8">
        <w:rPr>
          <w:rFonts w:eastAsia="Times New Roman"/>
        </w:rPr>
        <w:t xml:space="preserve"> </w:t>
      </w:r>
      <w:r w:rsidRPr="00A323B8">
        <w:t>(Refer</w:t>
      </w:r>
      <w:r w:rsidRPr="00A323B8">
        <w:rPr>
          <w:rFonts w:eastAsia="Times New Roman"/>
        </w:rPr>
        <w:t xml:space="preserve"> </w:t>
      </w:r>
      <w:r w:rsidRPr="00A323B8">
        <w:t>8.0).</w:t>
      </w:r>
    </w:p>
    <w:p w14:paraId="74D87271" w14:textId="77777777" w:rsidR="009D00D3" w:rsidRPr="00A323B8" w:rsidRDefault="009D00D3" w:rsidP="00C93775">
      <w:pPr>
        <w:pStyle w:val="Heading1"/>
        <w:jc w:val="left"/>
      </w:pPr>
      <w:bookmarkStart w:id="45" w:name="_Toc240271764"/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SECURITY</w:t>
      </w:r>
      <w:bookmarkEnd w:id="45"/>
    </w:p>
    <w:p w14:paraId="2EAB4F37" w14:textId="77777777" w:rsidR="009D00D3" w:rsidRPr="00A323B8" w:rsidRDefault="009D00D3" w:rsidP="00C93775">
      <w:pPr>
        <w:pStyle w:val="Heading2"/>
        <w:jc w:val="left"/>
      </w:pPr>
      <w:bookmarkStart w:id="46" w:name="_Toc240271765"/>
      <w:r w:rsidRPr="00A323B8">
        <w:t>Production Control</w:t>
      </w:r>
      <w:bookmarkEnd w:id="46"/>
    </w:p>
    <w:p w14:paraId="7D0AB5B0" w14:textId="77777777" w:rsidR="009D00D3" w:rsidRPr="00A323B8" w:rsidRDefault="009D00D3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Quality</w:t>
      </w:r>
      <w:r w:rsidRPr="00A323B8">
        <w:rPr>
          <w:rFonts w:eastAsia="Times New Roman"/>
        </w:rPr>
        <w:t xml:space="preserve"> </w:t>
      </w:r>
      <w:r w:rsidRPr="00A323B8">
        <w:t>Management</w:t>
      </w:r>
      <w:r w:rsidRPr="00A323B8">
        <w:rPr>
          <w:rFonts w:eastAsia="Times New Roman"/>
        </w:rPr>
        <w:t xml:space="preserve"> </w:t>
      </w:r>
      <w:r w:rsidRPr="00A323B8">
        <w:t>records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available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1EE9106F" w14:textId="77777777" w:rsidR="009D00D3" w:rsidRPr="00A323B8" w:rsidRDefault="009D00D3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waste</w:t>
      </w:r>
      <w:r w:rsidRPr="00A323B8">
        <w:rPr>
          <w:rFonts w:eastAsia="Times New Roman"/>
        </w:rPr>
        <w:t xml:space="preserve"> </w:t>
      </w:r>
      <w:r w:rsidRPr="00A323B8">
        <w:t>including</w:t>
      </w:r>
      <w:r w:rsidRPr="00A323B8">
        <w:rPr>
          <w:rFonts w:eastAsia="Times New Roman"/>
        </w:rPr>
        <w:t xml:space="preserve"> </w:t>
      </w:r>
      <w:r w:rsidRPr="00A323B8">
        <w:t>rejected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stored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designated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shredded in a</w:t>
      </w:r>
      <w:r w:rsidRPr="00A323B8">
        <w:rPr>
          <w:rFonts w:eastAsia="Times New Roman"/>
        </w:rPr>
        <w:t xml:space="preserve"> </w:t>
      </w:r>
      <w:r w:rsidRPr="00A323B8">
        <w:t>special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6E283096" w14:textId="77777777" w:rsidR="009D00D3" w:rsidRPr="00A323B8" w:rsidRDefault="009D00D3" w:rsidP="00C93775">
      <w:pPr>
        <w:pStyle w:val="Heading2"/>
        <w:jc w:val="left"/>
      </w:pPr>
      <w:bookmarkStart w:id="47" w:name="_Toc240271766"/>
      <w:r w:rsidRPr="00A323B8">
        <w:t>Security</w:t>
      </w:r>
      <w:bookmarkEnd w:id="47"/>
    </w:p>
    <w:p w14:paraId="16DCE886" w14:textId="77777777" w:rsidR="009D00D3" w:rsidRDefault="009D00D3" w:rsidP="00C93775"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notified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24</w:t>
      </w:r>
      <w:r w:rsidRPr="00A323B8">
        <w:rPr>
          <w:rFonts w:eastAsia="Times New Roman"/>
        </w:rPr>
        <w:t xml:space="preserve"> </w:t>
      </w:r>
      <w:r w:rsidRPr="00A323B8">
        <w:t>hours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potential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33D1243D" w14:textId="77777777" w:rsidR="009D00D3" w:rsidRDefault="009D00D3" w:rsidP="00C93775">
      <w:pPr>
        <w:pStyle w:val="Standard"/>
        <w:jc w:val="left"/>
        <w:sectPr w:rsidR="009D00D3" w:rsidSect="009D00D3">
          <w:footerReference w:type="default" r:id="rId42"/>
          <w:pgSz w:w="11906" w:h="16838"/>
          <w:pgMar w:top="720" w:right="1800" w:bottom="763" w:left="1800" w:header="720" w:footer="432" w:gutter="0"/>
          <w:pgNumType w:start="1"/>
          <w:cols w:space="720"/>
          <w:docGrid w:linePitch="326"/>
        </w:sectPr>
      </w:pPr>
    </w:p>
    <w:p w14:paraId="7967FD8A" w14:textId="77777777" w:rsidR="009D00D3" w:rsidRDefault="009D00D3" w:rsidP="00C93775">
      <w:pPr>
        <w:pStyle w:val="Standard"/>
        <w:jc w:val="left"/>
      </w:pPr>
    </w:p>
    <w:sectPr w:rsidR="009D00D3" w:rsidSect="009D00D3">
      <w:footerReference w:type="default" r:id="rId43"/>
      <w:type w:val="continuous"/>
      <w:pgSz w:w="11906" w:h="16838"/>
      <w:pgMar w:top="720" w:right="1800" w:bottom="763" w:left="1800" w:header="720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3C27" w14:textId="77777777" w:rsidR="00A124BF" w:rsidRDefault="00A124BF">
      <w:r>
        <w:separator/>
      </w:r>
    </w:p>
  </w:endnote>
  <w:endnote w:type="continuationSeparator" w:id="0">
    <w:p w14:paraId="574E543F" w14:textId="77777777" w:rsidR="00A124BF" w:rsidRDefault="00A12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3A7F5" w14:textId="77777777" w:rsidR="009D00D3" w:rsidRDefault="009D00D3">
    <w:pPr>
      <w:pStyle w:val="Footer"/>
      <w:rPr>
        <w:noProof/>
      </w:rPr>
    </w:pPr>
  </w:p>
  <w:p w14:paraId="634F4236" w14:textId="46D55902" w:rsidR="009D00D3" w:rsidRPr="002A39B1" w:rsidRDefault="009D00D3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45772530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BD2ECA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ptab w:relativeTo="margin" w:alignment="center" w:leader="none"/>
    </w:r>
    <w:r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98963907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F007D09" w14:textId="77777777" w:rsidR="009D00D3" w:rsidRDefault="009D00D3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503.75pt;margin-top:-.3pt;width:3.25pt;height:10.4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" filled="f" stroked="f">
              <v:textbox inset="0,0,0,0">
                <w:txbxContent>
                  <w:p w14:paraId="5F007D09" w14:textId="77777777" w:rsidR="009D00D3" w:rsidRDefault="009D00D3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t>CONFIDENTIAL</w:t>
    </w:r>
    <w:r>
      <w:rPr>
        <w:rFonts w:ascii="Trebuchet MS" w:hAnsi="Trebuchet MS" w:cs="Trebuchet MS"/>
        <w:b/>
        <w:sz w:val="16"/>
      </w:rPr>
      <w:tab/>
    </w:r>
    <w:r w:rsidRPr="00746754">
      <w:rPr>
        <w:b/>
        <w:sz w:val="16"/>
      </w:rPr>
      <w:t>NLB Game Spec</w:t>
    </w:r>
    <w:r>
      <w:rPr>
        <w:b/>
        <w:sz w:val="16"/>
      </w:rPr>
      <w:t xml:space="preserve"> </w:t>
    </w:r>
    <w:r w:rsidRPr="006D3747">
      <w:rPr>
        <w:b/>
        <w:noProof/>
        <w:sz w:val="16"/>
      </w:rPr>
      <w:t>300</w:t>
    </w:r>
    <w:r w:rsidRPr="00746754">
      <w:rPr>
        <w:b/>
        <w:sz w:val="16"/>
      </w:rPr>
      <w:t xml:space="preserve"> Game No </w:t>
    </w:r>
    <w:r w:rsidR="005D78A1">
      <w:rPr>
        <w:b/>
        <w:noProof/>
        <w:sz w:val="16"/>
      </w:rPr>
      <w:t>0351</w:t>
    </w:r>
    <w:r>
      <w:rPr>
        <w:b/>
        <w:sz w:val="16"/>
      </w:rPr>
      <w:t xml:space="preserve"> </w:t>
    </w:r>
    <w:r w:rsidRPr="006D3747">
      <w:rPr>
        <w:b/>
        <w:noProof/>
        <w:sz w:val="16"/>
      </w:rPr>
      <w:t>CAR RACE</w:t>
    </w:r>
    <w:r w:rsidRPr="00746754">
      <w:rPr>
        <w:b/>
        <w:sz w:val="16"/>
      </w:rPr>
      <w:t xml:space="preserve"> </w:t>
    </w:r>
    <w:r w:rsidR="004B00EC">
      <w:rPr>
        <w:b/>
        <w:sz w:val="16"/>
      </w:rPr>
      <w:t>September</w:t>
    </w:r>
    <w:r>
      <w:rPr>
        <w:b/>
        <w:sz w:val="16"/>
      </w:rPr>
      <w:t xml:space="preserve"> </w:t>
    </w:r>
    <w:r w:rsidRPr="00746754">
      <w:rPr>
        <w:b/>
        <w:sz w:val="16"/>
      </w:rPr>
      <w:t>2026</w:t>
    </w:r>
  </w:p>
  <w:p w14:paraId="72ABF425" w14:textId="77777777" w:rsidR="009D00D3" w:rsidRDefault="009D00D3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8C834" w14:textId="77777777" w:rsidR="00A86079" w:rsidRDefault="00A86079">
    <w:pPr>
      <w:pStyle w:val="Footer"/>
      <w:rPr>
        <w:noProof/>
      </w:rPr>
    </w:pPr>
  </w:p>
  <w:p w14:paraId="6F855425" w14:textId="3A227AA0" w:rsidR="002A39B1" w:rsidRPr="002A39B1" w:rsidRDefault="00A86079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16036287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FDD0DC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 w:rsidR="0098745D">
      <w:rPr>
        <w:rFonts w:ascii="Trebuchet MS" w:hAnsi="Trebuchet MS" w:cs="Trebuchet MS"/>
        <w:b/>
        <w:sz w:val="16"/>
      </w:rPr>
      <w:ptab w:relativeTo="margin" w:alignment="center" w:leader="none"/>
    </w:r>
    <w:r w:rsidR="0098745D"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1944328336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960E3C9" w14:textId="77777777" w:rsidR="008A7D44" w:rsidRDefault="008A7D44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03.75pt;margin-top:-.3pt;width:3.25pt;height:10.4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" filled="f" stroked="f">
              <v:textbox inset="0,0,0,0">
                <w:txbxContent>
                  <w:p w14:paraId="4960E3C9" w14:textId="77777777" w:rsidR="008A7D44" w:rsidRDefault="008A7D44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="009E2D09">
      <w:rPr>
        <w:rFonts w:ascii="Trebuchet MS" w:hAnsi="Trebuchet MS" w:cs="Trebuchet MS"/>
        <w:b/>
        <w:sz w:val="16"/>
      </w:rPr>
      <w:t>CONFIDENTIAL</w:t>
    </w:r>
    <w:r w:rsidR="009E2D09">
      <w:rPr>
        <w:rFonts w:ascii="Trebuchet MS" w:hAnsi="Trebuchet MS" w:cs="Trebuchet MS"/>
        <w:b/>
        <w:sz w:val="16"/>
      </w:rPr>
      <w:tab/>
    </w:r>
    <w:r w:rsidR="00746754" w:rsidRPr="00746754">
      <w:rPr>
        <w:b/>
        <w:sz w:val="16"/>
      </w:rPr>
      <w:t>NLB Game Spec</w:t>
    </w:r>
    <w:r w:rsidR="00246E9B">
      <w:rPr>
        <w:b/>
        <w:sz w:val="16"/>
      </w:rPr>
      <w:t xml:space="preserve"> </w:t>
    </w:r>
    <w:r w:rsidR="00246E9B" w:rsidRPr="006D3747">
      <w:rPr>
        <w:b/>
        <w:noProof/>
        <w:sz w:val="16"/>
      </w:rPr>
      <w:t>300</w:t>
    </w:r>
    <w:r w:rsidR="00746754" w:rsidRPr="00746754">
      <w:rPr>
        <w:b/>
        <w:sz w:val="16"/>
      </w:rPr>
      <w:t xml:space="preserve"> Game No 0</w:t>
    </w:r>
    <w:r w:rsidR="005D78A1">
      <w:rPr>
        <w:b/>
        <w:noProof/>
        <w:sz w:val="16"/>
      </w:rPr>
      <w:t>0351</w:t>
    </w:r>
    <w:r w:rsidR="001C5B28">
      <w:rPr>
        <w:b/>
        <w:sz w:val="16"/>
      </w:rPr>
      <w:t xml:space="preserve"> </w:t>
    </w:r>
    <w:r w:rsidR="00246E9B" w:rsidRPr="006D3747">
      <w:rPr>
        <w:b/>
        <w:noProof/>
        <w:sz w:val="16"/>
      </w:rPr>
      <w:t>CAR RACE</w:t>
    </w:r>
    <w:r w:rsidR="00746754" w:rsidRPr="00746754">
      <w:rPr>
        <w:b/>
        <w:sz w:val="16"/>
      </w:rPr>
      <w:t xml:space="preserve"> </w:t>
    </w:r>
    <w:r w:rsidR="00246E9B">
      <w:rPr>
        <w:b/>
        <w:sz w:val="16"/>
      </w:rPr>
      <w:t>August</w:t>
    </w:r>
    <w:r w:rsidR="00D12DD9">
      <w:rPr>
        <w:b/>
        <w:sz w:val="16"/>
      </w:rPr>
      <w:t xml:space="preserve"> </w:t>
    </w:r>
    <w:r w:rsidR="00746754" w:rsidRPr="00746754">
      <w:rPr>
        <w:b/>
        <w:sz w:val="16"/>
      </w:rPr>
      <w:t>2026</w:t>
    </w:r>
  </w:p>
  <w:p w14:paraId="68FA06CD" w14:textId="77777777" w:rsidR="008A7D44" w:rsidRDefault="00C116A5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7745D" w14:textId="77777777" w:rsidR="00A124BF" w:rsidRDefault="00A124BF">
      <w:r>
        <w:rPr>
          <w:color w:val="000000"/>
        </w:rPr>
        <w:separator/>
      </w:r>
    </w:p>
  </w:footnote>
  <w:footnote w:type="continuationSeparator" w:id="0">
    <w:p w14:paraId="03DC7E43" w14:textId="77777777" w:rsidR="00A124BF" w:rsidRDefault="00A124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33E1A13"/>
    <w:multiLevelType w:val="hybridMultilevel"/>
    <w:tmpl w:val="0B06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A550E2E"/>
    <w:multiLevelType w:val="multilevel"/>
    <w:tmpl w:val="4BEE7B8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1">
    <w:nsid w:val="116218D8"/>
    <w:multiLevelType w:val="multilevel"/>
    <w:tmpl w:val="84AEAC74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1">
    <w:nsid w:val="1D353DA5"/>
    <w:multiLevelType w:val="hybridMultilevel"/>
    <w:tmpl w:val="50C04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5E86B1D"/>
    <w:multiLevelType w:val="multilevel"/>
    <w:tmpl w:val="0CFED4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Arial" w:hAnsi="Times New Roman" w:cs="Arial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1">
    <w:nsid w:val="2A7159ED"/>
    <w:multiLevelType w:val="hybridMultilevel"/>
    <w:tmpl w:val="49C2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35D910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1">
    <w:nsid w:val="379C18C5"/>
    <w:multiLevelType w:val="multilevel"/>
    <w:tmpl w:val="8BB641F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1">
    <w:nsid w:val="3EC30E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1">
    <w:nsid w:val="4BD45165"/>
    <w:multiLevelType w:val="multilevel"/>
    <w:tmpl w:val="B54A8B5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1">
    <w:nsid w:val="53DD10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1">
    <w:nsid w:val="544E0A4C"/>
    <w:multiLevelType w:val="multilevel"/>
    <w:tmpl w:val="8D487F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1800"/>
      </w:pPr>
      <w:rPr>
        <w:rFonts w:hint="default"/>
      </w:rPr>
    </w:lvl>
  </w:abstractNum>
  <w:abstractNum w:abstractNumId="12" w15:restartNumberingAfterBreak="1">
    <w:nsid w:val="550D1F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1">
    <w:nsid w:val="5F074EF5"/>
    <w:multiLevelType w:val="hybridMultilevel"/>
    <w:tmpl w:val="11261B92"/>
    <w:lvl w:ilvl="0" w:tplc="E64A3FB2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67EF02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1">
    <w:nsid w:val="72BF493A"/>
    <w:multiLevelType w:val="multilevel"/>
    <w:tmpl w:val="12B85F24"/>
    <w:lvl w:ilvl="0">
      <w:numFmt w:val="bullet"/>
      <w:lvlText w:val="•"/>
      <w:lvlJc w:val="left"/>
      <w:pPr>
        <w:ind w:left="333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16" w15:restartNumberingAfterBreak="1">
    <w:nsid w:val="7E1B1FD4"/>
    <w:multiLevelType w:val="hybridMultilevel"/>
    <w:tmpl w:val="7E8C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149891">
    <w:abstractNumId w:val="2"/>
  </w:num>
  <w:num w:numId="2" w16cid:durableId="1015036080">
    <w:abstractNumId w:val="15"/>
  </w:num>
  <w:num w:numId="3" w16cid:durableId="2084523147">
    <w:abstractNumId w:val="4"/>
  </w:num>
  <w:num w:numId="4" w16cid:durableId="1356929257">
    <w:abstractNumId w:val="13"/>
  </w:num>
  <w:num w:numId="5" w16cid:durableId="1050418555">
    <w:abstractNumId w:val="6"/>
  </w:num>
  <w:num w:numId="6" w16cid:durableId="1032455588">
    <w:abstractNumId w:val="6"/>
  </w:num>
  <w:num w:numId="7" w16cid:durableId="990325359">
    <w:abstractNumId w:val="6"/>
  </w:num>
  <w:num w:numId="8" w16cid:durableId="2016489353">
    <w:abstractNumId w:val="12"/>
  </w:num>
  <w:num w:numId="9" w16cid:durableId="1113860874">
    <w:abstractNumId w:val="10"/>
  </w:num>
  <w:num w:numId="10" w16cid:durableId="1531068742">
    <w:abstractNumId w:val="14"/>
  </w:num>
  <w:num w:numId="11" w16cid:durableId="829101675">
    <w:abstractNumId w:val="8"/>
  </w:num>
  <w:num w:numId="12" w16cid:durableId="1472939679">
    <w:abstractNumId w:val="11"/>
  </w:num>
  <w:num w:numId="13" w16cid:durableId="1361275521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7418610">
    <w:abstractNumId w:val="7"/>
  </w:num>
  <w:num w:numId="15" w16cid:durableId="125023447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8816091">
    <w:abstractNumId w:val="1"/>
  </w:num>
  <w:num w:numId="17" w16cid:durableId="1820268543">
    <w:abstractNumId w:val="9"/>
  </w:num>
  <w:num w:numId="18" w16cid:durableId="1581401930">
    <w:abstractNumId w:val="5"/>
  </w:num>
  <w:num w:numId="19" w16cid:durableId="1915385270">
    <w:abstractNumId w:val="3"/>
  </w:num>
  <w:num w:numId="20" w16cid:durableId="405954135">
    <w:abstractNumId w:val="16"/>
  </w:num>
  <w:num w:numId="21" w16cid:durableId="83669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B51"/>
    <w:rsid w:val="000007F3"/>
    <w:rsid w:val="00005BF9"/>
    <w:rsid w:val="000110EB"/>
    <w:rsid w:val="000217B0"/>
    <w:rsid w:val="00025BE1"/>
    <w:rsid w:val="000309FB"/>
    <w:rsid w:val="00045863"/>
    <w:rsid w:val="0006054A"/>
    <w:rsid w:val="00085F3A"/>
    <w:rsid w:val="00086E13"/>
    <w:rsid w:val="000B4E40"/>
    <w:rsid w:val="000E4D66"/>
    <w:rsid w:val="000F6EA2"/>
    <w:rsid w:val="00102B78"/>
    <w:rsid w:val="001143EC"/>
    <w:rsid w:val="00123320"/>
    <w:rsid w:val="0012746A"/>
    <w:rsid w:val="0013388E"/>
    <w:rsid w:val="001405A3"/>
    <w:rsid w:val="00144E9D"/>
    <w:rsid w:val="0014533F"/>
    <w:rsid w:val="00145972"/>
    <w:rsid w:val="001462C6"/>
    <w:rsid w:val="001478AF"/>
    <w:rsid w:val="001650CB"/>
    <w:rsid w:val="001659C7"/>
    <w:rsid w:val="00185D33"/>
    <w:rsid w:val="001959A9"/>
    <w:rsid w:val="001A1796"/>
    <w:rsid w:val="001A5B36"/>
    <w:rsid w:val="001C5B28"/>
    <w:rsid w:val="001C629D"/>
    <w:rsid w:val="001C7F78"/>
    <w:rsid w:val="001E2D80"/>
    <w:rsid w:val="001E61CB"/>
    <w:rsid w:val="00205EDB"/>
    <w:rsid w:val="002118F9"/>
    <w:rsid w:val="00223931"/>
    <w:rsid w:val="00246E9B"/>
    <w:rsid w:val="002668CC"/>
    <w:rsid w:val="002677AF"/>
    <w:rsid w:val="002822E0"/>
    <w:rsid w:val="00282434"/>
    <w:rsid w:val="002860B6"/>
    <w:rsid w:val="00294523"/>
    <w:rsid w:val="002A39B1"/>
    <w:rsid w:val="002C1566"/>
    <w:rsid w:val="002E39BC"/>
    <w:rsid w:val="002F2DD7"/>
    <w:rsid w:val="003003E9"/>
    <w:rsid w:val="0031653B"/>
    <w:rsid w:val="00320F44"/>
    <w:rsid w:val="00324BB2"/>
    <w:rsid w:val="00324C1F"/>
    <w:rsid w:val="00333B18"/>
    <w:rsid w:val="0033493A"/>
    <w:rsid w:val="00341E18"/>
    <w:rsid w:val="00351AA4"/>
    <w:rsid w:val="00360923"/>
    <w:rsid w:val="00367370"/>
    <w:rsid w:val="003674B2"/>
    <w:rsid w:val="00373DF0"/>
    <w:rsid w:val="0038382B"/>
    <w:rsid w:val="00383840"/>
    <w:rsid w:val="003879A7"/>
    <w:rsid w:val="00397240"/>
    <w:rsid w:val="003B1457"/>
    <w:rsid w:val="003B3953"/>
    <w:rsid w:val="003C784C"/>
    <w:rsid w:val="003D5F54"/>
    <w:rsid w:val="003F3C2F"/>
    <w:rsid w:val="00407C92"/>
    <w:rsid w:val="00411732"/>
    <w:rsid w:val="00416D53"/>
    <w:rsid w:val="00422E66"/>
    <w:rsid w:val="00441BA1"/>
    <w:rsid w:val="00443755"/>
    <w:rsid w:val="00444C5A"/>
    <w:rsid w:val="00445170"/>
    <w:rsid w:val="0044751C"/>
    <w:rsid w:val="00450B51"/>
    <w:rsid w:val="00461178"/>
    <w:rsid w:val="0046340C"/>
    <w:rsid w:val="004B00EC"/>
    <w:rsid w:val="004B71AD"/>
    <w:rsid w:val="004B7385"/>
    <w:rsid w:val="004C1238"/>
    <w:rsid w:val="004E3552"/>
    <w:rsid w:val="004F0059"/>
    <w:rsid w:val="00523337"/>
    <w:rsid w:val="00537C80"/>
    <w:rsid w:val="00570BC9"/>
    <w:rsid w:val="00581374"/>
    <w:rsid w:val="0058657F"/>
    <w:rsid w:val="005B6682"/>
    <w:rsid w:val="005D2CCC"/>
    <w:rsid w:val="005D78A1"/>
    <w:rsid w:val="005F0404"/>
    <w:rsid w:val="005F3D94"/>
    <w:rsid w:val="00601659"/>
    <w:rsid w:val="00611166"/>
    <w:rsid w:val="00627544"/>
    <w:rsid w:val="00627768"/>
    <w:rsid w:val="0063255F"/>
    <w:rsid w:val="0063472A"/>
    <w:rsid w:val="00635E86"/>
    <w:rsid w:val="00661238"/>
    <w:rsid w:val="00661AE9"/>
    <w:rsid w:val="00664FD4"/>
    <w:rsid w:val="0068352F"/>
    <w:rsid w:val="006A434A"/>
    <w:rsid w:val="006A67D7"/>
    <w:rsid w:val="006E414F"/>
    <w:rsid w:val="00710AB4"/>
    <w:rsid w:val="00710C2D"/>
    <w:rsid w:val="00742EC8"/>
    <w:rsid w:val="00746754"/>
    <w:rsid w:val="007779FC"/>
    <w:rsid w:val="00785FEC"/>
    <w:rsid w:val="007952CA"/>
    <w:rsid w:val="00795EA2"/>
    <w:rsid w:val="007B1CFD"/>
    <w:rsid w:val="007B529B"/>
    <w:rsid w:val="007C3FA4"/>
    <w:rsid w:val="00802748"/>
    <w:rsid w:val="0080492F"/>
    <w:rsid w:val="00807F25"/>
    <w:rsid w:val="00812551"/>
    <w:rsid w:val="0081542E"/>
    <w:rsid w:val="00833F85"/>
    <w:rsid w:val="0084607F"/>
    <w:rsid w:val="008471C4"/>
    <w:rsid w:val="0086193D"/>
    <w:rsid w:val="00861C00"/>
    <w:rsid w:val="00862F6E"/>
    <w:rsid w:val="00863A22"/>
    <w:rsid w:val="00864014"/>
    <w:rsid w:val="00885D63"/>
    <w:rsid w:val="00897606"/>
    <w:rsid w:val="008A7D44"/>
    <w:rsid w:val="008C3DBB"/>
    <w:rsid w:val="008D3562"/>
    <w:rsid w:val="008F7A5C"/>
    <w:rsid w:val="009010F8"/>
    <w:rsid w:val="0090518D"/>
    <w:rsid w:val="00914173"/>
    <w:rsid w:val="00920368"/>
    <w:rsid w:val="00933D44"/>
    <w:rsid w:val="00961EB0"/>
    <w:rsid w:val="00972BC4"/>
    <w:rsid w:val="0098745D"/>
    <w:rsid w:val="00987DDF"/>
    <w:rsid w:val="00991D52"/>
    <w:rsid w:val="0099657E"/>
    <w:rsid w:val="009A1DE9"/>
    <w:rsid w:val="009A2EE3"/>
    <w:rsid w:val="009B4387"/>
    <w:rsid w:val="009C401D"/>
    <w:rsid w:val="009C715B"/>
    <w:rsid w:val="009D00D3"/>
    <w:rsid w:val="009D45BC"/>
    <w:rsid w:val="009E1D8B"/>
    <w:rsid w:val="009E2D09"/>
    <w:rsid w:val="009F32DE"/>
    <w:rsid w:val="009F713E"/>
    <w:rsid w:val="00A04E5D"/>
    <w:rsid w:val="00A07BF8"/>
    <w:rsid w:val="00A124BF"/>
    <w:rsid w:val="00A214F1"/>
    <w:rsid w:val="00A323B8"/>
    <w:rsid w:val="00A43073"/>
    <w:rsid w:val="00A603F2"/>
    <w:rsid w:val="00A61F55"/>
    <w:rsid w:val="00A7157E"/>
    <w:rsid w:val="00A86079"/>
    <w:rsid w:val="00AA321D"/>
    <w:rsid w:val="00AA5809"/>
    <w:rsid w:val="00AB775A"/>
    <w:rsid w:val="00AC0F17"/>
    <w:rsid w:val="00AD156D"/>
    <w:rsid w:val="00AD67F9"/>
    <w:rsid w:val="00AF53EB"/>
    <w:rsid w:val="00B053FA"/>
    <w:rsid w:val="00B05417"/>
    <w:rsid w:val="00B15FE9"/>
    <w:rsid w:val="00B223C4"/>
    <w:rsid w:val="00B43E06"/>
    <w:rsid w:val="00B5763C"/>
    <w:rsid w:val="00B6588E"/>
    <w:rsid w:val="00B73E0E"/>
    <w:rsid w:val="00B84B17"/>
    <w:rsid w:val="00B84BE8"/>
    <w:rsid w:val="00B85745"/>
    <w:rsid w:val="00BC2CE7"/>
    <w:rsid w:val="00BD1863"/>
    <w:rsid w:val="00BE5538"/>
    <w:rsid w:val="00BE6437"/>
    <w:rsid w:val="00BF7F78"/>
    <w:rsid w:val="00C03F5E"/>
    <w:rsid w:val="00C116A5"/>
    <w:rsid w:val="00C20F27"/>
    <w:rsid w:val="00C32EA3"/>
    <w:rsid w:val="00C40700"/>
    <w:rsid w:val="00C474B5"/>
    <w:rsid w:val="00C52BE2"/>
    <w:rsid w:val="00C53E53"/>
    <w:rsid w:val="00C600B5"/>
    <w:rsid w:val="00C639B2"/>
    <w:rsid w:val="00C74F2F"/>
    <w:rsid w:val="00C93775"/>
    <w:rsid w:val="00C97B4F"/>
    <w:rsid w:val="00CA4A74"/>
    <w:rsid w:val="00CC2ECD"/>
    <w:rsid w:val="00CC7C81"/>
    <w:rsid w:val="00CE738D"/>
    <w:rsid w:val="00CF79F9"/>
    <w:rsid w:val="00D12DD9"/>
    <w:rsid w:val="00D52B00"/>
    <w:rsid w:val="00D563EC"/>
    <w:rsid w:val="00D70D76"/>
    <w:rsid w:val="00D71145"/>
    <w:rsid w:val="00D71414"/>
    <w:rsid w:val="00D7779F"/>
    <w:rsid w:val="00DA6B03"/>
    <w:rsid w:val="00DD0D32"/>
    <w:rsid w:val="00DE09B6"/>
    <w:rsid w:val="00DE2F0C"/>
    <w:rsid w:val="00DF6E51"/>
    <w:rsid w:val="00E1500D"/>
    <w:rsid w:val="00E24792"/>
    <w:rsid w:val="00E55AC7"/>
    <w:rsid w:val="00E56808"/>
    <w:rsid w:val="00E645E3"/>
    <w:rsid w:val="00E661EF"/>
    <w:rsid w:val="00E72608"/>
    <w:rsid w:val="00E859A2"/>
    <w:rsid w:val="00E92447"/>
    <w:rsid w:val="00E9418F"/>
    <w:rsid w:val="00EA0031"/>
    <w:rsid w:val="00EA15CF"/>
    <w:rsid w:val="00EA69BC"/>
    <w:rsid w:val="00EB2286"/>
    <w:rsid w:val="00EC3866"/>
    <w:rsid w:val="00ED6905"/>
    <w:rsid w:val="00EE6645"/>
    <w:rsid w:val="00F165FD"/>
    <w:rsid w:val="00F452FD"/>
    <w:rsid w:val="00F603A2"/>
    <w:rsid w:val="00F651A1"/>
    <w:rsid w:val="00F73B9D"/>
    <w:rsid w:val="00F757D7"/>
    <w:rsid w:val="00F75F5D"/>
    <w:rsid w:val="00F76554"/>
    <w:rsid w:val="00F77692"/>
    <w:rsid w:val="00FA6D93"/>
    <w:rsid w:val="00FA6F9E"/>
    <w:rsid w:val="00FC1472"/>
    <w:rsid w:val="00FD7F9A"/>
    <w:rsid w:val="00FE4768"/>
    <w:rsid w:val="00FF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BD8D9"/>
  <w15:docId w15:val="{889579BE-63EF-4B01-AD8A-773982FC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E40"/>
    <w:pPr>
      <w:keepLines/>
      <w:suppressAutoHyphens/>
    </w:pPr>
    <w:rPr>
      <w:rFonts w:cs="Arial Unicode MS"/>
    </w:rPr>
  </w:style>
  <w:style w:type="paragraph" w:styleId="Heading1">
    <w:name w:val="heading 1"/>
    <w:basedOn w:val="Standard"/>
    <w:next w:val="Standard"/>
    <w:uiPriority w:val="9"/>
    <w:qFormat/>
    <w:rsid w:val="00537C80"/>
    <w:pPr>
      <w:keepNext/>
      <w:numPr>
        <w:numId w:val="14"/>
      </w:numPr>
      <w:spacing w:before="240" w:after="120" w:line="360" w:lineRule="auto"/>
      <w:outlineLvl w:val="0"/>
    </w:pPr>
    <w:rPr>
      <w:rFonts w:eastAsia="Arial" w:cs="Arial"/>
      <w:b/>
      <w:bCs/>
      <w:sz w:val="28"/>
    </w:rPr>
  </w:style>
  <w:style w:type="paragraph" w:styleId="Heading2">
    <w:name w:val="heading 2"/>
    <w:basedOn w:val="Standard"/>
    <w:next w:val="Standard"/>
    <w:uiPriority w:val="9"/>
    <w:unhideWhenUsed/>
    <w:qFormat/>
    <w:rsid w:val="00102B78"/>
    <w:pPr>
      <w:keepNext/>
      <w:numPr>
        <w:ilvl w:val="1"/>
        <w:numId w:val="14"/>
      </w:numPr>
      <w:spacing w:before="240" w:after="120" w:line="360" w:lineRule="auto"/>
      <w:outlineLvl w:val="1"/>
    </w:pPr>
    <w:rPr>
      <w:rFonts w:eastAsia="Arial" w:cs="Arial"/>
      <w:b/>
    </w:rPr>
  </w:style>
  <w:style w:type="paragraph" w:styleId="Heading3">
    <w:name w:val="heading 3"/>
    <w:basedOn w:val="Standard"/>
    <w:next w:val="Standard"/>
    <w:uiPriority w:val="9"/>
    <w:unhideWhenUsed/>
    <w:qFormat/>
    <w:rsid w:val="00B43E06"/>
    <w:pPr>
      <w:keepNext/>
      <w:numPr>
        <w:ilvl w:val="2"/>
        <w:numId w:val="14"/>
      </w:numPr>
      <w:spacing w:before="240" w:after="240"/>
      <w:outlineLvl w:val="2"/>
    </w:pPr>
    <w:rPr>
      <w:rFonts w:eastAsia="Arial" w:cs="Arial"/>
      <w:b/>
      <w:bCs/>
    </w:rPr>
  </w:style>
  <w:style w:type="paragraph" w:styleId="Heading4">
    <w:name w:val="heading 4"/>
    <w:basedOn w:val="Standard"/>
    <w:next w:val="Standard"/>
    <w:uiPriority w:val="9"/>
    <w:unhideWhenUsed/>
    <w:qFormat/>
    <w:pPr>
      <w:keepNext/>
      <w:numPr>
        <w:ilvl w:val="3"/>
        <w:numId w:val="14"/>
      </w:numPr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numPr>
        <w:ilvl w:val="4"/>
        <w:numId w:val="14"/>
      </w:numPr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numPr>
        <w:ilvl w:val="5"/>
        <w:numId w:val="14"/>
      </w:numPr>
      <w:jc w:val="center"/>
      <w:outlineLvl w:val="5"/>
    </w:pPr>
    <w:rPr>
      <w:rFonts w:ascii="Arial" w:eastAsia="Arial" w:hAnsi="Arial" w:cs="Arial"/>
      <w:b/>
      <w:bCs/>
      <w:sz w:val="28"/>
    </w:rPr>
  </w:style>
  <w:style w:type="paragraph" w:styleId="Heading7">
    <w:name w:val="heading 7"/>
    <w:basedOn w:val="Standard"/>
    <w:next w:val="Standard"/>
    <w:pPr>
      <w:keepNext/>
      <w:numPr>
        <w:ilvl w:val="6"/>
        <w:numId w:val="14"/>
      </w:numPr>
      <w:jc w:val="center"/>
      <w:outlineLvl w:val="6"/>
    </w:pPr>
    <w:rPr>
      <w:rFonts w:ascii="Arial Narrow" w:eastAsia="Arial Narrow" w:hAnsi="Arial Narrow" w:cs="Arial Narrow"/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80"/>
    <w:pPr>
      <w:keepNext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80"/>
    <w:pPr>
      <w:keepNext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eastAsia="Times New Roman" w:cs="Times New Roman"/>
      <w:lang w:val="en-AU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extbodyindent">
    <w:name w:val="Text body indent"/>
    <w:basedOn w:val="Standard"/>
    <w:pPr>
      <w:ind w:left="360"/>
    </w:pPr>
    <w:rPr>
      <w:rFonts w:ascii="Arial" w:eastAsia="Arial" w:hAnsi="Arial" w:cs="Arial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Standard"/>
    <w:pPr>
      <w:ind w:left="1440" w:hanging="720"/>
    </w:pPr>
    <w:rPr>
      <w:rFonts w:ascii="Trebuchet MS" w:eastAsia="Trebuchet MS" w:hAnsi="Trebuchet MS" w:cs="Trebuchet MS"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styleId="BodyTextIndent3">
    <w:name w:val="Body Text Indent 3"/>
    <w:basedOn w:val="Standard"/>
    <w:pPr>
      <w:ind w:left="360"/>
    </w:pPr>
    <w:rPr>
      <w:rFonts w:ascii="Arial Narrow" w:eastAsia="Arial Narrow" w:hAnsi="Arial Narrow" w:cs="Arial Narrow"/>
      <w:b/>
      <w:bCs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NoSpacing">
    <w:name w:val="No Spacing"/>
    <w:link w:val="NoSpacingChar"/>
    <w:pPr>
      <w:suppressAutoHyphens/>
    </w:pPr>
    <w:rPr>
      <w:rFonts w:eastAsia="Arial" w:cs="Times New Roman"/>
      <w:lang w:val="en-AU" w:bidi="ar-SA"/>
    </w:rPr>
  </w:style>
  <w:style w:type="paragraph" w:styleId="NormalWeb">
    <w:name w:val="Normal (Web)"/>
    <w:basedOn w:val="Standard"/>
    <w:uiPriority w:val="99"/>
    <w:pPr>
      <w:spacing w:before="100" w:after="100"/>
    </w:pPr>
    <w:rPr>
      <w:rFonts w:eastAsia="Calibri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character" w:customStyle="1" w:styleId="Absatz-Standardschriftart">
    <w:name w:val="Absatz-Standardschriftart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13z0">
    <w:name w:val="WW8Num13z0"/>
    <w:rPr>
      <w:sz w:val="24"/>
      <w:szCs w:val="24"/>
    </w:rPr>
  </w:style>
  <w:style w:type="character" w:styleId="PageNumber">
    <w:name w:val="page number"/>
    <w:basedOn w:val="DefaultParagraphFont"/>
  </w:style>
  <w:style w:type="character" w:customStyle="1" w:styleId="CharChar">
    <w:name w:val="Char Char"/>
    <w:rPr>
      <w:rFonts w:ascii="Tahoma" w:eastAsia="Tahoma" w:hAnsi="Tahoma" w:cs="Tahoma"/>
      <w:sz w:val="16"/>
      <w:szCs w:val="16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table" w:styleId="PlainTable4">
    <w:name w:val="Plain Table 4"/>
    <w:basedOn w:val="TableNormal"/>
    <w:uiPriority w:val="44"/>
    <w:rsid w:val="006016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0165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01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016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016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Spacing"/>
    <w:uiPriority w:val="34"/>
    <w:qFormat/>
    <w:rsid w:val="00D52B00"/>
    <w:pPr>
      <w:spacing w:after="120"/>
      <w:ind w:left="3600" w:hanging="2880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80"/>
    <w:rPr>
      <w:rFonts w:asciiTheme="majorHAnsi" w:eastAsiaTheme="majorEastAsia" w:hAnsiTheme="majorHAns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80"/>
    <w:rPr>
      <w:rFonts w:asciiTheme="majorHAnsi" w:eastAsiaTheme="majorEastAsia" w:hAnsiTheme="majorHAnsi"/>
      <w:i/>
      <w:iCs/>
      <w:color w:val="272727" w:themeColor="text1" w:themeTint="D8"/>
      <w:sz w:val="21"/>
      <w:szCs w:val="19"/>
    </w:rPr>
  </w:style>
  <w:style w:type="paragraph" w:styleId="TOC1">
    <w:name w:val="toc 1"/>
    <w:basedOn w:val="Normal"/>
    <w:next w:val="Normal"/>
    <w:autoRedefine/>
    <w:uiPriority w:val="39"/>
    <w:unhideWhenUsed/>
    <w:rsid w:val="006E414F"/>
    <w:pPr>
      <w:tabs>
        <w:tab w:val="left" w:pos="480"/>
        <w:tab w:val="right" w:leader="dot" w:pos="8296"/>
      </w:tabs>
      <w:spacing w:before="120"/>
    </w:pPr>
    <w:rPr>
      <w:rFonts w:cs="Times New Roman"/>
      <w:b/>
      <w:bCs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B529B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B529B"/>
    <w:pPr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B529B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B529B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B529B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B529B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B529B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B529B"/>
    <w:pPr>
      <w:ind w:left="16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529B"/>
    <w:rPr>
      <w:color w:val="467886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8471C4"/>
    <w:rPr>
      <w:rFonts w:ascii="Times New Roman" w:hAnsi="Times New Roman"/>
      <w:b/>
      <w:bCs/>
      <w:i w:val="0"/>
      <w:iCs/>
      <w:spacing w:val="5"/>
      <w:sz w:val="36"/>
    </w:rPr>
  </w:style>
  <w:style w:type="paragraph" w:customStyle="1" w:styleId="BookName">
    <w:name w:val="Book Name"/>
    <w:basedOn w:val="Normal"/>
    <w:link w:val="BookNameChar"/>
    <w:qFormat/>
    <w:rsid w:val="00E92447"/>
    <w:pPr>
      <w:spacing w:before="600" w:after="360" w:line="360" w:lineRule="auto"/>
      <w:jc w:val="center"/>
    </w:pPr>
    <w:rPr>
      <w:b/>
      <w:sz w:val="36"/>
    </w:rPr>
  </w:style>
  <w:style w:type="character" w:customStyle="1" w:styleId="BookNameChar">
    <w:name w:val="Book Name Char"/>
    <w:basedOn w:val="DefaultParagraphFont"/>
    <w:link w:val="BookName"/>
    <w:rsid w:val="00E92447"/>
    <w:rPr>
      <w:rFonts w:cs="Arial Unicode MS"/>
      <w:b/>
      <w:sz w:val="36"/>
    </w:rPr>
  </w:style>
  <w:style w:type="paragraph" w:customStyle="1" w:styleId="PSL">
    <w:name w:val="PSL"/>
    <w:basedOn w:val="NoSpacing"/>
    <w:link w:val="PSLChar"/>
    <w:qFormat/>
    <w:rsid w:val="00E92447"/>
    <w:pPr>
      <w:spacing w:before="600" w:after="480"/>
      <w:jc w:val="center"/>
    </w:pPr>
    <w:rPr>
      <w:b/>
      <w:bCs/>
      <w:sz w:val="28"/>
      <w:szCs w:val="28"/>
    </w:rPr>
  </w:style>
  <w:style w:type="character" w:customStyle="1" w:styleId="NoSpacingChar">
    <w:name w:val="No Spacing Char"/>
    <w:basedOn w:val="DefaultParagraphFont"/>
    <w:link w:val="NoSpacing"/>
    <w:rsid w:val="008471C4"/>
    <w:rPr>
      <w:rFonts w:eastAsia="Arial" w:cs="Times New Roman"/>
      <w:lang w:val="en-AU" w:bidi="ar-SA"/>
    </w:rPr>
  </w:style>
  <w:style w:type="character" w:customStyle="1" w:styleId="PSLChar">
    <w:name w:val="PSL Char"/>
    <w:basedOn w:val="NoSpacingChar"/>
    <w:link w:val="PSL"/>
    <w:rsid w:val="00E92447"/>
    <w:rPr>
      <w:rFonts w:eastAsia="Arial" w:cs="Times New Roman"/>
      <w:b/>
      <w:bCs/>
      <w:sz w:val="28"/>
      <w:szCs w:val="28"/>
      <w:lang w:val="en-AU" w:bidi="ar-SA"/>
    </w:rPr>
  </w:style>
  <w:style w:type="paragraph" w:customStyle="1" w:styleId="NLB">
    <w:name w:val="NLB"/>
    <w:basedOn w:val="NoSpacing"/>
    <w:link w:val="NLBChar"/>
    <w:qFormat/>
    <w:rsid w:val="00E92447"/>
    <w:pPr>
      <w:spacing w:before="480" w:after="360"/>
      <w:jc w:val="center"/>
    </w:pPr>
    <w:rPr>
      <w:rFonts w:eastAsia="Times New Roman"/>
      <w:b/>
      <w:bCs/>
      <w:color w:val="000000"/>
      <w:sz w:val="28"/>
      <w:szCs w:val="28"/>
    </w:rPr>
  </w:style>
  <w:style w:type="character" w:customStyle="1" w:styleId="NLBChar">
    <w:name w:val="NLB Char"/>
    <w:basedOn w:val="NoSpacingChar"/>
    <w:link w:val="NLB"/>
    <w:rsid w:val="00E92447"/>
    <w:rPr>
      <w:rFonts w:eastAsia="Times New Roman" w:cs="Times New Roman"/>
      <w:b/>
      <w:bCs/>
      <w:color w:val="000000"/>
      <w:sz w:val="28"/>
      <w:szCs w:val="28"/>
      <w:lang w:val="en-AU" w:bidi="ar-SA"/>
    </w:rPr>
  </w:style>
  <w:style w:type="paragraph" w:customStyle="1" w:styleId="CONFIDENTIAL">
    <w:name w:val="CONFIDENTIAL"/>
    <w:basedOn w:val="NoSpacing"/>
    <w:link w:val="CONFIDENTIALChar"/>
    <w:qFormat/>
    <w:rsid w:val="00E92447"/>
    <w:pPr>
      <w:spacing w:before="360" w:after="960"/>
      <w:jc w:val="center"/>
    </w:pPr>
    <w:rPr>
      <w:b/>
      <w:sz w:val="28"/>
      <w:szCs w:val="28"/>
    </w:rPr>
  </w:style>
  <w:style w:type="character" w:customStyle="1" w:styleId="CONFIDENTIALChar">
    <w:name w:val="CONFIDENTIAL Char"/>
    <w:basedOn w:val="NoSpacingChar"/>
    <w:link w:val="CONFIDENTIAL"/>
    <w:rsid w:val="00E92447"/>
    <w:rPr>
      <w:rFonts w:eastAsia="Arial" w:cs="Times New Roman"/>
      <w:b/>
      <w:sz w:val="28"/>
      <w:szCs w:val="28"/>
      <w:lang w:val="en-AU" w:bidi="ar-SA"/>
    </w:rPr>
  </w:style>
  <w:style w:type="paragraph" w:customStyle="1" w:styleId="GameData">
    <w:name w:val="GameData"/>
    <w:basedOn w:val="NoSpacing"/>
    <w:link w:val="GameDataChar"/>
    <w:qFormat/>
    <w:rsid w:val="008471C4"/>
    <w:pPr>
      <w:spacing w:line="480" w:lineRule="auto"/>
      <w:jc w:val="center"/>
    </w:pPr>
    <w:rPr>
      <w:sz w:val="26"/>
      <w:szCs w:val="26"/>
    </w:rPr>
  </w:style>
  <w:style w:type="character" w:customStyle="1" w:styleId="GameDataChar">
    <w:name w:val="GameData Char"/>
    <w:basedOn w:val="NoSpacingChar"/>
    <w:link w:val="GameData"/>
    <w:rsid w:val="008471C4"/>
    <w:rPr>
      <w:rFonts w:eastAsia="Arial" w:cs="Times New Roman"/>
      <w:sz w:val="26"/>
      <w:szCs w:val="26"/>
      <w:lang w:val="en-AU" w:bidi="ar-SA"/>
    </w:rPr>
  </w:style>
  <w:style w:type="character" w:styleId="Strong">
    <w:name w:val="Strong"/>
    <w:basedOn w:val="DefaultParagraphFont"/>
    <w:uiPriority w:val="22"/>
    <w:qFormat/>
    <w:rsid w:val="00223931"/>
    <w:rPr>
      <w:b/>
      <w:bCs/>
    </w:rPr>
  </w:style>
  <w:style w:type="table" w:styleId="GridTable1Light">
    <w:name w:val="Grid Table 1 Light"/>
    <w:basedOn w:val="TableNormal"/>
    <w:uiPriority w:val="46"/>
    <w:rsid w:val="0022393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22393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27544"/>
    <w:rPr>
      <w:color w:val="666666"/>
    </w:rPr>
  </w:style>
  <w:style w:type="paragraph" w:customStyle="1" w:styleId="NewStyle">
    <w:name w:val="NewStyle"/>
    <w:basedOn w:val="ListParagraph"/>
    <w:link w:val="NewStyleChar"/>
    <w:qFormat/>
    <w:rsid w:val="00785FEC"/>
    <w:pPr>
      <w:widowControl w:val="0"/>
      <w:tabs>
        <w:tab w:val="right" w:pos="3600"/>
      </w:tabs>
      <w:autoSpaceDN w:val="0"/>
      <w:spacing w:after="0" w:line="360" w:lineRule="auto"/>
      <w:ind w:left="0" w:firstLine="0"/>
      <w:contextualSpacing/>
      <w:jc w:val="left"/>
      <w:textAlignment w:val="baseline"/>
    </w:pPr>
    <w:rPr>
      <w:rFonts w:eastAsia="SimSun" w:cs="Mangal"/>
      <w:szCs w:val="21"/>
      <w:lang w:val="en-US" w:bidi="hi-IN"/>
    </w:rPr>
  </w:style>
  <w:style w:type="character" w:customStyle="1" w:styleId="NewStyleChar">
    <w:name w:val="NewStyle Char"/>
    <w:basedOn w:val="DefaultParagraphFont"/>
    <w:link w:val="NewStyle"/>
    <w:rsid w:val="00785FEC"/>
    <w:rPr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639B2"/>
    <w:pPr>
      <w:keepLines/>
      <w:numPr>
        <w:numId w:val="0"/>
      </w:numPr>
      <w:suppressAutoHyphens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6.xml"/><Relationship Id="rId21" Type="http://schemas.openxmlformats.org/officeDocument/2006/relationships/customXml" Target="ink/ink7.xml"/><Relationship Id="rId34" Type="http://schemas.openxmlformats.org/officeDocument/2006/relationships/image" Target="media/image14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5.xml"/><Relationship Id="rId40" Type="http://schemas.openxmlformats.org/officeDocument/2006/relationships/customXml" Target="ink/ink17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1.jpeg"/><Relationship Id="rId19" Type="http://schemas.openxmlformats.org/officeDocument/2006/relationships/customXml" Target="ink/ink6.xml"/><Relationship Id="rId31" Type="http://schemas.openxmlformats.org/officeDocument/2006/relationships/customXml" Target="ink/ink12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30" Type="http://schemas.openxmlformats.org/officeDocument/2006/relationships/image" Target="media/image12.png"/><Relationship Id="rId35" Type="http://schemas.openxmlformats.org/officeDocument/2006/relationships/customXml" Target="ink/ink14.xml"/><Relationship Id="rId43" Type="http://schemas.openxmlformats.org/officeDocument/2006/relationships/footer" Target="footer2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6.png"/><Relationship Id="rId20" Type="http://schemas.openxmlformats.org/officeDocument/2006/relationships/image" Target="media/image7.png"/><Relationship Id="rId4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shadi%20Sewmini\Documents\Custom%20Office%20Templates\NLB%20Game%20Spec%20Template%20-%20New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46:15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678 2104 24575,'0'-11'0,"-2"-29"0,-2-42 0,-3-48 0,-9-42 0,-13-36 0,-20-24-1693,-24-10 1693,-27-9 0,-25-6 0,-19-4 0,16 43-6498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1431 24575,'0'-9'0,"-4"-17"0,-3-25 0,-5-27 0,-4-30 0,-2-25 0,-1-20 0,3-14 0,5-8 0,8-6 0,12-8 0,4 28-8191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40.37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2944 201 8192,'0'0'0</inkml:trace>
  <inkml:trace contextRef="#ctx0" brushRef="#br0" timeOffset="1272.01">3027 18 8192,'0'0'0,"0"0"0,0 0 0,0 0 0,0 0 0,0 0 0</inkml:trace>
  <inkml:trace contextRef="#ctx0" brushRef="#br0" timeOffset="2835.23">3995 51 8192,'0'0'0,"0"0"0,0 0 0,0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35.9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8192,'0'0'18022,"0"0"-18022,0 0 0,4 6 0,7 10 0,6 12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10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489 1793 24575,'0'0'0,"-1"-10"0,0-15 0,2-22 0,3-28 0,9-31 0,13-32 0,13-23 0,14-15 0,8-7 0,3 0 0,0 5 0,-1 1-577,-11-4 577,-15 28-7614</inkml:trace>
  <inkml:trace contextRef="#ctx0" brushRef="#br0" timeOffset="390.33">144 2235 24575,'0'0'0,"0"0"0,-1-5 0,-2-13 0,-3-25 0,-5-32 0,-4-37 0,-5-35 0,-3-31 0,-1-37 0,2-37 0,3 25-8191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09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24575,'0'0'0,"0"0"0,5 2 0,10 2 0,2 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50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26.81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31.45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89 0 24575,'-72'744'0,"55"3"0,35 120 0,-8-714-1365,-6-127-5461</inkml:trace>
  <inkml:trace contextRef="#ctx0" brushRef="#br0" timeOffset="768.05">649 183 24575,'1'5'0,"4"15"0,7 30 0,13 46 0,15 53 0,14 50 0,9 44 0,1 39-2458,-4 42 2458,-8 40 0,-12-42-5733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57.49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3429 8192,'3'-1'0,"-1"0"0,1 0 0,-1-1 0,1 1 0,-1 0 0,0-1 0,0 1 0,1-1 0,-1 0 0,2-2 0,3-2 0,13-11 0,-1-1 0,-1-1 0,0 0 0,-2-2 0,0 1 0,-1-2 0,-1 0 0,-1-1 0,-2 0 0,0-1 0,10-31 0,-2-12 0,-2-1 0,16-140 0,5-433 0,-46-2 0,0 99 0,27 2 0,2 321 0,0 34 0</inkml:trace>
  <inkml:trace contextRef="#ctx0" brushRef="#br0" timeOffset="620.91">148 2468 8192,'0'0'18022,"0"0"-18022,0 0 0,0 0 0,0 0 0,0 0 0,0 0 0,6 0 0,2-1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49.63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326 2168 8192,'0'0'0,"0"-8"0,1-18 0,0-25 0,1-35 0,3-37 0,1-32 0,3-24 0,1-14 0,3-5 0,1 8 0,2 12 0,3 13 0,0 15 0,0 16 0,1 10 0,1 9 0,-3 22 0</inkml:trace>
  <inkml:trace contextRef="#ctx0" brushRef="#br0" timeOffset="638.41">384 3139 8192,'-2'-5'0,"-8"-17"0,-11-32 0,-17-50 0,-14-56 0,-5-51 0,-6-45 0,6-27 0,11-7 0,18 0 0,19 9 0,16 14 0,13 21 0,8 28 0,5 29 0,-4 47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7.29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0 233 8192,'0'0'18022,"0"0"-18022,1-6 0,2-9 0,0-8 0,1-9 0,1-5 0,-2-3 0,-1-3 0,-2 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3.29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57 1 8192,'0'0'18022,"0"0"-18022,-4 6 0,-4 3 0,-1 3 0,-1 2 0,0-1 0,1-2 0,3-3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9.40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8192,'0'0'0,"0"0"0,0 0 0,0 0 0,0 0 0,0 0 0</inkml:trace>
  <inkml:trace contextRef="#ctx0" brushRef="#br0" timeOffset="1543.03">24 77 8192,'0'0'0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3.17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407 575 8192,'0'0'0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4:35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3974 24575,'8'-25'0,"17"-55"0,-4-1 0,-3-1 0,8-89 0,-3-255 0,-34-231-311,2-106-75,75 4-83,-31 552-522,95-321 0,-65 333-4052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89D91-2380-43C5-81F2-A59B142DE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NLB Game Spec Template - New</Template>
  <TotalTime>50</TotalTime>
  <Pages>12</Pages>
  <Words>2339</Words>
  <Characters>13333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Nishadi Sewmini</dc:creator>
  <dc:description/>
  <cp:lastModifiedBy>Nishadi Kangana</cp:lastModifiedBy>
  <cp:revision>7</cp:revision>
  <cp:lastPrinted>2026-09-14T04:05:00Z</cp:lastPrinted>
  <dcterms:created xsi:type="dcterms:W3CDTF">2026-08-30T04:14:00Z</dcterms:created>
  <dcterms:modified xsi:type="dcterms:W3CDTF">2026-09-14T04:18:00Z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