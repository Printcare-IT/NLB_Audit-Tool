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CE55C" w14:textId="77777777" w:rsidR="004A32AC" w:rsidRDefault="004A32AC" w:rsidP="00C93775">
      <w:pPr>
        <w:pStyle w:val="NoSpacing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C0EC0B2" wp14:editId="608A7690">
                <wp:simplePos x="0" y="0"/>
                <wp:positionH relativeFrom="column">
                  <wp:posOffset>-1784480</wp:posOffset>
                </wp:positionH>
                <wp:positionV relativeFrom="paragraph">
                  <wp:posOffset>-368230</wp:posOffset>
                </wp:positionV>
                <wp:extent cx="360" cy="360"/>
                <wp:effectExtent l="38100" t="38100" r="38100" b="38100"/>
                <wp:wrapNone/>
                <wp:docPr id="181650144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5248B0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141pt;margin-top:-29.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">
                <v:imagedata r:id="rId9" o:title=""/>
              </v:shape>
            </w:pict>
          </mc:Fallback>
        </mc:AlternateContent>
      </w:r>
    </w:p>
    <w:p w14:paraId="3FC7D383" w14:textId="77777777" w:rsidR="004A32AC" w:rsidRPr="00A323B8" w:rsidRDefault="004A32AC" w:rsidP="00C93775">
      <w:pPr>
        <w:pStyle w:val="NoSpacing"/>
        <w:jc w:val="center"/>
      </w:pPr>
      <w:r w:rsidRPr="00A323B8">
        <w:rPr>
          <w:noProof/>
          <w:lang w:val="en-US" w:eastAsia="en-US" w:bidi="si-LK"/>
        </w:rPr>
        <w:drawing>
          <wp:inline distT="0" distB="0" distL="0" distR="0" wp14:anchorId="7760F8D6" wp14:editId="6940420C">
            <wp:extent cx="1828800" cy="482321"/>
            <wp:effectExtent l="0" t="0" r="0" b="0"/>
            <wp:docPr id="1814718643" name="graphic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823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00A214D" w14:textId="77777777" w:rsidR="004A32AC" w:rsidRPr="00A323B8" w:rsidRDefault="004A32AC" w:rsidP="00C93775">
      <w:pPr>
        <w:pStyle w:val="PSL"/>
      </w:pPr>
      <w:r w:rsidRPr="00A323B8">
        <w:t>PRINTCARE</w:t>
      </w:r>
      <w:r w:rsidRPr="00A323B8">
        <w:rPr>
          <w:rFonts w:eastAsia="Times New Roman"/>
        </w:rPr>
        <w:t xml:space="preserve"> </w:t>
      </w:r>
      <w:r w:rsidRPr="00A323B8">
        <w:t>SECURE</w:t>
      </w:r>
      <w:r w:rsidRPr="00A323B8">
        <w:rPr>
          <w:rFonts w:eastAsia="Times New Roman"/>
        </w:rPr>
        <w:t xml:space="preserve"> </w:t>
      </w:r>
      <w:r w:rsidRPr="00A323B8">
        <w:t>LIMITED</w:t>
      </w:r>
      <w:r w:rsidRPr="00A323B8">
        <w:rPr>
          <w:rFonts w:eastAsia="Times New Roman"/>
        </w:rPr>
        <w:t xml:space="preserve"> </w:t>
      </w:r>
      <w:r w:rsidRPr="00A323B8">
        <w:t>(PSL)</w:t>
      </w:r>
    </w:p>
    <w:p w14:paraId="4FAC8992" w14:textId="77777777" w:rsidR="004A32AC" w:rsidRPr="00A323B8" w:rsidRDefault="004A32AC" w:rsidP="00C93775">
      <w:pPr>
        <w:pStyle w:val="NoSpacing"/>
        <w:jc w:val="center"/>
      </w:pPr>
      <w:r w:rsidRPr="00A323B8">
        <w:t>77</w:t>
      </w:r>
      <w:r w:rsidRPr="00A323B8">
        <w:rPr>
          <w:rFonts w:eastAsia="Times New Roman"/>
        </w:rPr>
        <w:t xml:space="preserve"> </w:t>
      </w:r>
      <w:r w:rsidRPr="00A323B8">
        <w:t>Nungamugoda</w:t>
      </w:r>
      <w:r w:rsidRPr="00A323B8">
        <w:rPr>
          <w:rFonts w:eastAsia="Times New Roman"/>
        </w:rPr>
        <w:t xml:space="preserve"> </w:t>
      </w:r>
      <w:r w:rsidRPr="00A323B8">
        <w:t>Road</w:t>
      </w:r>
    </w:p>
    <w:p w14:paraId="292696F5" w14:textId="77777777" w:rsidR="004A32AC" w:rsidRPr="00A323B8" w:rsidRDefault="004A32AC" w:rsidP="00C93775">
      <w:pPr>
        <w:pStyle w:val="NoSpacing"/>
        <w:jc w:val="center"/>
      </w:pPr>
      <w:r w:rsidRPr="00A323B8">
        <w:t>Kelaniya</w:t>
      </w:r>
    </w:p>
    <w:p w14:paraId="487A0494" w14:textId="77777777" w:rsidR="004A32AC" w:rsidRPr="00A323B8" w:rsidRDefault="004A32AC" w:rsidP="00C93775">
      <w:pPr>
        <w:pStyle w:val="NoSpacing"/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E40DCE0" wp14:editId="2DAEA39F">
                <wp:simplePos x="0" y="0"/>
                <wp:positionH relativeFrom="column">
                  <wp:posOffset>-2361200</wp:posOffset>
                </wp:positionH>
                <wp:positionV relativeFrom="paragraph">
                  <wp:posOffset>-34515</wp:posOffset>
                </wp:positionV>
                <wp:extent cx="244080" cy="757800"/>
                <wp:effectExtent l="38100" t="38100" r="41910" b="42545"/>
                <wp:wrapNone/>
                <wp:docPr id="1662485676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44080" cy="75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520FD" id="Ink 53" o:spid="_x0000_s1026" type="#_x0000_t75" style="position:absolute;margin-left:-186.4pt;margin-top:-3.2pt;width:20.2pt;height:60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4BC3D2C" wp14:editId="4E3D51A1">
                <wp:simplePos x="0" y="0"/>
                <wp:positionH relativeFrom="column">
                  <wp:posOffset>-2421680</wp:posOffset>
                </wp:positionH>
                <wp:positionV relativeFrom="paragraph">
                  <wp:posOffset>-6435</wp:posOffset>
                </wp:positionV>
                <wp:extent cx="38880" cy="515520"/>
                <wp:effectExtent l="38100" t="38100" r="37465" b="37465"/>
                <wp:wrapNone/>
                <wp:docPr id="509191609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8880" cy="51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82C1F4" id="Ink 52" o:spid="_x0000_s1026" type="#_x0000_t75" style="position:absolute;margin-left:-191.2pt;margin-top:-1pt;width:4.05pt;height:41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">
                <v:imagedata r:id="rId14" o:title=""/>
              </v:shape>
            </w:pict>
          </mc:Fallback>
        </mc:AlternateContent>
      </w:r>
      <w:r w:rsidRPr="00A323B8">
        <w:t>Colombo - Sri</w:t>
      </w:r>
      <w:r w:rsidRPr="00A323B8">
        <w:rPr>
          <w:rFonts w:eastAsia="Times New Roman"/>
        </w:rPr>
        <w:t xml:space="preserve"> </w:t>
      </w:r>
      <w:r w:rsidRPr="00A323B8">
        <w:t>Lanka</w:t>
      </w:r>
    </w:p>
    <w:p w14:paraId="0C0E77DD" w14:textId="77777777" w:rsidR="004A32AC" w:rsidRPr="00A323B8" w:rsidRDefault="004A32AC" w:rsidP="00C93775">
      <w:pPr>
        <w:pStyle w:val="NoSpacing"/>
        <w:jc w:val="center"/>
      </w:pPr>
      <w:r w:rsidRPr="00A323B8">
        <w:t>Tel: +94</w:t>
      </w:r>
      <w:r w:rsidRPr="00A323B8">
        <w:rPr>
          <w:rFonts w:eastAsia="Times New Roman"/>
        </w:rPr>
        <w:t xml:space="preserve"> </w:t>
      </w:r>
      <w:r w:rsidRPr="00A323B8">
        <w:t>11</w:t>
      </w:r>
      <w:r w:rsidRPr="00A323B8">
        <w:rPr>
          <w:rFonts w:eastAsia="Times New Roman"/>
        </w:rPr>
        <w:t xml:space="preserve"> </w:t>
      </w:r>
      <w:r w:rsidRPr="00A323B8">
        <w:t>482</w:t>
      </w:r>
      <w:r w:rsidRPr="00A323B8">
        <w:rPr>
          <w:rFonts w:eastAsia="Times New Roman"/>
        </w:rPr>
        <w:t xml:space="preserve"> </w:t>
      </w:r>
      <w:r w:rsidRPr="00A323B8">
        <w:t>9292</w:t>
      </w:r>
      <w:r w:rsidRPr="00A323B8">
        <w:rPr>
          <w:rFonts w:eastAsia="Times New Roman"/>
        </w:rPr>
        <w:t xml:space="preserve"> | </w:t>
      </w:r>
      <w:r w:rsidRPr="00A323B8">
        <w:t>Fax: +94</w:t>
      </w:r>
      <w:r w:rsidRPr="00A323B8">
        <w:rPr>
          <w:rFonts w:eastAsia="Times New Roman"/>
        </w:rPr>
        <w:t xml:space="preserve"> </w:t>
      </w:r>
      <w:r w:rsidRPr="00A323B8">
        <w:t>11</w:t>
      </w:r>
      <w:r w:rsidRPr="00A323B8">
        <w:rPr>
          <w:rFonts w:eastAsia="Times New Roman"/>
        </w:rPr>
        <w:t xml:space="preserve"> </w:t>
      </w:r>
      <w:r w:rsidRPr="00A323B8">
        <w:t>291</w:t>
      </w:r>
      <w:r w:rsidRPr="00A323B8">
        <w:rPr>
          <w:rFonts w:eastAsia="Times New Roman"/>
        </w:rPr>
        <w:t xml:space="preserve"> </w:t>
      </w:r>
      <w:r w:rsidRPr="00A323B8">
        <w:t>2790</w:t>
      </w:r>
    </w:p>
    <w:p w14:paraId="22190173" w14:textId="77777777" w:rsidR="004A32AC" w:rsidRPr="00A323B8" w:rsidRDefault="004A32AC" w:rsidP="00C93775">
      <w:pPr>
        <w:pStyle w:val="BookName"/>
        <w:rPr>
          <w:bCs/>
          <w:szCs w:val="36"/>
        </w:rPr>
      </w:pPr>
      <w:r>
        <w:rPr>
          <w:bCs/>
          <w:noProof/>
          <w:szCs w:val="36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7B3FDDF" wp14:editId="5D6FA05E">
                <wp:simplePos x="0" y="0"/>
                <wp:positionH relativeFrom="column">
                  <wp:posOffset>5198110</wp:posOffset>
                </wp:positionH>
                <wp:positionV relativeFrom="paragraph">
                  <wp:posOffset>326390</wp:posOffset>
                </wp:positionV>
                <wp:extent cx="378720" cy="66240"/>
                <wp:effectExtent l="38100" t="38100" r="40640" b="48260"/>
                <wp:wrapNone/>
                <wp:docPr id="665509200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78720" cy="66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DAD08" id="Ink 45" o:spid="_x0000_s1026" type="#_x0000_t75" style="position:absolute;margin-left:408.8pt;margin-top:25.2pt;width:30.8pt;height:6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">
                <v:imagedata r:id="rId16" o:title=""/>
              </v:shape>
            </w:pict>
          </mc:Fallback>
        </mc:AlternateContent>
      </w:r>
      <w:r>
        <w:rPr>
          <w:bCs/>
          <w:noProof/>
          <w:szCs w:val="36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C04D43B" wp14:editId="23D8EEB0">
                <wp:simplePos x="0" y="0"/>
                <wp:positionH relativeFrom="column">
                  <wp:posOffset>7674880</wp:posOffset>
                </wp:positionH>
                <wp:positionV relativeFrom="paragraph">
                  <wp:posOffset>174045</wp:posOffset>
                </wp:positionV>
                <wp:extent cx="18720" cy="28800"/>
                <wp:effectExtent l="38100" t="38100" r="38735" b="47625"/>
                <wp:wrapNone/>
                <wp:docPr id="1865172113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872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DEEE7" id="Ink 21" o:spid="_x0000_s1026" type="#_x0000_t75" style="position:absolute;margin-left:603.8pt;margin-top:13.2pt;width:2.45pt;height: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">
                <v:imagedata r:id="rId18" o:title=""/>
              </v:shape>
            </w:pict>
          </mc:Fallback>
        </mc:AlternateContent>
      </w:r>
      <w:r w:rsidRPr="00A323B8">
        <w:rPr>
          <w:bCs/>
          <w:szCs w:val="36"/>
        </w:rPr>
        <w:t>GAME</w:t>
      </w:r>
      <w:r w:rsidRPr="00A323B8">
        <w:rPr>
          <w:rFonts w:eastAsia="Times New Roman"/>
          <w:bCs/>
          <w:szCs w:val="36"/>
        </w:rPr>
        <w:t xml:space="preserve"> </w:t>
      </w:r>
      <w:r w:rsidRPr="00A323B8">
        <w:t>SPECIFICATION</w:t>
      </w:r>
    </w:p>
    <w:p w14:paraId="34595A0A" w14:textId="77777777" w:rsidR="004A32AC" w:rsidRPr="00A323B8" w:rsidRDefault="004A32AC" w:rsidP="00C93775">
      <w:pPr>
        <w:pStyle w:val="NoSpacing"/>
        <w:jc w:val="center"/>
      </w:pPr>
      <w:r w:rsidRPr="00A323B8">
        <w:t>FOR</w:t>
      </w:r>
    </w:p>
    <w:p w14:paraId="62E0137D" w14:textId="77777777" w:rsidR="004A32AC" w:rsidRPr="00A323B8" w:rsidRDefault="004A32AC" w:rsidP="00C93775">
      <w:pPr>
        <w:pStyle w:val="NLB"/>
      </w:pPr>
      <w:r w:rsidRPr="00A323B8">
        <w:t>NATIONAL LOTTERIES BOARD (NLB)</w:t>
      </w:r>
    </w:p>
    <w:p w14:paraId="495884CA" w14:textId="77777777" w:rsidR="004A32AC" w:rsidRPr="00A323B8" w:rsidRDefault="004A32AC" w:rsidP="00C93775">
      <w:pPr>
        <w:pStyle w:val="GameData"/>
      </w:pPr>
      <w:r>
        <w:rPr>
          <w:rFonts w:eastAsia="Times New Roman"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8C69799" wp14:editId="49B8DD7C">
                <wp:simplePos x="0" y="0"/>
                <wp:positionH relativeFrom="column">
                  <wp:posOffset>8453755</wp:posOffset>
                </wp:positionH>
                <wp:positionV relativeFrom="paragraph">
                  <wp:posOffset>-158750</wp:posOffset>
                </wp:positionV>
                <wp:extent cx="346710" cy="804990"/>
                <wp:effectExtent l="38100" t="38100" r="53340" b="52705"/>
                <wp:wrapNone/>
                <wp:docPr id="1128909217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46710" cy="804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351454" id="Ink 121" o:spid="_x0000_s1026" type="#_x0000_t75" style="position:absolute;margin-left:665.15pt;margin-top:-13pt;width:28.25pt;height:64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">
                <v:imagedata r:id="rId20" o:title=""/>
              </v:shape>
            </w:pict>
          </mc:Fallback>
        </mc:AlternateContent>
      </w:r>
      <w:r w:rsidRPr="00A323B8">
        <w:rPr>
          <w:rFonts w:eastAsia="Times New Roman"/>
        </w:rPr>
        <w:t xml:space="preserve"> </w:t>
      </w:r>
      <w:r w:rsidRPr="00673262">
        <w:rPr>
          <w:noProof/>
        </w:rPr>
        <w:t>Samurdhi Lotteries</w:t>
      </w:r>
      <w:r w:rsidRPr="00A323B8">
        <w:rPr>
          <w:rFonts w:eastAsia="Times New Roman"/>
        </w:rPr>
        <w:t xml:space="preserve"> </w:t>
      </w:r>
      <w:r w:rsidRPr="00A323B8">
        <w:t>(</w:t>
      </w:r>
      <w:r w:rsidRPr="00673262">
        <w:rPr>
          <w:noProof/>
        </w:rPr>
        <w:t>320</w:t>
      </w:r>
      <w:r w:rsidRPr="00A323B8">
        <w:t>)</w:t>
      </w:r>
    </w:p>
    <w:p w14:paraId="63EB262D" w14:textId="705A9D6D" w:rsidR="004A32AC" w:rsidRPr="00A323B8" w:rsidRDefault="004A32AC" w:rsidP="00C93775">
      <w:pPr>
        <w:pStyle w:val="GameData"/>
      </w:pPr>
      <w:r w:rsidRPr="00A323B8">
        <w:t xml:space="preserve">GAME NO: </w:t>
      </w:r>
      <w:r w:rsidR="00B8294A">
        <w:rPr>
          <w:noProof/>
        </w:rPr>
        <w:t>0115</w:t>
      </w:r>
      <w:r w:rsidRPr="00A323B8">
        <w:t xml:space="preserve"> – “</w:t>
      </w:r>
      <w:r w:rsidRPr="00673262">
        <w:rPr>
          <w:noProof/>
        </w:rPr>
        <w:t>SAKURA MAL</w:t>
      </w:r>
      <w:r w:rsidRPr="00A323B8">
        <w:t>” (</w:t>
      </w:r>
      <w:r>
        <w:t xml:space="preserve">Rs. </w:t>
      </w:r>
      <w:r w:rsidRPr="00673262">
        <w:rPr>
          <w:noProof/>
        </w:rPr>
        <w:t>50</w:t>
      </w:r>
      <w:r w:rsidRPr="00A323B8">
        <w:t>)</w:t>
      </w:r>
    </w:p>
    <w:p w14:paraId="4F2482A9" w14:textId="77777777" w:rsidR="004A32AC" w:rsidRPr="00AB775A" w:rsidRDefault="004A32AC" w:rsidP="00AB775A">
      <w:pPr>
        <w:pStyle w:val="GameData"/>
        <w:rPr>
          <w:rFonts w:eastAsia="Times New Roman"/>
        </w:rPr>
      </w:pPr>
      <w:r w:rsidRPr="00A323B8">
        <w:rPr>
          <w:rFonts w:eastAsia="Times New Roman"/>
        </w:rPr>
        <w:t>PO REF:</w:t>
      </w:r>
    </w:p>
    <w:p w14:paraId="46B55FF7" w14:textId="77777777" w:rsidR="004A32AC" w:rsidRPr="00A323B8" w:rsidRDefault="004A32AC" w:rsidP="00C93775">
      <w:pPr>
        <w:pStyle w:val="GameData"/>
      </w:pPr>
      <w:r w:rsidRPr="00A323B8">
        <w:t xml:space="preserve">Quantity: </w:t>
      </w:r>
      <w:r w:rsidRPr="00A323B8">
        <w:rPr>
          <w:rFonts w:eastAsia="Times New Roman"/>
        </w:rPr>
        <w:t>5</w:t>
      </w:r>
      <w:r w:rsidRPr="00A323B8">
        <w:t>00,000</w:t>
      </w:r>
      <w:r w:rsidRPr="00A323B8">
        <w:rPr>
          <w:rFonts w:eastAsia="Times New Roman"/>
        </w:rPr>
        <w:t xml:space="preserve"> </w:t>
      </w:r>
      <w:r w:rsidRPr="00A323B8">
        <w:t>Tickets</w:t>
      </w:r>
    </w:p>
    <w:p w14:paraId="372F6704" w14:textId="77777777" w:rsidR="004A32AC" w:rsidRPr="00A323B8" w:rsidRDefault="004A32AC" w:rsidP="00C93775">
      <w:pPr>
        <w:pStyle w:val="CONFIDENTIAL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3688B4E" wp14:editId="27771CC3">
                <wp:simplePos x="0" y="0"/>
                <wp:positionH relativeFrom="column">
                  <wp:posOffset>8329720</wp:posOffset>
                </wp:positionH>
                <wp:positionV relativeFrom="paragraph">
                  <wp:posOffset>424020</wp:posOffset>
                </wp:positionV>
                <wp:extent cx="13680" cy="4320"/>
                <wp:effectExtent l="38100" t="38100" r="43815" b="34290"/>
                <wp:wrapNone/>
                <wp:docPr id="1186173659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368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6E0CEA" id="Ink 118" o:spid="_x0000_s1026" type="#_x0000_t75" style="position:absolute;margin-left:655.4pt;margin-top:32.9pt;width:2.1pt;height: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0D32900" wp14:editId="35B3C95C">
                <wp:simplePos x="0" y="0"/>
                <wp:positionH relativeFrom="column">
                  <wp:posOffset>-2476040</wp:posOffset>
                </wp:positionH>
                <wp:positionV relativeFrom="paragraph">
                  <wp:posOffset>964380</wp:posOffset>
                </wp:positionV>
                <wp:extent cx="360" cy="360"/>
                <wp:effectExtent l="38100" t="38100" r="38100" b="38100"/>
                <wp:wrapNone/>
                <wp:docPr id="621223188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DA980" id="Ink 114" o:spid="_x0000_s1026" type="#_x0000_t75" style="position:absolute;margin-left:-195.45pt;margin-top:75.45pt;width:1.0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TaxZANEBAACZBAAAEAAAAAAA&#10;AAAAAAAAAADTAwAAZHJzL2luay9pbmsxLnhtbFBLAQItABQABgAIAAAAIQA1oit54gAAAA0BAAAP&#10;AAAAAAAAAAAAAAAAANIFAABkcnMvZG93bnJldi54bWxQSwECLQAUAAYACAAAACEAeRi8nb8AAAAh&#10;AQAAGQAAAAAAAAAAAAAAAADhBgAAZHJzL19yZWxzL2Uyb0RvYy54bWwucmVsc1BLBQYAAAAABgAG&#10;AHgBAADXBwAAAAA=&#10;">
                <v:imagedata r:id="rId24" o:title=""/>
              </v:shape>
            </w:pict>
          </mc:Fallback>
        </mc:AlternateContent>
      </w:r>
      <w:r w:rsidRPr="00A323B8">
        <w:t>CONFIDENTIAL</w:t>
      </w:r>
    </w:p>
    <w:p w14:paraId="308FC797" w14:textId="77777777" w:rsidR="004A32AC" w:rsidRPr="00A323B8" w:rsidRDefault="004A32AC" w:rsidP="00C93775">
      <w:pPr>
        <w:pStyle w:val="NoSpacing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A00F97A" wp14:editId="390B673C">
                <wp:simplePos x="0" y="0"/>
                <wp:positionH relativeFrom="column">
                  <wp:posOffset>-1370480</wp:posOffset>
                </wp:positionH>
                <wp:positionV relativeFrom="paragraph">
                  <wp:posOffset>686030</wp:posOffset>
                </wp:positionV>
                <wp:extent cx="360" cy="360"/>
                <wp:effectExtent l="38100" t="38100" r="38100" b="38100"/>
                <wp:wrapNone/>
                <wp:docPr id="599559270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47475" id="Ink 122" o:spid="_x0000_s1026" type="#_x0000_t75" style="position:absolute;margin-left:-108.4pt;margin-top:53.5pt;width:1.05pt;height:1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Bn5+eY0wEAAJkEAAAQAAAAAAAA&#10;AAAAAAAAANMDAABkcnMvaW5rL2luazEueG1sUEsBAi0AFAAGAAgAAAAhADk0MVrfAAAADQEAAA8A&#10;AAAAAAAAAAAAAAAA1AUAAGRycy9kb3ducmV2LnhtbFBLAQItABQABgAIAAAAIQB5GLydvwAAACEB&#10;AAAZAAAAAAAAAAAAAAAAAOAGAABkcnMvX3JlbHMvZTJvRG9jLnhtbC5yZWxzUEsFBgAAAAAGAAYA&#10;eAEAANYH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A66CA95" wp14:editId="146CAB5B">
                <wp:simplePos x="0" y="0"/>
                <wp:positionH relativeFrom="column">
                  <wp:posOffset>7960360</wp:posOffset>
                </wp:positionH>
                <wp:positionV relativeFrom="paragraph">
                  <wp:posOffset>496570</wp:posOffset>
                </wp:positionV>
                <wp:extent cx="383800" cy="913130"/>
                <wp:effectExtent l="38100" t="38100" r="35560" b="39370"/>
                <wp:wrapNone/>
                <wp:docPr id="1695149712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83800" cy="913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51A66" id="Ink 113" o:spid="_x0000_s1026" type="#_x0000_t75" style="position:absolute;margin-left:626.3pt;margin-top:38.6pt;width:31.2pt;height:72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">
                <v:imagedata r:id="rId28" o:title=""/>
              </v:shape>
            </w:pict>
          </mc:Fallback>
        </mc:AlternateContent>
      </w:r>
    </w:p>
    <w:tbl>
      <w:tblPr>
        <w:tblStyle w:val="TableGridLight"/>
        <w:tblW w:w="8700" w:type="dxa"/>
        <w:tblLayout w:type="fixed"/>
        <w:tblLook w:val="0000" w:firstRow="0" w:lastRow="0" w:firstColumn="0" w:lastColumn="0" w:noHBand="0" w:noVBand="0"/>
      </w:tblPr>
      <w:tblGrid>
        <w:gridCol w:w="2605"/>
        <w:gridCol w:w="2970"/>
        <w:gridCol w:w="3125"/>
      </w:tblGrid>
      <w:tr w:rsidR="004A32AC" w:rsidRPr="00A323B8" w14:paraId="46BA0E33" w14:textId="77777777" w:rsidTr="00601659">
        <w:tc>
          <w:tcPr>
            <w:tcW w:w="2605" w:type="dxa"/>
          </w:tcPr>
          <w:p w14:paraId="16E8BC1B" w14:textId="77777777" w:rsidR="004A32AC" w:rsidRPr="00A323B8" w:rsidRDefault="004A32AC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DOCUMENT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CONTROL VERSION</w:t>
            </w:r>
          </w:p>
        </w:tc>
        <w:tc>
          <w:tcPr>
            <w:tcW w:w="2970" w:type="dxa"/>
          </w:tcPr>
          <w:p w14:paraId="79851FE3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DATE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ISSUED</w:t>
            </w:r>
          </w:p>
        </w:tc>
        <w:tc>
          <w:tcPr>
            <w:tcW w:w="3125" w:type="dxa"/>
          </w:tcPr>
          <w:p w14:paraId="03253DA1" w14:textId="77777777" w:rsidR="004A32AC" w:rsidRPr="00A323B8" w:rsidRDefault="004A32AC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STATUS</w:t>
            </w:r>
          </w:p>
        </w:tc>
      </w:tr>
      <w:tr w:rsidR="004A32AC" w:rsidRPr="00A323B8" w14:paraId="2845B0A8" w14:textId="77777777" w:rsidTr="00601659">
        <w:tc>
          <w:tcPr>
            <w:tcW w:w="2605" w:type="dxa"/>
          </w:tcPr>
          <w:p w14:paraId="6ABF83A8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t>1.0</w:t>
            </w:r>
          </w:p>
        </w:tc>
        <w:tc>
          <w:tcPr>
            <w:tcW w:w="2970" w:type="dxa"/>
          </w:tcPr>
          <w:p w14:paraId="502ABFAA" w14:textId="79018897" w:rsidR="004A32AC" w:rsidRPr="00A323B8" w:rsidRDefault="00EA6AAF" w:rsidP="00C93775">
            <w:pPr>
              <w:pStyle w:val="NoSpacing"/>
              <w:snapToGrid w:val="0"/>
              <w:jc w:val="left"/>
            </w:pPr>
            <w:r>
              <w:rPr>
                <w:rFonts w:eastAsia="Times New Roman"/>
                <w:noProof/>
              </w:rPr>
              <w:t>September 14</w:t>
            </w:r>
            <w:r w:rsidR="004A32AC">
              <w:rPr>
                <w:rFonts w:eastAsia="Times New Roman"/>
                <w:noProof/>
              </w:rPr>
              <w:t>, 2026</w:t>
            </w:r>
          </w:p>
        </w:tc>
        <w:tc>
          <w:tcPr>
            <w:tcW w:w="3125" w:type="dxa"/>
          </w:tcPr>
          <w:p w14:paraId="1307AB5C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t>Final</w:t>
            </w:r>
          </w:p>
        </w:tc>
      </w:tr>
      <w:tr w:rsidR="004A32AC" w:rsidRPr="00A323B8" w14:paraId="2EAB28C2" w14:textId="77777777" w:rsidTr="00601659">
        <w:tc>
          <w:tcPr>
            <w:tcW w:w="2605" w:type="dxa"/>
          </w:tcPr>
          <w:p w14:paraId="1496D468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t xml:space="preserve"> </w:t>
            </w:r>
          </w:p>
        </w:tc>
        <w:tc>
          <w:tcPr>
            <w:tcW w:w="2970" w:type="dxa"/>
          </w:tcPr>
          <w:p w14:paraId="795F562C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t xml:space="preserve"> </w:t>
            </w:r>
          </w:p>
        </w:tc>
        <w:tc>
          <w:tcPr>
            <w:tcW w:w="3125" w:type="dxa"/>
          </w:tcPr>
          <w:p w14:paraId="5979BF42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t xml:space="preserve"> </w:t>
            </w:r>
          </w:p>
        </w:tc>
      </w:tr>
      <w:tr w:rsidR="004A32AC" w:rsidRPr="00A323B8" w14:paraId="6D7A3D4F" w14:textId="77777777" w:rsidTr="00601659">
        <w:tc>
          <w:tcPr>
            <w:tcW w:w="2605" w:type="dxa"/>
          </w:tcPr>
          <w:p w14:paraId="774775E3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</w:p>
        </w:tc>
        <w:tc>
          <w:tcPr>
            <w:tcW w:w="2970" w:type="dxa"/>
          </w:tcPr>
          <w:p w14:paraId="0B827663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</w:p>
        </w:tc>
        <w:tc>
          <w:tcPr>
            <w:tcW w:w="3125" w:type="dxa"/>
          </w:tcPr>
          <w:p w14:paraId="27045D41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</w:p>
        </w:tc>
      </w:tr>
    </w:tbl>
    <w:p w14:paraId="058EF078" w14:textId="77777777" w:rsidR="004A32AC" w:rsidRPr="00A323B8" w:rsidRDefault="004A32AC" w:rsidP="00C93775">
      <w:pPr>
        <w:pStyle w:val="NoSpacing"/>
        <w:jc w:val="left"/>
      </w:pPr>
    </w:p>
    <w:p w14:paraId="57ABED4E" w14:textId="77777777" w:rsidR="004A32AC" w:rsidRPr="00A323B8" w:rsidRDefault="004A32AC" w:rsidP="00C93775">
      <w:pPr>
        <w:pStyle w:val="NoSpacing"/>
        <w:jc w:val="left"/>
      </w:pPr>
    </w:p>
    <w:tbl>
      <w:tblPr>
        <w:tblStyle w:val="GridTable6Colorful"/>
        <w:tblW w:w="8725" w:type="dxa"/>
        <w:tblLook w:val="04A0" w:firstRow="1" w:lastRow="0" w:firstColumn="1" w:lastColumn="0" w:noHBand="0" w:noVBand="1"/>
      </w:tblPr>
      <w:tblGrid>
        <w:gridCol w:w="2585"/>
        <w:gridCol w:w="3100"/>
        <w:gridCol w:w="3040"/>
      </w:tblGrid>
      <w:tr w:rsidR="004A32AC" w:rsidRPr="00A323B8" w14:paraId="79482D8D" w14:textId="77777777" w:rsidTr="00223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  <w:shd w:val="clear" w:color="auto" w:fill="D9D9D9" w:themeFill="background1" w:themeFillShade="D9"/>
            <w:hideMark/>
          </w:tcPr>
          <w:p w14:paraId="79BBAEA3" w14:textId="77777777" w:rsidR="004A32AC" w:rsidRPr="00A323B8" w:rsidRDefault="004A32AC" w:rsidP="00C93775">
            <w:pPr>
              <w:rPr>
                <w:rFonts w:eastAsia="Times New Roman" w:cs="Times New Roman"/>
                <w:kern w:val="0"/>
                <w:lang w:eastAsia="en-US" w:bidi="ar-SA"/>
              </w:rPr>
            </w:pPr>
            <w:r w:rsidRPr="00A323B8">
              <w:rPr>
                <w:rFonts w:eastAsia="Times New Roman" w:cs="Times New Roman"/>
                <w:kern w:val="0"/>
                <w:lang w:eastAsia="en-US" w:bidi="ar-SA"/>
              </w:rPr>
              <w:t>Prepared by</w:t>
            </w:r>
          </w:p>
        </w:tc>
        <w:tc>
          <w:tcPr>
            <w:tcW w:w="6140" w:type="dxa"/>
            <w:gridSpan w:val="2"/>
            <w:shd w:val="clear" w:color="auto" w:fill="D9D9D9" w:themeFill="background1" w:themeFillShade="D9"/>
            <w:hideMark/>
          </w:tcPr>
          <w:p w14:paraId="3027933C" w14:textId="77777777" w:rsidR="004A32AC" w:rsidRPr="00A323B8" w:rsidRDefault="004A32AC" w:rsidP="00C937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US" w:bidi="ar-SA"/>
              </w:rPr>
            </w:pPr>
            <w:r w:rsidRPr="00A323B8">
              <w:rPr>
                <w:rFonts w:eastAsia="Times New Roman" w:cs="Times New Roman"/>
                <w:kern w:val="0"/>
                <w:lang w:eastAsia="en-US" w:bidi="ar-SA"/>
              </w:rPr>
              <w:t>Checked by</w:t>
            </w:r>
          </w:p>
        </w:tc>
      </w:tr>
      <w:tr w:rsidR="004A32AC" w:rsidRPr="00A323B8" w14:paraId="79ED1E4B" w14:textId="77777777" w:rsidTr="002239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  <w:hideMark/>
          </w:tcPr>
          <w:p w14:paraId="6108625F" w14:textId="77777777" w:rsidR="004A32AC" w:rsidRPr="00A323B8" w:rsidRDefault="004A32AC" w:rsidP="00C93775">
            <w:pPr>
              <w:rPr>
                <w:rFonts w:eastAsia="Times New Roman" w:cs="Times New Roman"/>
                <w:kern w:val="0"/>
                <w:lang w:eastAsia="en-US" w:bidi="ar-SA"/>
              </w:rPr>
            </w:pPr>
          </w:p>
        </w:tc>
        <w:tc>
          <w:tcPr>
            <w:tcW w:w="6140" w:type="dxa"/>
            <w:gridSpan w:val="2"/>
            <w:hideMark/>
          </w:tcPr>
          <w:p w14:paraId="19B2C2F0" w14:textId="77777777" w:rsidR="004A32AC" w:rsidRPr="00A323B8" w:rsidRDefault="004A32AC" w:rsidP="00C937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4A32AC" w:rsidRPr="00A323B8" w14:paraId="29CE8B04" w14:textId="77777777" w:rsidTr="00E92447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</w:tcPr>
          <w:p w14:paraId="18B00A6D" w14:textId="77777777" w:rsidR="004A32AC" w:rsidRPr="00A323B8" w:rsidRDefault="004A32AC" w:rsidP="00C93775">
            <w:pPr>
              <w:rPr>
                <w:rFonts w:eastAsia="Times New Roman" w:cs="Times New Roman"/>
                <w:b w:val="0"/>
                <w:bCs w:val="0"/>
                <w:kern w:val="0"/>
                <w:lang w:eastAsia="en-US" w:bidi="ar-SA"/>
              </w:rPr>
            </w:pPr>
          </w:p>
        </w:tc>
        <w:tc>
          <w:tcPr>
            <w:tcW w:w="3100" w:type="dxa"/>
            <w:tcBorders>
              <w:right w:val="single" w:sz="4" w:space="0" w:color="auto"/>
            </w:tcBorders>
          </w:tcPr>
          <w:p w14:paraId="348CAFB8" w14:textId="77777777" w:rsidR="004A32AC" w:rsidRPr="00A323B8" w:rsidRDefault="004A32AC" w:rsidP="00C93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040" w:type="dxa"/>
            <w:tcBorders>
              <w:left w:val="single" w:sz="4" w:space="0" w:color="auto"/>
            </w:tcBorders>
          </w:tcPr>
          <w:p w14:paraId="143E018F" w14:textId="77777777" w:rsidR="004A32AC" w:rsidRPr="00A323B8" w:rsidRDefault="004A32AC" w:rsidP="00C93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</w:tbl>
    <w:p w14:paraId="73B7D78A" w14:textId="77777777" w:rsidR="004A32AC" w:rsidRPr="00A323B8" w:rsidRDefault="004A32AC" w:rsidP="00C93775">
      <w:pPr>
        <w:pStyle w:val="NoSpacing"/>
        <w:jc w:val="left"/>
      </w:pPr>
    </w:p>
    <w:p w14:paraId="6ED4C716" w14:textId="77777777" w:rsidR="004A32AC" w:rsidRPr="00A323B8" w:rsidRDefault="004A32AC" w:rsidP="00C93775">
      <w:pPr>
        <w:rPr>
          <w:rFonts w:eastAsia="Arial" w:cs="Times New Roman"/>
          <w:b/>
          <w:lang w:val="en-AU" w:bidi="ar-SA"/>
        </w:rPr>
      </w:pPr>
      <w:r w:rsidRPr="00A323B8">
        <w:rPr>
          <w:b/>
        </w:rPr>
        <w:br w:type="page"/>
      </w:r>
    </w:p>
    <w:p w14:paraId="4AE8C468" w14:textId="40AA3BE0" w:rsidR="004A32AC" w:rsidRPr="00611464" w:rsidRDefault="00611464" w:rsidP="000B4E40">
      <w:pPr>
        <w:rPr>
          <w:b/>
          <w:bCs/>
        </w:rPr>
      </w:pPr>
      <w:r w:rsidRPr="00611464">
        <w:rPr>
          <w:b/>
          <w:bCs/>
        </w:rPr>
        <w:lastRenderedPageBreak/>
        <w:t xml:space="preserve">CONTENTS </w:t>
      </w:r>
    </w:p>
    <w:p w14:paraId="4C49A776" w14:textId="77777777" w:rsidR="00611464" w:rsidRDefault="00611464" w:rsidP="000B4E40"/>
    <w:p w14:paraId="609072A1" w14:textId="1FB5BB0C" w:rsidR="00611464" w:rsidRDefault="00611464">
      <w:pPr>
        <w:pStyle w:val="TOC1"/>
        <w:tabs>
          <w:tab w:val="left" w:pos="48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 w:bidi="ar-SA"/>
          <w14:ligatures w14:val="standardContextual"/>
        </w:rPr>
      </w:pPr>
      <w:r>
        <w:fldChar w:fldCharType="begin"/>
      </w:r>
      <w:r>
        <w:instrText xml:space="preserve"> TOC \o "1-2" \u </w:instrText>
      </w:r>
      <w:r>
        <w:fldChar w:fldCharType="separate"/>
      </w:r>
      <w:r>
        <w:rPr>
          <w:noProof/>
        </w:rPr>
        <w:t>1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 w:bidi="ar-SA"/>
          <w14:ligatures w14:val="standardContextual"/>
        </w:rPr>
        <w:tab/>
      </w:r>
      <w:r>
        <w:rPr>
          <w:noProof/>
        </w:rPr>
        <w:t>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_Toc240274678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08A8419" w14:textId="3122DEB4" w:rsidR="00611464" w:rsidRDefault="00611464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Specification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_Toc240274679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CFA855A" w14:textId="51A7D1D6" w:rsidR="00611464" w:rsidRDefault="00611464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 xml:space="preserve"> Game Mechanism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_Toc240274680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1DAB878" w14:textId="162760A6" w:rsidR="00611464" w:rsidRDefault="00611464">
      <w:pPr>
        <w:pStyle w:val="TOC1"/>
        <w:tabs>
          <w:tab w:val="left" w:pos="48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 w:bidi="ar-SA"/>
          <w14:ligatures w14:val="standardContextual"/>
        </w:rPr>
      </w:pPr>
      <w:r>
        <w:rPr>
          <w:noProof/>
        </w:rPr>
        <w:t>2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 w:bidi="ar-SA"/>
          <w14:ligatures w14:val="standardContextual"/>
        </w:rPr>
        <w:tab/>
      </w:r>
      <w:r>
        <w:rPr>
          <w:noProof/>
        </w:rPr>
        <w:t>TICKET SPECIFICATIONS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_Toc240274681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EE3A74A" w14:textId="2472FA0D" w:rsidR="00611464" w:rsidRDefault="00611464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2.0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Design Specifications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_Toc240274682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E959799" w14:textId="26A8E2BF" w:rsidR="00611464" w:rsidRDefault="00611464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2.1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Technical Specification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_Toc240274683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BE5C0FD" w14:textId="47F4B0BA" w:rsidR="00611464" w:rsidRDefault="00611464">
      <w:pPr>
        <w:pStyle w:val="TOC1"/>
        <w:tabs>
          <w:tab w:val="left" w:pos="48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 w:bidi="ar-SA"/>
          <w14:ligatures w14:val="standardContextual"/>
        </w:rPr>
      </w:pPr>
      <w:r>
        <w:rPr>
          <w:noProof/>
        </w:rPr>
        <w:t>3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 w:bidi="ar-SA"/>
          <w14:ligatures w14:val="standardContextual"/>
        </w:rPr>
        <w:tab/>
      </w:r>
      <w:r>
        <w:rPr>
          <w:noProof/>
        </w:rPr>
        <w:t>GAME</w:t>
      </w:r>
      <w:r w:rsidRPr="007A23BD">
        <w:rPr>
          <w:rFonts w:eastAsia="Times New Roman"/>
          <w:noProof/>
        </w:rPr>
        <w:t xml:space="preserve"> </w:t>
      </w:r>
      <w:r>
        <w:rPr>
          <w:noProof/>
        </w:rPr>
        <w:t>SPECIFICATIONS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_Toc240274684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829A638" w14:textId="783580C8" w:rsidR="00611464" w:rsidRDefault="00611464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3.0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Game Play Mechanism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_Toc240274685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0DA7302" w14:textId="39BFBCD4" w:rsidR="00611464" w:rsidRDefault="00611464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3.1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Game Classification (Perfect or Non-Perfect)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_Toc240274686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77AE433" w14:textId="419E1735" w:rsidR="00611464" w:rsidRDefault="00611464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3.2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Game Generation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_Toc240274687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0915583" w14:textId="6C655DB1" w:rsidR="00611464" w:rsidRDefault="00611464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3.3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Play Symbols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_Toc240274688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28A6C63" w14:textId="2720E1C2" w:rsidR="00611464" w:rsidRDefault="00611464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3.4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Serial Numbering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_Toc240274689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36CFE16" w14:textId="0CD12210" w:rsidR="00611464" w:rsidRDefault="00611464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3.5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Validation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_Toc240274690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75C7007" w14:textId="02A30388" w:rsidR="00611464" w:rsidRDefault="00611464">
      <w:pPr>
        <w:pStyle w:val="TOC1"/>
        <w:tabs>
          <w:tab w:val="left" w:pos="48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 w:bidi="ar-SA"/>
          <w14:ligatures w14:val="standardContextual"/>
        </w:rPr>
      </w:pPr>
      <w:r>
        <w:rPr>
          <w:noProof/>
        </w:rPr>
        <w:t>4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 w:bidi="ar-SA"/>
          <w14:ligatures w14:val="standardContextual"/>
        </w:rPr>
        <w:tab/>
      </w:r>
      <w:r>
        <w:rPr>
          <w:noProof/>
        </w:rPr>
        <w:t>PRIZE</w:t>
      </w:r>
      <w:r w:rsidRPr="007A23BD">
        <w:rPr>
          <w:rFonts w:eastAsia="Times New Roman"/>
          <w:noProof/>
        </w:rPr>
        <w:t xml:space="preserve"> </w:t>
      </w:r>
      <w:r>
        <w:rPr>
          <w:noProof/>
        </w:rPr>
        <w:t>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_Toc240274691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04294CF" w14:textId="075C6EE9" w:rsidR="00611464" w:rsidRDefault="00611464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4.0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Parameters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_Toc240274692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553A1FD" w14:textId="21D9CF1C" w:rsidR="00611464" w:rsidRDefault="00611464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4.1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Prize 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_Toc240274693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47A4A1F" w14:textId="49678636" w:rsidR="00611464" w:rsidRDefault="00611464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4.2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Guaranteed Low End Prize Structure (GLEPS)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_Toc240274694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27A2741" w14:textId="17C75C67" w:rsidR="00611464" w:rsidRDefault="00611464">
      <w:pPr>
        <w:pStyle w:val="TOC1"/>
        <w:tabs>
          <w:tab w:val="left" w:pos="48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 w:bidi="ar-SA"/>
          <w14:ligatures w14:val="standardContextual"/>
        </w:rPr>
      </w:pPr>
      <w:r>
        <w:rPr>
          <w:noProof/>
        </w:rPr>
        <w:t>5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 w:bidi="ar-SA"/>
          <w14:ligatures w14:val="standardContextual"/>
        </w:rPr>
        <w:tab/>
      </w:r>
      <w:r>
        <w:rPr>
          <w:noProof/>
        </w:rPr>
        <w:t>GAME</w:t>
      </w:r>
      <w:r w:rsidRPr="007A23BD">
        <w:rPr>
          <w:rFonts w:eastAsia="Times New Roman"/>
          <w:noProof/>
        </w:rPr>
        <w:t xml:space="preserve"> </w:t>
      </w:r>
      <w:r>
        <w:rPr>
          <w:noProof/>
        </w:rPr>
        <w:t>RESTRICTIONS</w:t>
      </w:r>
      <w:r w:rsidRPr="007A23BD">
        <w:rPr>
          <w:rFonts w:eastAsia="Times New Roman"/>
          <w:noProof/>
        </w:rPr>
        <w:t xml:space="preserve"> </w:t>
      </w:r>
      <w:r>
        <w:rPr>
          <w:noProof/>
        </w:rPr>
        <w:t>AND</w:t>
      </w:r>
      <w:r w:rsidRPr="007A23BD">
        <w:rPr>
          <w:rFonts w:eastAsia="Times New Roman"/>
          <w:noProof/>
        </w:rPr>
        <w:t xml:space="preserve"> </w:t>
      </w:r>
      <w:r>
        <w:rPr>
          <w:noProof/>
        </w:rPr>
        <w:t>PLAY</w:t>
      </w:r>
      <w:r w:rsidRPr="007A23BD">
        <w:rPr>
          <w:rFonts w:eastAsia="Times New Roman"/>
          <w:noProof/>
        </w:rPr>
        <w:t xml:space="preserve"> </w:t>
      </w:r>
      <w:r>
        <w:rPr>
          <w:noProof/>
        </w:rPr>
        <w:t>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_Toc240274695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340D7F6" w14:textId="21E0A21B" w:rsidR="00611464" w:rsidRDefault="00611464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5.0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Restrictions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_Toc240274696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9A9A8B2" w14:textId="3BF911C3" w:rsidR="00611464" w:rsidRDefault="00611464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5.1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Play Requirement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_Toc240274697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CB99493" w14:textId="5C346A8A" w:rsidR="00611464" w:rsidRDefault="00611464">
      <w:pPr>
        <w:pStyle w:val="TOC1"/>
        <w:tabs>
          <w:tab w:val="left" w:pos="48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 w:bidi="ar-SA"/>
          <w14:ligatures w14:val="standardContextual"/>
        </w:rPr>
      </w:pPr>
      <w:r>
        <w:rPr>
          <w:noProof/>
        </w:rPr>
        <w:t>6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 w:bidi="ar-SA"/>
          <w14:ligatures w14:val="standardContextual"/>
        </w:rPr>
        <w:tab/>
      </w:r>
      <w:r>
        <w:rPr>
          <w:noProof/>
        </w:rPr>
        <w:t>SUPPORT</w:t>
      </w:r>
      <w:r w:rsidRPr="007A23BD">
        <w:rPr>
          <w:rFonts w:eastAsia="Times New Roman"/>
          <w:noProof/>
        </w:rPr>
        <w:t xml:space="preserve"> </w:t>
      </w:r>
      <w:r>
        <w:rPr>
          <w:noProof/>
        </w:rPr>
        <w:t>MATERIAL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_Toc240274698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685A910" w14:textId="224B73A9" w:rsidR="00611464" w:rsidRDefault="00611464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6.0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Samples Tickets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_Toc240274699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0B3A69A" w14:textId="0C5FA62B" w:rsidR="00611464" w:rsidRDefault="00611464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6.1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Validation File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_Toc240274700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70B28F9" w14:textId="77BA1149" w:rsidR="00611464" w:rsidRDefault="00611464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6.2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Audit Report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_Toc240274701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22FE028" w14:textId="0CEBAD4E" w:rsidR="00611464" w:rsidRDefault="00611464">
      <w:pPr>
        <w:pStyle w:val="TOC1"/>
        <w:tabs>
          <w:tab w:val="left" w:pos="48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 w:bidi="ar-SA"/>
          <w14:ligatures w14:val="standardContextual"/>
        </w:rPr>
      </w:pPr>
      <w:r>
        <w:rPr>
          <w:noProof/>
        </w:rPr>
        <w:t>7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 w:bidi="ar-SA"/>
          <w14:ligatures w14:val="standardContextual"/>
        </w:rPr>
        <w:tab/>
      </w:r>
      <w:r>
        <w:rPr>
          <w:noProof/>
        </w:rPr>
        <w:t>PACKAGING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_Toc240274702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1B71036" w14:textId="49C85A5D" w:rsidR="00611464" w:rsidRDefault="00611464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7.0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Books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_Toc240274703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6F5AB81" w14:textId="6A5CF2FB" w:rsidR="00611464" w:rsidRDefault="00611464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7.1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Cartons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_Toc240274704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9C15410" w14:textId="2A210FCF" w:rsidR="00611464" w:rsidRDefault="00611464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7.2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Packing Manifest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_Toc240274705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8C2EB11" w14:textId="28F808A0" w:rsidR="00611464" w:rsidRDefault="00611464">
      <w:pPr>
        <w:pStyle w:val="TOC1"/>
        <w:tabs>
          <w:tab w:val="left" w:pos="48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 w:bidi="ar-SA"/>
          <w14:ligatures w14:val="standardContextual"/>
        </w:rPr>
      </w:pPr>
      <w:r>
        <w:rPr>
          <w:noProof/>
        </w:rPr>
        <w:t>8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 w:bidi="ar-SA"/>
          <w14:ligatures w14:val="standardContextual"/>
        </w:rPr>
        <w:tab/>
      </w:r>
      <w:r>
        <w:rPr>
          <w:noProof/>
        </w:rPr>
        <w:t>SCHEDULE</w:t>
      </w:r>
      <w:r w:rsidRPr="007A23BD">
        <w:rPr>
          <w:rFonts w:eastAsia="Times New Roman"/>
          <w:noProof/>
        </w:rPr>
        <w:t xml:space="preserve"> </w:t>
      </w:r>
      <w:r>
        <w:rPr>
          <w:noProof/>
        </w:rPr>
        <w:t>and</w:t>
      </w:r>
      <w:r w:rsidRPr="007A23BD">
        <w:rPr>
          <w:rFonts w:eastAsia="Times New Roman"/>
          <w:noProof/>
        </w:rPr>
        <w:t xml:space="preserve"> </w:t>
      </w:r>
      <w:r>
        <w:rPr>
          <w:noProof/>
        </w:rPr>
        <w:t>DELIVERABLES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_Toc240274706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8C0AB64" w14:textId="2FD860E9" w:rsidR="00611464" w:rsidRDefault="00611464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8.0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Proposed Schedule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_Toc240274707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27BE85B" w14:textId="02D654E7" w:rsidR="00611464" w:rsidRDefault="00611464">
      <w:pPr>
        <w:pStyle w:val="TOC1"/>
        <w:tabs>
          <w:tab w:val="left" w:pos="48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 w:bidi="ar-SA"/>
          <w14:ligatures w14:val="standardContextual"/>
        </w:rPr>
      </w:pPr>
      <w:r>
        <w:rPr>
          <w:noProof/>
        </w:rPr>
        <w:lastRenderedPageBreak/>
        <w:t>9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 w:bidi="ar-SA"/>
          <w14:ligatures w14:val="standardContextual"/>
        </w:rPr>
        <w:tab/>
      </w:r>
      <w:r>
        <w:rPr>
          <w:noProof/>
        </w:rPr>
        <w:t>DELIVERY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_Toc240274708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68DBA68" w14:textId="24816B27" w:rsidR="00611464" w:rsidRDefault="00611464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9.0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Local Delivery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_Toc240274709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6350F55" w14:textId="3CB586E4" w:rsidR="00611464" w:rsidRDefault="00611464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9.1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Delivery Address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_Toc240274710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C9A0AEB" w14:textId="1AD7835F" w:rsidR="00611464" w:rsidRDefault="00611464">
      <w:pPr>
        <w:pStyle w:val="TOC1"/>
        <w:tabs>
          <w:tab w:val="left" w:pos="72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 w:bidi="ar-SA"/>
          <w14:ligatures w14:val="standardContextual"/>
        </w:rPr>
      </w:pPr>
      <w:r>
        <w:rPr>
          <w:noProof/>
        </w:rPr>
        <w:t>10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 w:bidi="ar-SA"/>
          <w14:ligatures w14:val="standardContextual"/>
        </w:rPr>
        <w:tab/>
      </w:r>
      <w:r>
        <w:rPr>
          <w:noProof/>
        </w:rPr>
        <w:t>PAYMENT</w:t>
      </w:r>
      <w:r w:rsidRPr="007A23BD">
        <w:rPr>
          <w:rFonts w:eastAsia="Times New Roman"/>
          <w:noProof/>
        </w:rPr>
        <w:t xml:space="preserve"> </w:t>
      </w:r>
      <w:r>
        <w:rPr>
          <w:noProof/>
        </w:rPr>
        <w:t>TERMS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_Toc240274711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CA1A773" w14:textId="5E9372E4" w:rsidR="00611464" w:rsidRDefault="00611464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10.0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Payment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_Toc240274712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0A1A498" w14:textId="24E8F7F2" w:rsidR="00611464" w:rsidRDefault="00611464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10.1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Invoices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_Toc240274713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4342F70" w14:textId="0438E7F8" w:rsidR="00611464" w:rsidRDefault="00611464">
      <w:pPr>
        <w:pStyle w:val="TOC1"/>
        <w:tabs>
          <w:tab w:val="left" w:pos="72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 w:bidi="ar-SA"/>
          <w14:ligatures w14:val="standardContextual"/>
        </w:rPr>
      </w:pPr>
      <w:r>
        <w:rPr>
          <w:noProof/>
        </w:rPr>
        <w:t>11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 w:bidi="ar-SA"/>
          <w14:ligatures w14:val="standardContextual"/>
        </w:rPr>
        <w:tab/>
      </w:r>
      <w:r>
        <w:rPr>
          <w:noProof/>
        </w:rPr>
        <w:t>AUTHORISATION TO PROCEED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_Toc240274714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10CBBD2" w14:textId="0D5DB0B3" w:rsidR="00611464" w:rsidRDefault="00611464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11.0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Authorisation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_Toc240274715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08E42DB" w14:textId="514EF3FB" w:rsidR="00611464" w:rsidRDefault="00611464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11.1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Pricing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_Toc240274716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CA77DB0" w14:textId="68CF6E12" w:rsidR="00611464" w:rsidRDefault="00611464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11.2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Signature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_Toc240274717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08D9046" w14:textId="44AFDA74" w:rsidR="00611464" w:rsidRDefault="00611464">
      <w:pPr>
        <w:pStyle w:val="TOC1"/>
        <w:tabs>
          <w:tab w:val="left" w:pos="72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 w:bidi="ar-SA"/>
          <w14:ligatures w14:val="standardContextual"/>
        </w:rPr>
      </w:pPr>
      <w:r>
        <w:rPr>
          <w:noProof/>
        </w:rPr>
        <w:t>12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 w:bidi="ar-SA"/>
          <w14:ligatures w14:val="standardContextual"/>
        </w:rPr>
        <w:tab/>
      </w:r>
      <w:r>
        <w:rPr>
          <w:noProof/>
        </w:rPr>
        <w:t>ACCEPTANCE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_Toc240274718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1E47DE9" w14:textId="5C77EAE3" w:rsidR="00611464" w:rsidRDefault="00611464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12.0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Acceptance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_Toc240274719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5BF1B20" w14:textId="278EA6ED" w:rsidR="00611464" w:rsidRDefault="00611464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12.1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Signature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_Toc240274720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F807F68" w14:textId="5DC6A56B" w:rsidR="00611464" w:rsidRDefault="00611464">
      <w:pPr>
        <w:pStyle w:val="TOC1"/>
        <w:tabs>
          <w:tab w:val="left" w:pos="72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 w:bidi="ar-SA"/>
          <w14:ligatures w14:val="standardContextual"/>
        </w:rPr>
      </w:pPr>
      <w:r>
        <w:rPr>
          <w:noProof/>
        </w:rPr>
        <w:t>13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 w:bidi="ar-SA"/>
          <w14:ligatures w14:val="standardContextual"/>
        </w:rPr>
        <w:tab/>
      </w:r>
      <w:r>
        <w:rPr>
          <w:noProof/>
        </w:rPr>
        <w:t>CONFIDENTIALITY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_Toc240274721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FA47806" w14:textId="22ACF6C6" w:rsidR="00611464" w:rsidRDefault="00611464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13.0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Documentation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_Toc240274722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39D3D59" w14:textId="3AE8FABA" w:rsidR="00611464" w:rsidRDefault="00611464">
      <w:pPr>
        <w:pStyle w:val="TOC1"/>
        <w:tabs>
          <w:tab w:val="left" w:pos="72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 w:bidi="ar-SA"/>
          <w14:ligatures w14:val="standardContextual"/>
        </w:rPr>
      </w:pPr>
      <w:r>
        <w:rPr>
          <w:noProof/>
        </w:rPr>
        <w:t>14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en-US" w:bidi="ar-SA"/>
          <w14:ligatures w14:val="standardContextual"/>
        </w:rPr>
        <w:tab/>
      </w:r>
      <w:r>
        <w:rPr>
          <w:noProof/>
        </w:rPr>
        <w:t>PRODUCTION</w:t>
      </w:r>
      <w:r w:rsidRPr="007A23BD">
        <w:rPr>
          <w:rFonts w:eastAsia="Times New Roman"/>
          <w:noProof/>
        </w:rPr>
        <w:t xml:space="preserve"> </w:t>
      </w:r>
      <w:r>
        <w:rPr>
          <w:noProof/>
        </w:rPr>
        <w:t>AND</w:t>
      </w:r>
      <w:r w:rsidRPr="007A23BD">
        <w:rPr>
          <w:rFonts w:eastAsia="Times New Roman"/>
          <w:noProof/>
        </w:rPr>
        <w:t xml:space="preserve"> </w:t>
      </w:r>
      <w:r>
        <w:rPr>
          <w:noProof/>
        </w:rPr>
        <w:t>SECURITY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_Toc240274723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2473787" w14:textId="4B85D0B2" w:rsidR="00611464" w:rsidRDefault="00611464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14.0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Production Control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_Toc240274724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12A18B9" w14:textId="1E369692" w:rsidR="00611464" w:rsidRDefault="00611464">
      <w:pPr>
        <w:pStyle w:val="TOC2"/>
        <w:tabs>
          <w:tab w:val="left" w:pos="720"/>
          <w:tab w:val="right" w:leader="dot" w:pos="829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</w:pPr>
      <w:r>
        <w:rPr>
          <w:noProof/>
        </w:rPr>
        <w:t>14.1</w:t>
      </w:r>
      <w:r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eastAsia="en-US" w:bidi="ar-SA"/>
          <w14:ligatures w14:val="standardContextual"/>
        </w:rPr>
        <w:tab/>
      </w:r>
      <w:r>
        <w:rPr>
          <w:noProof/>
        </w:rPr>
        <w:t>Security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_Toc240274725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4A9DD12" w14:textId="07035384" w:rsidR="00611464" w:rsidRPr="00A323B8" w:rsidRDefault="00611464" w:rsidP="000B4E40">
      <w:r>
        <w:fldChar w:fldCharType="end"/>
      </w:r>
    </w:p>
    <w:bookmarkStart w:id="0" w:name="_Toc240274678"/>
    <w:p w14:paraId="5EC3B6A7" w14:textId="77777777" w:rsidR="004A32AC" w:rsidRPr="00A323B8" w:rsidRDefault="004A32AC" w:rsidP="00C93775">
      <w:pPr>
        <w:pStyle w:val="Heading1"/>
        <w:pageBreakBefore/>
        <w:jc w:val="left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2FB149A" wp14:editId="37224E91">
                <wp:simplePos x="0" y="0"/>
                <wp:positionH relativeFrom="column">
                  <wp:posOffset>7525385</wp:posOffset>
                </wp:positionH>
                <wp:positionV relativeFrom="paragraph">
                  <wp:posOffset>-129540</wp:posOffset>
                </wp:positionV>
                <wp:extent cx="136525" cy="1234440"/>
                <wp:effectExtent l="38100" t="38100" r="34925" b="41910"/>
                <wp:wrapNone/>
                <wp:docPr id="545819218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36525" cy="123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71E34D" id="Ink 151" o:spid="_x0000_s1026" type="#_x0000_t75" style="position:absolute;margin-left:592.05pt;margin-top:-10.7pt;width:11.7pt;height:98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96AD063" wp14:editId="15B77234">
                <wp:simplePos x="0" y="0"/>
                <wp:positionH relativeFrom="column">
                  <wp:posOffset>7809230</wp:posOffset>
                </wp:positionH>
                <wp:positionV relativeFrom="paragraph">
                  <wp:posOffset>-424180</wp:posOffset>
                </wp:positionV>
                <wp:extent cx="186055" cy="1130020"/>
                <wp:effectExtent l="38100" t="38100" r="42545" b="51435"/>
                <wp:wrapNone/>
                <wp:docPr id="1707294524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86055" cy="113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0F6D1" id="Ink 148" o:spid="_x0000_s1026" type="#_x0000_t75" style="position:absolute;margin-left:614.4pt;margin-top:-33.9pt;width:15.6pt;height:90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">
                <v:imagedata r:id="rId32" o:title=""/>
              </v:shape>
            </w:pict>
          </mc:Fallback>
        </mc:AlternateContent>
      </w:r>
      <w:r w:rsidRPr="00A323B8">
        <w:t>INTRODUCTION</w:t>
      </w:r>
      <w:bookmarkEnd w:id="0"/>
    </w:p>
    <w:p w14:paraId="1542FB96" w14:textId="77777777" w:rsidR="004A32AC" w:rsidRPr="00A323B8" w:rsidRDefault="004A32AC" w:rsidP="00C93775">
      <w:pPr>
        <w:pStyle w:val="Heading2"/>
        <w:jc w:val="left"/>
      </w:pPr>
      <w:r w:rsidRPr="00A323B8">
        <w:t xml:space="preserve"> </w:t>
      </w:r>
      <w:bookmarkStart w:id="1" w:name="_Toc240274679"/>
      <w:r w:rsidRPr="00A323B8">
        <w:t>Specification</w:t>
      </w:r>
      <w:bookmarkEnd w:id="1"/>
    </w:p>
    <w:p w14:paraId="45BA77F1" w14:textId="0F5A51FB" w:rsidR="004A32AC" w:rsidRPr="00A323B8" w:rsidRDefault="004A32AC" w:rsidP="00C93775"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defines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requirements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design,</w:t>
      </w:r>
      <w:r w:rsidRPr="00A323B8">
        <w:rPr>
          <w:rFonts w:eastAsia="Times New Roman"/>
        </w:rPr>
        <w:t xml:space="preserve"> </w:t>
      </w:r>
      <w:r w:rsidRPr="00A323B8">
        <w:t>generation,</w:t>
      </w:r>
      <w:r w:rsidRPr="00A323B8">
        <w:rPr>
          <w:rFonts w:eastAsia="Times New Roman"/>
        </w:rPr>
        <w:t xml:space="preserve"> </w:t>
      </w:r>
      <w:r w:rsidRPr="00A323B8">
        <w:t>printing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delivery</w:t>
      </w:r>
      <w:r w:rsidRPr="00A323B8">
        <w:rPr>
          <w:rFonts w:eastAsia="Times New Roman"/>
        </w:rPr>
        <w:t xml:space="preserve"> </w:t>
      </w:r>
      <w:r w:rsidRPr="00A323B8">
        <w:t xml:space="preserve">of </w:t>
      </w:r>
      <w:r>
        <w:rPr>
          <w:noProof/>
        </w:rPr>
        <w:t>Samurdhi Lotteries</w:t>
      </w:r>
      <w:r>
        <w:t xml:space="preserve"> </w:t>
      </w:r>
      <w:r w:rsidRPr="00A323B8">
        <w:t>(</w:t>
      </w:r>
      <w:r>
        <w:rPr>
          <w:noProof/>
        </w:rPr>
        <w:t>320</w:t>
      </w:r>
      <w:r w:rsidRPr="00A323B8">
        <w:t>)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No</w:t>
      </w:r>
      <w:r w:rsidRPr="00A323B8">
        <w:rPr>
          <w:rFonts w:eastAsia="Times New Roman"/>
        </w:rPr>
        <w:t xml:space="preserve"> </w:t>
      </w:r>
      <w:r w:rsidR="00B8294A">
        <w:rPr>
          <w:noProof/>
        </w:rPr>
        <w:t>0115</w:t>
      </w:r>
      <w:r w:rsidRPr="00A323B8">
        <w:rPr>
          <w:rFonts w:eastAsia="Times New Roman"/>
        </w:rPr>
        <w:t xml:space="preserve"> </w:t>
      </w:r>
      <w:r w:rsidRPr="00A323B8">
        <w:t>titled</w:t>
      </w:r>
      <w:r w:rsidRPr="00A323B8">
        <w:rPr>
          <w:rFonts w:eastAsia="Times New Roman"/>
        </w:rPr>
        <w:t xml:space="preserve"> “</w:t>
      </w:r>
      <w:r w:rsidRPr="00673262">
        <w:rPr>
          <w:rFonts w:eastAsia="Times New Roman"/>
          <w:b/>
          <w:bCs/>
          <w:noProof/>
        </w:rPr>
        <w:t>SAKURA MAL</w:t>
      </w:r>
      <w:r w:rsidRPr="00A323B8">
        <w:rPr>
          <w:rFonts w:eastAsia="Times New Roman"/>
        </w:rPr>
        <w:t>”</w:t>
      </w:r>
      <w:r w:rsidRPr="00A323B8">
        <w:t>.</w:t>
      </w:r>
    </w:p>
    <w:p w14:paraId="1D983936" w14:textId="77777777" w:rsidR="004A32AC" w:rsidRPr="00A323B8" w:rsidRDefault="004A32AC" w:rsidP="000B4E40">
      <w:pPr>
        <w:rPr>
          <w:rFonts w:eastAsia="Times New Roman"/>
        </w:rPr>
      </w:pP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information</w:t>
      </w:r>
      <w:r w:rsidRPr="00A323B8">
        <w:rPr>
          <w:rFonts w:eastAsia="Times New Roman"/>
        </w:rPr>
        <w:t xml:space="preserve"> </w:t>
      </w:r>
      <w:r w:rsidRPr="00A323B8">
        <w:t>contained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includes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designs,</w:t>
      </w:r>
      <w:r w:rsidRPr="00A323B8">
        <w:rPr>
          <w:rFonts w:eastAsia="Times New Roman"/>
        </w:rPr>
        <w:t xml:space="preserve"> </w:t>
      </w:r>
      <w:r w:rsidRPr="00A323B8">
        <w:t>play</w:t>
      </w:r>
      <w:r w:rsidRPr="00A323B8">
        <w:rPr>
          <w:rFonts w:eastAsia="Times New Roman"/>
        </w:rPr>
        <w:t xml:space="preserve"> </w:t>
      </w:r>
      <w:r w:rsidRPr="00A323B8">
        <w:t>symbols,</w:t>
      </w:r>
      <w:r w:rsidRPr="00A323B8">
        <w:rPr>
          <w:rFonts w:eastAsia="Times New Roman"/>
        </w:rPr>
        <w:t xml:space="preserve"> </w:t>
      </w:r>
      <w:r w:rsidRPr="00A323B8">
        <w:t>prize</w:t>
      </w:r>
      <w:r w:rsidRPr="00A323B8">
        <w:rPr>
          <w:rFonts w:eastAsia="Times New Roman"/>
        </w:rPr>
        <w:t xml:space="preserve"> </w:t>
      </w:r>
      <w:r w:rsidRPr="00A323B8">
        <w:t>structure,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restrictions,</w:t>
      </w:r>
      <w:r w:rsidRPr="00A323B8">
        <w:rPr>
          <w:rFonts w:eastAsia="Times New Roman"/>
        </w:rPr>
        <w:t xml:space="preserve"> </w:t>
      </w:r>
      <w:r w:rsidRPr="00A323B8">
        <w:t>numbering,</w:t>
      </w:r>
      <w:r w:rsidRPr="00A323B8">
        <w:rPr>
          <w:rFonts w:eastAsia="Times New Roman"/>
        </w:rPr>
        <w:t xml:space="preserve"> </w:t>
      </w:r>
      <w:r w:rsidRPr="00A323B8">
        <w:t>packing</w:t>
      </w:r>
      <w:r w:rsidRPr="00A323B8">
        <w:rPr>
          <w:rFonts w:eastAsia="Times New Roman"/>
        </w:rPr>
        <w:t xml:space="preserve"> </w:t>
      </w:r>
      <w:r w:rsidRPr="00A323B8">
        <w:t>instructions,</w:t>
      </w:r>
      <w:r w:rsidRPr="00A323B8">
        <w:rPr>
          <w:rFonts w:eastAsia="Times New Roman"/>
        </w:rPr>
        <w:t xml:space="preserve"> </w:t>
      </w:r>
      <w:r w:rsidRPr="00A323B8">
        <w:t>pricing,</w:t>
      </w:r>
      <w:r w:rsidRPr="00A323B8">
        <w:rPr>
          <w:rFonts w:eastAsia="Times New Roman"/>
        </w:rPr>
        <w:t xml:space="preserve"> </w:t>
      </w:r>
      <w:r w:rsidRPr="00A323B8">
        <w:t>delivery</w:t>
      </w:r>
      <w:r w:rsidRPr="00A323B8">
        <w:rPr>
          <w:rFonts w:eastAsia="Times New Roman"/>
        </w:rPr>
        <w:t xml:space="preserve"> </w:t>
      </w:r>
      <w:r w:rsidRPr="00A323B8">
        <w:t>instructions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authority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proceed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production.</w:t>
      </w:r>
    </w:p>
    <w:bookmarkStart w:id="2" w:name="_Toc240274680"/>
    <w:p w14:paraId="73D78C3A" w14:textId="77777777" w:rsidR="004A32AC" w:rsidRPr="00A323B8" w:rsidRDefault="004A32AC" w:rsidP="00C93775">
      <w:pPr>
        <w:pStyle w:val="Heading2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5313E43" wp14:editId="08EDA32C">
                <wp:simplePos x="0" y="0"/>
                <wp:positionH relativeFrom="column">
                  <wp:posOffset>7486960</wp:posOffset>
                </wp:positionH>
                <wp:positionV relativeFrom="paragraph">
                  <wp:posOffset>528765</wp:posOffset>
                </wp:positionV>
                <wp:extent cx="7560" cy="84240"/>
                <wp:effectExtent l="38100" t="38100" r="50165" b="49530"/>
                <wp:wrapNone/>
                <wp:docPr id="1495401638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756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9885A" id="Ink 145" o:spid="_x0000_s1026" type="#_x0000_t75" style="position:absolute;margin-left:589.05pt;margin-top:41.15pt;width:1.55pt;height:7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97B7663" wp14:editId="638F41AB">
                <wp:simplePos x="0" y="0"/>
                <wp:positionH relativeFrom="column">
                  <wp:posOffset>8129560</wp:posOffset>
                </wp:positionH>
                <wp:positionV relativeFrom="paragraph">
                  <wp:posOffset>556485</wp:posOffset>
                </wp:positionV>
                <wp:extent cx="20520" cy="26640"/>
                <wp:effectExtent l="38100" t="38100" r="36830" b="50165"/>
                <wp:wrapNone/>
                <wp:docPr id="423628473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052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A3FDA" id="Ink 131" o:spid="_x0000_s1026" type="#_x0000_t75" style="position:absolute;margin-left:639.6pt;margin-top:43.3pt;width:2.6pt;height:3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">
                <v:imagedata r:id="rId36" o:title=""/>
              </v:shape>
            </w:pict>
          </mc:Fallback>
        </mc:AlternateContent>
      </w:r>
      <w:r w:rsidRPr="00A323B8">
        <w:t xml:space="preserve"> Game Mechanism</w:t>
      </w:r>
      <w:bookmarkEnd w:id="2"/>
    </w:p>
    <w:p w14:paraId="2F2B9571" w14:textId="77777777" w:rsidR="004A32AC" w:rsidRPr="00A323B8" w:rsidRDefault="004A32AC" w:rsidP="00E859A2">
      <w:pPr>
        <w:spacing w:after="1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A6F07C1" wp14:editId="49C410CA">
                <wp:simplePos x="0" y="0"/>
                <wp:positionH relativeFrom="column">
                  <wp:posOffset>-540385</wp:posOffset>
                </wp:positionH>
                <wp:positionV relativeFrom="paragraph">
                  <wp:posOffset>378460</wp:posOffset>
                </wp:positionV>
                <wp:extent cx="8615" cy="27665"/>
                <wp:effectExtent l="38100" t="38100" r="48895" b="48895"/>
                <wp:wrapNone/>
                <wp:docPr id="237941573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8615" cy="27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B848DA" id="Ink 140" o:spid="_x0000_s1026" type="#_x0000_t75" style="position:absolute;margin-left:-43pt;margin-top:29.35pt;width:1.65pt;height:3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">
                <v:imagedata r:id="rId38" o:title=""/>
              </v:shape>
            </w:pict>
          </mc:Fallback>
        </mc:AlternateContent>
      </w:r>
      <w:r w:rsidRPr="00A323B8">
        <w:t>This lottery will consist of</w:t>
      </w:r>
      <w:r>
        <w:t xml:space="preserve"> </w:t>
      </w:r>
      <w:r>
        <w:rPr>
          <w:noProof/>
        </w:rPr>
        <w:t>500,000</w:t>
      </w:r>
      <w:r w:rsidRPr="00A323B8">
        <w:t xml:space="preserve"> tickets, with one game printed on each ticket. In the game, players must scratch the designated area to reveal the symbols. </w:t>
      </w:r>
      <w:r w:rsidRPr="00E859A2">
        <w:t>In the game players will be required to scratch and</w:t>
      </w:r>
      <w:r>
        <w:t xml:space="preserve"> </w:t>
      </w:r>
      <w:r>
        <w:rPr>
          <w:noProof/>
        </w:rPr>
        <w:t>match two similar symbols and win the corresponding prize</w:t>
      </w:r>
      <w:r>
        <w:t>.</w:t>
      </w:r>
    </w:p>
    <w:p w14:paraId="3610DA02" w14:textId="77777777" w:rsidR="004A32AC" w:rsidRPr="00A323B8" w:rsidRDefault="004A32AC" w:rsidP="00C93775"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4157323" wp14:editId="07905582">
                <wp:simplePos x="0" y="0"/>
                <wp:positionH relativeFrom="column">
                  <wp:posOffset>-564405</wp:posOffset>
                </wp:positionH>
                <wp:positionV relativeFrom="paragraph">
                  <wp:posOffset>423810</wp:posOffset>
                </wp:positionV>
                <wp:extent cx="360" cy="360"/>
                <wp:effectExtent l="38100" t="38100" r="38100" b="38100"/>
                <wp:wrapNone/>
                <wp:docPr id="1113476181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4E1D3" id="Ink 144" o:spid="_x0000_s1026" type="#_x0000_t75" style="position:absolute;margin-left:-44.95pt;margin-top:32.85pt;width:1.05pt;height:1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0pSAaNYBAACcBAAAEAAAAAAA&#10;AAAAAAAAAADTAwAAZHJzL2luay9pbmsxLnhtbFBLAQItABQABgAIAAAAIQDyARKt3QAAAAkBAAAP&#10;AAAAAAAAAAAAAAAAANcFAABkcnMvZG93bnJldi54bWxQSwECLQAUAAYACAAAACEAeRi8nb8AAAAh&#10;AQAAGQAAAAAAAAAAAAAAAADhBgAAZHJzL19yZWxzL2Uyb0RvYy54bWwucmVsc1BLBQYAAAAABgAG&#10;AHgBAADXBwAAAAA=&#10;">
                <v:imagedata r:id="rId26" o:title=""/>
              </v:shape>
            </w:pict>
          </mc:Fallback>
        </mc:AlternateConten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prepared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accordance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instructions</w:t>
      </w:r>
      <w:r w:rsidRPr="00A323B8">
        <w:rPr>
          <w:rFonts w:eastAsia="Times New Roman"/>
        </w:rPr>
        <w:t xml:space="preserve"> </w:t>
      </w:r>
      <w:r w:rsidRPr="00A323B8">
        <w:t>provided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National</w:t>
      </w:r>
      <w:r w:rsidRPr="00A323B8">
        <w:rPr>
          <w:rFonts w:eastAsia="Times New Roman"/>
        </w:rPr>
        <w:t xml:space="preserve"> </w:t>
      </w:r>
      <w:r w:rsidRPr="00A323B8">
        <w:t>Lotteries</w:t>
      </w:r>
      <w:r w:rsidRPr="00A323B8">
        <w:rPr>
          <w:rFonts w:eastAsia="Times New Roman"/>
        </w:rPr>
        <w:t xml:space="preserve"> </w:t>
      </w:r>
      <w:r w:rsidRPr="00A323B8">
        <w:t>Board</w:t>
      </w:r>
      <w:r w:rsidRPr="00A323B8">
        <w:rPr>
          <w:rFonts w:eastAsia="Times New Roman"/>
        </w:rPr>
        <w:t xml:space="preserve"> </w:t>
      </w:r>
      <w:r w:rsidRPr="00A323B8">
        <w:t>(NLB)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contents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used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Printcare</w:t>
      </w:r>
      <w:r w:rsidRPr="00A323B8">
        <w:rPr>
          <w:rFonts w:eastAsia="Times New Roman"/>
        </w:rPr>
        <w:t xml:space="preserve"> </w:t>
      </w:r>
      <w:r w:rsidRPr="00A323B8">
        <w:t>Secure</w:t>
      </w:r>
      <w:r w:rsidRPr="00A323B8">
        <w:rPr>
          <w:rFonts w:eastAsia="Times New Roman"/>
        </w:rPr>
        <w:t xml:space="preserve"> </w:t>
      </w:r>
      <w:r w:rsidRPr="00A323B8">
        <w:t>Limited</w:t>
      </w:r>
      <w:r w:rsidRPr="00A323B8">
        <w:rPr>
          <w:rFonts w:eastAsia="Times New Roman"/>
        </w:rPr>
        <w:t xml:space="preserve"> </w:t>
      </w:r>
      <w:r w:rsidRPr="00A323B8">
        <w:t>(PSL)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generate,</w:t>
      </w:r>
      <w:r w:rsidRPr="00A323B8">
        <w:rPr>
          <w:rFonts w:eastAsia="Times New Roman"/>
        </w:rPr>
        <w:t xml:space="preserve"> </w:t>
      </w:r>
      <w:r w:rsidRPr="00A323B8">
        <w:t>print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according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agreed</w:t>
      </w:r>
      <w:r w:rsidRPr="00A323B8">
        <w:rPr>
          <w:rFonts w:eastAsia="Times New Roman"/>
        </w:rPr>
        <w:t xml:space="preserve"> </w:t>
      </w:r>
      <w:r w:rsidRPr="00A323B8">
        <w:t>specifications</w:t>
      </w:r>
      <w:r w:rsidRPr="00A323B8">
        <w:rPr>
          <w:rFonts w:eastAsia="Times New Roman"/>
        </w:rPr>
        <w:t xml:space="preserve"> </w:t>
      </w:r>
      <w:r w:rsidRPr="00A323B8">
        <w:t>contained</w:t>
      </w:r>
      <w:r w:rsidRPr="00A323B8">
        <w:rPr>
          <w:rFonts w:eastAsia="Times New Roman"/>
        </w:rPr>
        <w:t xml:space="preserve"> </w:t>
      </w:r>
      <w:r w:rsidRPr="00A323B8">
        <w:t>herein.</w:t>
      </w:r>
    </w:p>
    <w:p w14:paraId="3F883CEB" w14:textId="77777777" w:rsidR="004A32AC" w:rsidRPr="00A323B8" w:rsidRDefault="004A32AC" w:rsidP="00C93775">
      <w:pPr>
        <w:pStyle w:val="Heading1"/>
        <w:jc w:val="left"/>
      </w:pPr>
      <w:bookmarkStart w:id="3" w:name="_Toc240274681"/>
      <w:r w:rsidRPr="00A323B8">
        <w:t>TICKET SPECIFICATIONS</w:t>
      </w:r>
      <w:bookmarkEnd w:id="3"/>
    </w:p>
    <w:p w14:paraId="6895D411" w14:textId="77777777" w:rsidR="004A32AC" w:rsidRPr="00A323B8" w:rsidRDefault="004A32AC" w:rsidP="00C93775">
      <w:pPr>
        <w:pStyle w:val="Heading2"/>
        <w:jc w:val="left"/>
      </w:pPr>
      <w:r w:rsidRPr="00A323B8">
        <w:t xml:space="preserve"> </w:t>
      </w:r>
      <w:bookmarkStart w:id="4" w:name="_Toc240274682"/>
      <w:r w:rsidRPr="00A323B8">
        <w:t>Design Specifications</w:t>
      </w:r>
      <w:bookmarkEnd w:id="4"/>
    </w:p>
    <w:p w14:paraId="56F58211" w14:textId="77777777" w:rsidR="004A32AC" w:rsidRPr="00A323B8" w:rsidRDefault="004A32AC" w:rsidP="00C93775">
      <w:pPr>
        <w:spacing w:after="120"/>
      </w:pPr>
      <w:r w:rsidRPr="00A323B8">
        <w:t>The game will consist of a single design.</w:t>
      </w:r>
    </w:p>
    <w:p w14:paraId="238BA39D" w14:textId="77777777" w:rsidR="004A32AC" w:rsidRPr="00A323B8" w:rsidRDefault="004A32AC" w:rsidP="00C93775">
      <w:pPr>
        <w:pStyle w:val="ListParagraph"/>
        <w:jc w:val="left"/>
        <w:rPr>
          <w:vertAlign w:val="subscript"/>
        </w:rPr>
      </w:pPr>
      <w:r w:rsidRPr="00A323B8">
        <w:t>Front Display colours:</w:t>
      </w:r>
      <w:r>
        <w:tab/>
      </w:r>
      <w:r w:rsidRPr="00581374">
        <w:rPr>
          <w:lang w:val="en-US"/>
        </w:rPr>
        <w:t>Cyan, Yellow, Magenta and Black (CYMK)</w:t>
      </w:r>
    </w:p>
    <w:p w14:paraId="3F1084EB" w14:textId="77777777" w:rsidR="004A32AC" w:rsidRPr="00A323B8" w:rsidRDefault="004A32AC" w:rsidP="00C93775">
      <w:pPr>
        <w:pStyle w:val="ListParagraph"/>
        <w:jc w:val="left"/>
        <w:rPr>
          <w:vertAlign w:val="subscript"/>
        </w:rPr>
      </w:pPr>
      <w:r w:rsidRPr="00A323B8">
        <w:t>Overprint colours:</w:t>
      </w:r>
      <w:r>
        <w:tab/>
      </w:r>
      <w:r w:rsidRPr="00581374">
        <w:rPr>
          <w:lang w:val="en-US"/>
        </w:rPr>
        <w:t>Varnish (Two – protective coat and one special release coat over all variable data), Silver rub removable ink, overprint colours as per the final approved art.</w:t>
      </w:r>
    </w:p>
    <w:p w14:paraId="77C7FEC3" w14:textId="77777777" w:rsidR="004A32AC" w:rsidRPr="00A323B8" w:rsidRDefault="004A32AC" w:rsidP="00C93775">
      <w:pPr>
        <w:pStyle w:val="ListParagraph"/>
        <w:jc w:val="left"/>
        <w:rPr>
          <w:vertAlign w:val="subscript"/>
        </w:rPr>
      </w:pPr>
      <w:r w:rsidRPr="00A323B8">
        <w:t>Back Colour:</w:t>
      </w:r>
      <w:r>
        <w:tab/>
      </w:r>
      <w:r w:rsidRPr="00581374">
        <w:rPr>
          <w:lang w:val="en-US"/>
        </w:rPr>
        <w:t>Black</w:t>
      </w:r>
    </w:p>
    <w:p w14:paraId="4E858569" w14:textId="77777777" w:rsidR="004A32AC" w:rsidRPr="00A323B8" w:rsidRDefault="004A32AC" w:rsidP="00C93775">
      <w:pPr>
        <w:pStyle w:val="ListParagraph"/>
        <w:jc w:val="left"/>
      </w:pPr>
      <w:r w:rsidRPr="00A323B8">
        <w:t>Benday Pattern:</w:t>
      </w:r>
      <w:r>
        <w:tab/>
      </w:r>
      <w:r w:rsidRPr="00A323B8">
        <w:t>A random pattern of concentric lines will be printed in Black behind all game play data.</w:t>
      </w:r>
    </w:p>
    <w:p w14:paraId="735BEFAC" w14:textId="77777777" w:rsidR="004A32AC" w:rsidRPr="00A323B8" w:rsidRDefault="004A32AC" w:rsidP="00C93775">
      <w:pPr>
        <w:pStyle w:val="ListParagraph"/>
        <w:jc w:val="left"/>
      </w:pPr>
      <w:r w:rsidRPr="00A323B8">
        <w:t>Artwork:</w:t>
      </w:r>
      <w:r>
        <w:tab/>
      </w:r>
      <w:r w:rsidRPr="00A323B8">
        <w:t>Game concept art will be supplied by the client. Final art will be prepared and presented to client for approval by PSL.</w:t>
      </w:r>
    </w:p>
    <w:p w14:paraId="29069438" w14:textId="77777777" w:rsidR="004A32AC" w:rsidRPr="00A323B8" w:rsidRDefault="004A32AC" w:rsidP="00C93775">
      <w:pPr>
        <w:pStyle w:val="ListParagraph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292B2C4" wp14:editId="0383B23A">
                <wp:simplePos x="0" y="0"/>
                <wp:positionH relativeFrom="column">
                  <wp:posOffset>7918240</wp:posOffset>
                </wp:positionH>
                <wp:positionV relativeFrom="paragraph">
                  <wp:posOffset>-449045</wp:posOffset>
                </wp:positionV>
                <wp:extent cx="143280" cy="1431000"/>
                <wp:effectExtent l="38100" t="38100" r="47625" b="36195"/>
                <wp:wrapNone/>
                <wp:docPr id="2068018977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43280" cy="143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B8392" id="Ink 156" o:spid="_x0000_s1026" type="#_x0000_t75" style="position:absolute;margin-left:623pt;margin-top:-35.85pt;width:12.3pt;height:113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">
                <v:imagedata r:id="rId41" o:title=""/>
              </v:shape>
            </w:pict>
          </mc:Fallback>
        </mc:AlternateContent>
      </w:r>
      <w:r w:rsidRPr="00A323B8">
        <w:t>Proofs:</w:t>
      </w:r>
      <w:r>
        <w:tab/>
      </w:r>
      <w:r w:rsidRPr="00A323B8">
        <w:t>Digital proof of front and back as pdf file will be sent to the client for approval prior to commencement of manufacture by PSL.</w:t>
      </w:r>
    </w:p>
    <w:p w14:paraId="7C70F032" w14:textId="77777777" w:rsidR="004A32AC" w:rsidRPr="00A323B8" w:rsidRDefault="004A32AC" w:rsidP="00C93775">
      <w:pPr>
        <w:pStyle w:val="Heading2"/>
        <w:jc w:val="left"/>
      </w:pPr>
      <w:bookmarkStart w:id="5" w:name="_Toc240274683"/>
      <w:r w:rsidRPr="00A323B8">
        <w:t>Technical Specification</w:t>
      </w:r>
      <w:bookmarkEnd w:id="5"/>
    </w:p>
    <w:p w14:paraId="13BBB5CA" w14:textId="77777777" w:rsidR="004A32AC" w:rsidRPr="00A323B8" w:rsidRDefault="004A32AC" w:rsidP="00C93775">
      <w:pPr>
        <w:pStyle w:val="ListParagraph"/>
        <w:jc w:val="left"/>
      </w:pPr>
      <w:r w:rsidRPr="00A323B8">
        <w:t>Quantity:</w:t>
      </w:r>
      <w:r>
        <w:tab/>
      </w:r>
      <w:r>
        <w:rPr>
          <w:noProof/>
        </w:rPr>
        <w:t>500,000</w:t>
      </w:r>
      <w:r>
        <w:t xml:space="preserve"> </w:t>
      </w:r>
      <w:r w:rsidRPr="00A323B8">
        <w:t>tickets</w:t>
      </w:r>
    </w:p>
    <w:p w14:paraId="2339B12B" w14:textId="77777777" w:rsidR="004A32AC" w:rsidRPr="00A323B8" w:rsidRDefault="004A32AC" w:rsidP="00C93775">
      <w:pPr>
        <w:pStyle w:val="ListParagraph"/>
        <w:jc w:val="left"/>
        <w:rPr>
          <w:vertAlign w:val="subscript"/>
        </w:rPr>
      </w:pP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Size:</w:t>
      </w:r>
      <w:r>
        <w:tab/>
      </w:r>
      <w:r w:rsidRPr="00A323B8">
        <w:t>Appro</w:t>
      </w:r>
      <w:r>
        <w:t>x.</w:t>
      </w:r>
      <w:r>
        <w:rPr>
          <w:rFonts w:eastAsia="Times New Roman"/>
        </w:rPr>
        <w:t xml:space="preserve"> dimensions: </w:t>
      </w:r>
      <w:r>
        <w:rPr>
          <w:noProof/>
        </w:rPr>
        <w:t>8.89</w:t>
      </w:r>
      <w:r>
        <w:rPr>
          <w:rFonts w:eastAsia="Times New Roman"/>
        </w:rPr>
        <w:t xml:space="preserve"> (W) × </w:t>
      </w:r>
      <w:r>
        <w:rPr>
          <w:noProof/>
        </w:rPr>
        <w:t>5.08</w:t>
      </w:r>
      <w:r>
        <w:rPr>
          <w:rFonts w:eastAsia="Times New Roman"/>
        </w:rPr>
        <w:t xml:space="preserve"> (H)</w:t>
      </w:r>
    </w:p>
    <w:p w14:paraId="774E8D98" w14:textId="77777777" w:rsidR="004A32AC" w:rsidRPr="00A323B8" w:rsidRDefault="004A32AC" w:rsidP="00C93775">
      <w:pPr>
        <w:pStyle w:val="ListParagraph"/>
        <w:jc w:val="left"/>
        <w:rPr>
          <w:vertAlign w:val="subscript"/>
        </w:rPr>
      </w:pP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Design</w:t>
      </w:r>
      <w:r w:rsidRPr="00A323B8">
        <w:rPr>
          <w:rFonts w:eastAsia="Times New Roman"/>
        </w:rPr>
        <w:t xml:space="preserve"> </w:t>
      </w:r>
      <w:r w:rsidRPr="00A323B8">
        <w:t>Orientation:</w:t>
      </w:r>
      <w:r>
        <w:tab/>
      </w:r>
      <w:r w:rsidRPr="00673262">
        <w:rPr>
          <w:noProof/>
        </w:rPr>
        <w:t>Landscape</w:t>
      </w:r>
    </w:p>
    <w:p w14:paraId="1B9AEB4B" w14:textId="77777777" w:rsidR="004A32AC" w:rsidRPr="00C03F5E" w:rsidRDefault="004A32AC" w:rsidP="00C93775">
      <w:pPr>
        <w:pStyle w:val="ListParagraph"/>
        <w:jc w:val="left"/>
        <w:rPr>
          <w:vertAlign w:val="subscript"/>
        </w:rPr>
      </w:pPr>
      <w:r w:rsidRPr="00A323B8">
        <w:t>Stock:</w:t>
      </w:r>
      <w:r>
        <w:tab/>
      </w:r>
      <w:r w:rsidRPr="00673262">
        <w:rPr>
          <w:noProof/>
        </w:rPr>
        <w:t>250</w:t>
      </w:r>
      <w:r w:rsidRPr="00D10A74">
        <w:rPr>
          <w:noProof/>
        </w:rPr>
        <w:t>-micron board</w:t>
      </w:r>
    </w:p>
    <w:p w14:paraId="21416574" w14:textId="77777777" w:rsidR="004A32AC" w:rsidRPr="00A323B8" w:rsidRDefault="004A32AC" w:rsidP="00C93775">
      <w:pPr>
        <w:pStyle w:val="ListParagraph"/>
        <w:jc w:val="left"/>
      </w:pPr>
      <w:r w:rsidRPr="00A323B8">
        <w:lastRenderedPageBreak/>
        <w:t>Finish:</w:t>
      </w:r>
      <w:r>
        <w:tab/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are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perforated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easy</w:t>
      </w:r>
      <w:r w:rsidRPr="00A323B8">
        <w:rPr>
          <w:rFonts w:eastAsia="Times New Roman"/>
        </w:rPr>
        <w:t xml:space="preserve"> </w:t>
      </w:r>
      <w:r w:rsidRPr="00A323B8">
        <w:t>tear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fan</w:t>
      </w:r>
      <w:r w:rsidRPr="00A323B8">
        <w:rPr>
          <w:rFonts w:eastAsia="Times New Roman"/>
        </w:rPr>
        <w:t xml:space="preserve"> </w:t>
      </w:r>
      <w:r w:rsidRPr="00A323B8">
        <w:t>folded</w:t>
      </w:r>
      <w:r w:rsidRPr="00A323B8">
        <w:rPr>
          <w:rFonts w:eastAsia="Times New Roman"/>
        </w:rPr>
        <w:t xml:space="preserve"> </w:t>
      </w:r>
      <w:r w:rsidRPr="00A323B8">
        <w:t>five to view in books of</w:t>
      </w:r>
      <w:r>
        <w:t xml:space="preserve"> </w:t>
      </w:r>
      <w:r w:rsidRPr="00673262">
        <w:rPr>
          <w:noProof/>
        </w:rPr>
        <w:t>40</w:t>
      </w:r>
      <w:r w:rsidRPr="00A323B8">
        <w:t>.</w:t>
      </w:r>
    </w:p>
    <w:p w14:paraId="64DDD85F" w14:textId="77777777" w:rsidR="004A32AC" w:rsidRPr="00A323B8" w:rsidRDefault="004A32AC" w:rsidP="00C93775">
      <w:pPr>
        <w:pStyle w:val="ListParagraph"/>
        <w:jc w:val="left"/>
      </w:pPr>
      <w:r w:rsidRPr="00A323B8">
        <w:t>Variable</w:t>
      </w:r>
      <w:r w:rsidRPr="00A323B8">
        <w:rPr>
          <w:rFonts w:eastAsia="Times New Roman"/>
        </w:rPr>
        <w:t xml:space="preserve"> </w:t>
      </w:r>
      <w:r w:rsidRPr="00A323B8">
        <w:t>Data:</w:t>
      </w:r>
      <w:r>
        <w:tab/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variable</w:t>
      </w:r>
      <w:r w:rsidRPr="00A323B8">
        <w:rPr>
          <w:rFonts w:eastAsia="Times New Roman"/>
        </w:rPr>
        <w:t xml:space="preserve"> </w:t>
      </w:r>
      <w:r w:rsidRPr="00A323B8">
        <w:t>data</w:t>
      </w:r>
      <w:r w:rsidRPr="00A323B8">
        <w:rPr>
          <w:rFonts w:eastAsia="Times New Roman"/>
        </w:rPr>
        <w:t xml:space="preserve"> </w:t>
      </w:r>
      <w:r w:rsidRPr="00A323B8">
        <w:t>(Play</w:t>
      </w:r>
      <w:r w:rsidRPr="00A323B8">
        <w:rPr>
          <w:rFonts w:eastAsia="Times New Roman"/>
        </w:rPr>
        <w:t xml:space="preserve"> </w:t>
      </w:r>
      <w:r w:rsidRPr="00A323B8">
        <w:t>symbols,</w:t>
      </w:r>
      <w:r>
        <w:rPr>
          <w:rFonts w:eastAsia="Times New Roman"/>
        </w:rPr>
        <w:t xml:space="preserve"> </w:t>
      </w:r>
      <w:r w:rsidRPr="00A323B8">
        <w:t>game/</w:t>
      </w:r>
      <w:r>
        <w:t xml:space="preserve"> </w:t>
      </w:r>
      <w:r w:rsidRPr="00A323B8">
        <w:t>book/</w:t>
      </w:r>
      <w: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number,</w:t>
      </w:r>
      <w:r w:rsidRPr="00A323B8">
        <w:rPr>
          <w:rFonts w:eastAsia="Times New Roman"/>
        </w:rPr>
        <w:t xml:space="preserve"> </w:t>
      </w:r>
      <w:r w:rsidRPr="00A323B8">
        <w:t>agent</w:t>
      </w:r>
      <w:r w:rsidRPr="00A323B8">
        <w:rPr>
          <w:rFonts w:eastAsia="Times New Roman"/>
        </w:rPr>
        <w:t xml:space="preserve"> </w:t>
      </w:r>
      <w:r w:rsidRPr="00A323B8">
        <w:t>validation</w:t>
      </w:r>
      <w:r w:rsidRPr="00A323B8">
        <w:rPr>
          <w:rFonts w:eastAsia="Times New Roman"/>
        </w:rPr>
        <w:t xml:space="preserve"> </w:t>
      </w:r>
      <w:r w:rsidRPr="00A323B8">
        <w:t>codes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VIRN)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printed</w:t>
      </w:r>
      <w:r w:rsidRPr="00A323B8">
        <w:rPr>
          <w:rFonts w:eastAsia="Times New Roman"/>
        </w:rPr>
        <w:t xml:space="preserve"> </w:t>
      </w:r>
      <w:r w:rsidRPr="00A323B8">
        <w:t>using</w:t>
      </w:r>
      <w:r w:rsidRPr="00A323B8">
        <w:rPr>
          <w:rFonts w:eastAsia="Times New Roman"/>
        </w:rPr>
        <w:t xml:space="preserve"> </w:t>
      </w:r>
      <w:r w:rsidRPr="00A323B8">
        <w:t>inkjet</w:t>
      </w:r>
      <w:r w:rsidRPr="00A323B8">
        <w:rPr>
          <w:rFonts w:eastAsia="Times New Roman"/>
        </w:rPr>
        <w:t xml:space="preserve"> </w:t>
      </w:r>
      <w:r w:rsidRPr="00A323B8">
        <w:t>technology.</w:t>
      </w:r>
    </w:p>
    <w:p w14:paraId="2DC2AE6C" w14:textId="77777777" w:rsidR="004A32AC" w:rsidRPr="00A323B8" w:rsidRDefault="004A32AC" w:rsidP="00C93775">
      <w:pPr>
        <w:pStyle w:val="Heading1"/>
        <w:jc w:val="left"/>
      </w:pPr>
      <w:bookmarkStart w:id="6" w:name="_Toc240274684"/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SPECIFICATIONS</w:t>
      </w:r>
      <w:bookmarkEnd w:id="6"/>
    </w:p>
    <w:p w14:paraId="20AA2D05" w14:textId="77777777" w:rsidR="004A32AC" w:rsidRPr="00A323B8" w:rsidRDefault="004A32AC" w:rsidP="00C93775">
      <w:pPr>
        <w:pStyle w:val="Heading2"/>
        <w:jc w:val="left"/>
      </w:pPr>
      <w:bookmarkStart w:id="7" w:name="_Toc240274685"/>
      <w:r w:rsidRPr="00A323B8">
        <w:t>Game Play Mechanism</w:t>
      </w:r>
      <w:bookmarkEnd w:id="7"/>
    </w:p>
    <w:p w14:paraId="3B8DCCBE" w14:textId="77777777" w:rsidR="004A32AC" w:rsidRPr="00A323B8" w:rsidRDefault="004A32AC" w:rsidP="00C93775">
      <w:r w:rsidRPr="00A323B8">
        <w:t xml:space="preserve">Scratch and </w:t>
      </w:r>
      <w:r>
        <w:rPr>
          <w:noProof/>
        </w:rPr>
        <w:t>match two similar symbols and win the corresponding prize</w:t>
      </w:r>
      <w:r>
        <w:t>.</w:t>
      </w:r>
    </w:p>
    <w:p w14:paraId="49F46A24" w14:textId="77777777" w:rsidR="004A32AC" w:rsidRPr="00A323B8" w:rsidRDefault="004A32AC" w:rsidP="00C93775">
      <w:pPr>
        <w:pStyle w:val="Heading2"/>
        <w:jc w:val="left"/>
      </w:pPr>
      <w:bookmarkStart w:id="8" w:name="_Toc240274686"/>
      <w:r w:rsidRPr="00A323B8">
        <w:t>Game Classification (Perfect or Non-Perfect)</w:t>
      </w:r>
      <w:bookmarkEnd w:id="8"/>
    </w:p>
    <w:p w14:paraId="4098CE1B" w14:textId="77777777" w:rsidR="004A32AC" w:rsidRPr="00A323B8" w:rsidRDefault="004A32AC" w:rsidP="00C93775"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complete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is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manufactured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Perfect</w:t>
      </w:r>
      <w:r w:rsidRPr="00A323B8">
        <w:rPr>
          <w:rFonts w:eastAsia="Times New Roman"/>
        </w:rPr>
        <w:t xml:space="preserve"> </w:t>
      </w:r>
      <w:r w:rsidRPr="00A323B8">
        <w:t>Game,</w:t>
      </w:r>
      <w:r w:rsidRPr="00A323B8">
        <w:rPr>
          <w:rFonts w:eastAsia="Times New Roman"/>
        </w:rPr>
        <w:t xml:space="preserve"> </w:t>
      </w:r>
      <w:r w:rsidRPr="00A323B8">
        <w:t>meaning</w:t>
      </w:r>
      <w:r w:rsidRPr="00A323B8">
        <w:rPr>
          <w:rFonts w:eastAsia="Times New Roman"/>
        </w:rPr>
        <w:t xml:space="preserve"> </w:t>
      </w:r>
      <w:r w:rsidRPr="00A323B8">
        <w:t>that</w:t>
      </w:r>
      <w:r w:rsidRPr="00A323B8">
        <w:rPr>
          <w:rFonts w:eastAsia="Times New Roman"/>
        </w:rPr>
        <w:t xml:space="preserve"> </w:t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generated</w:t>
      </w:r>
      <w:r w:rsidRPr="00A323B8">
        <w:rPr>
          <w:rFonts w:eastAsia="Times New Roman"/>
        </w:rPr>
        <w:t xml:space="preserve"> </w:t>
      </w:r>
      <w:r w:rsidRPr="00A323B8">
        <w:t>books</w:t>
      </w:r>
      <w:r w:rsidRPr="00A323B8">
        <w:rPr>
          <w:rFonts w:eastAsia="Times New Roman"/>
        </w:rPr>
        <w:t xml:space="preserve"> </w:t>
      </w:r>
      <w:r w:rsidRPr="00A323B8">
        <w:t>(tickets)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supplied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strict</w:t>
      </w:r>
      <w:r w:rsidRPr="00A323B8">
        <w:rPr>
          <w:rFonts w:eastAsia="Times New Roman"/>
        </w:rPr>
        <w:t xml:space="preserve"> </w:t>
      </w:r>
      <w:r w:rsidRPr="00A323B8">
        <w:t>sequential</w:t>
      </w:r>
      <w:r w:rsidRPr="00A323B8">
        <w:rPr>
          <w:rFonts w:eastAsia="Times New Roman"/>
        </w:rPr>
        <w:t xml:space="preserve"> </w:t>
      </w:r>
      <w:r w:rsidRPr="00A323B8">
        <w:t>order.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guarantees</w:t>
      </w:r>
      <w:r w:rsidRPr="00A323B8">
        <w:rPr>
          <w:rFonts w:eastAsia="Times New Roman"/>
        </w:rPr>
        <w:t xml:space="preserve"> </w:t>
      </w:r>
      <w:r w:rsidRPr="00A323B8">
        <w:t>that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specified</w:t>
      </w:r>
      <w:r w:rsidRPr="00A323B8">
        <w:rPr>
          <w:rFonts w:eastAsia="Times New Roman"/>
        </w:rPr>
        <w:t xml:space="preserve"> </w:t>
      </w:r>
      <w:r w:rsidRPr="00A323B8">
        <w:t>prize</w:t>
      </w:r>
      <w:r w:rsidRPr="00A323B8">
        <w:rPr>
          <w:rFonts w:eastAsia="Times New Roman"/>
        </w:rPr>
        <w:t xml:space="preserve"> </w:t>
      </w:r>
      <w:r w:rsidRPr="00A323B8">
        <w:t>structure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Section</w:t>
      </w:r>
      <w:r w:rsidRPr="00A323B8">
        <w:rPr>
          <w:rFonts w:eastAsia="Times New Roman"/>
        </w:rPr>
        <w:t xml:space="preserve"> </w:t>
      </w:r>
      <w:r w:rsidRPr="00A323B8">
        <w:t>4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delivered.</w:t>
      </w:r>
    </w:p>
    <w:p w14:paraId="4127B248" w14:textId="77777777" w:rsidR="004A32AC" w:rsidRPr="00A323B8" w:rsidRDefault="004A32AC" w:rsidP="00C93775">
      <w:pPr>
        <w:pStyle w:val="Heading2"/>
        <w:jc w:val="left"/>
      </w:pPr>
      <w:bookmarkStart w:id="9" w:name="_Toc240274687"/>
      <w:r w:rsidRPr="00A323B8">
        <w:t>Game Generation</w:t>
      </w:r>
      <w:bookmarkEnd w:id="9"/>
    </w:p>
    <w:p w14:paraId="2AEF5125" w14:textId="77777777" w:rsidR="004A32AC" w:rsidRPr="00A323B8" w:rsidRDefault="004A32AC" w:rsidP="00C93775">
      <w:r w:rsidRPr="00A323B8">
        <w:t>Specially</w:t>
      </w:r>
      <w:r w:rsidRPr="00A323B8">
        <w:rPr>
          <w:rFonts w:eastAsia="Times New Roman"/>
        </w:rPr>
        <w:t xml:space="preserve"> </w:t>
      </w:r>
      <w:r w:rsidRPr="00A323B8">
        <w:t>written</w:t>
      </w:r>
      <w:r w:rsidRPr="00A323B8">
        <w:rPr>
          <w:rFonts w:eastAsia="Times New Roman"/>
        </w:rPr>
        <w:t xml:space="preserve"> </w:t>
      </w:r>
      <w:r w:rsidRPr="00A323B8">
        <w:t>software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 used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randomly</w:t>
      </w:r>
      <w:r w:rsidRPr="00A323B8">
        <w:rPr>
          <w:rFonts w:eastAsia="Times New Roman"/>
        </w:rPr>
        <w:t xml:space="preserve"> </w:t>
      </w:r>
      <w:r w:rsidRPr="00A323B8">
        <w:t>generate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distribute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wide</w:t>
      </w:r>
      <w:r w:rsidRPr="00A323B8">
        <w:rPr>
          <w:rFonts w:eastAsia="Times New Roman"/>
        </w:rPr>
        <w:t xml:space="preserve"> </w:t>
      </w:r>
      <w:r w:rsidRPr="00A323B8">
        <w:t>range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play</w:t>
      </w:r>
      <w:r w:rsidRPr="00A323B8">
        <w:rPr>
          <w:rFonts w:eastAsia="Times New Roman"/>
        </w:rPr>
        <w:t xml:space="preserve"> </w:t>
      </w:r>
      <w:r w:rsidRPr="00A323B8">
        <w:t>combinations</w:t>
      </w:r>
      <w:r w:rsidRPr="00A323B8">
        <w:rPr>
          <w:rFonts w:eastAsia="Times New Roman"/>
        </w:rPr>
        <w:t xml:space="preserve"> </w:t>
      </w:r>
      <w:r w:rsidRPr="00A323B8">
        <w:t>within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parameters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specifications.</w:t>
      </w:r>
    </w:p>
    <w:p w14:paraId="3A08BBE1" w14:textId="77777777" w:rsidR="004A32AC" w:rsidRPr="00A323B8" w:rsidRDefault="004A32AC" w:rsidP="00C93775">
      <w:pPr>
        <w:pStyle w:val="Heading2"/>
        <w:jc w:val="left"/>
      </w:pPr>
      <w:bookmarkStart w:id="10" w:name="_Toc240274688"/>
      <w:r w:rsidRPr="00A323B8">
        <w:t>Play Symbols</w:t>
      </w:r>
      <w:bookmarkEnd w:id="10"/>
    </w:p>
    <w:p w14:paraId="7C1C6C7E" w14:textId="77777777" w:rsidR="004A32AC" w:rsidRPr="00A323B8" w:rsidRDefault="004A32AC" w:rsidP="00C93775">
      <w:pPr>
        <w:pStyle w:val="NoSpacing"/>
        <w:spacing w:line="360" w:lineRule="auto"/>
        <w:ind w:left="720"/>
        <w:jc w:val="left"/>
      </w:pP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use</w:t>
      </w:r>
      <w:r w:rsidRPr="00A323B8">
        <w:rPr>
          <w:rFonts w:eastAsia="Times New Roman"/>
        </w:rPr>
        <w:t xml:space="preserve"> </w:t>
      </w:r>
      <w:r w:rsidRPr="00A323B8">
        <w:t>following</w:t>
      </w:r>
      <w:r w:rsidRPr="00A323B8">
        <w:rPr>
          <w:rFonts w:eastAsia="Times New Roman"/>
        </w:rPr>
        <w:t xml:space="preserve"> symbols</w:t>
      </w:r>
      <w:r w:rsidRPr="00A323B8">
        <w:t>.</w:t>
      </w:r>
    </w:p>
    <w:tbl>
      <w:tblPr>
        <w:tblStyle w:val="TableGridLight"/>
        <w:tblW w:w="7920" w:type="dxa"/>
        <w:tblInd w:w="625" w:type="dxa"/>
        <w:tblLook w:val="04A0" w:firstRow="1" w:lastRow="0" w:firstColumn="1" w:lastColumn="0" w:noHBand="0" w:noVBand="1"/>
      </w:tblPr>
      <w:tblGrid>
        <w:gridCol w:w="2520"/>
        <w:gridCol w:w="5400"/>
      </w:tblGrid>
      <w:tr w:rsidR="004A32AC" w:rsidRPr="00A323B8" w14:paraId="7D4D27E3" w14:textId="77777777" w:rsidTr="00BE6437">
        <w:tc>
          <w:tcPr>
            <w:tcW w:w="2520" w:type="dxa"/>
            <w:hideMark/>
          </w:tcPr>
          <w:p w14:paraId="697B2218" w14:textId="77777777" w:rsidR="004A32AC" w:rsidRPr="00A323B8" w:rsidRDefault="004A32AC" w:rsidP="00C93775">
            <w:pPr>
              <w:spacing w:after="160" w:line="278" w:lineRule="auto"/>
              <w:rPr>
                <w:rFonts w:cs="Times New Roman"/>
                <w:b/>
                <w:bCs/>
              </w:rPr>
            </w:pPr>
            <w:r w:rsidRPr="00A323B8">
              <w:rPr>
                <w:rFonts w:cs="Times New Roman"/>
                <w:b/>
                <w:bCs/>
              </w:rPr>
              <w:t>Category</w:t>
            </w:r>
          </w:p>
        </w:tc>
        <w:tc>
          <w:tcPr>
            <w:tcW w:w="5400" w:type="dxa"/>
            <w:hideMark/>
          </w:tcPr>
          <w:p w14:paraId="33D7EA88" w14:textId="77777777" w:rsidR="004A32AC" w:rsidRPr="00A323B8" w:rsidRDefault="004A32AC" w:rsidP="00C93775">
            <w:pPr>
              <w:spacing w:after="160" w:line="278" w:lineRule="auto"/>
              <w:rPr>
                <w:rFonts w:cs="Times New Roman"/>
                <w:b/>
                <w:bCs/>
              </w:rPr>
            </w:pPr>
            <w:r w:rsidRPr="00A323B8">
              <w:rPr>
                <w:rFonts w:cs="Times New Roman"/>
                <w:b/>
                <w:bCs/>
              </w:rPr>
              <w:t>Symbols</w:t>
            </w:r>
          </w:p>
        </w:tc>
      </w:tr>
      <w:tr w:rsidR="004A32AC" w:rsidRPr="00A323B8" w14:paraId="63833BE9" w14:textId="77777777" w:rsidTr="00BE6437">
        <w:tc>
          <w:tcPr>
            <w:tcW w:w="2520" w:type="dxa"/>
            <w:hideMark/>
          </w:tcPr>
          <w:p w14:paraId="1400306B" w14:textId="77777777" w:rsidR="004A32AC" w:rsidRPr="00A323B8" w:rsidRDefault="004A32AC" w:rsidP="00C93775">
            <w:pPr>
              <w:spacing w:after="160" w:line="278" w:lineRule="auto"/>
              <w:rPr>
                <w:rFonts w:cs="Times New Roman"/>
              </w:rPr>
            </w:pPr>
            <w:r w:rsidRPr="00A323B8">
              <w:rPr>
                <w:rFonts w:cs="Times New Roman"/>
              </w:rPr>
              <w:t>Play Symbols</w:t>
            </w:r>
          </w:p>
        </w:tc>
        <w:tc>
          <w:tcPr>
            <w:tcW w:w="5400" w:type="dxa"/>
            <w:hideMark/>
          </w:tcPr>
          <w:p w14:paraId="664E4393" w14:textId="77777777" w:rsidR="004A32AC" w:rsidRPr="00A323B8" w:rsidRDefault="004A32AC" w:rsidP="00C93775">
            <w:pPr>
              <w:spacing w:after="160" w:line="278" w:lineRule="auto"/>
              <w:rPr>
                <w:rFonts w:cs="Times New Roman"/>
              </w:rPr>
            </w:pPr>
            <w:r w:rsidRPr="00673262">
              <w:rPr>
                <w:rFonts w:cs="Times New Roman"/>
                <w:noProof/>
              </w:rPr>
              <w:t>Sun, Butterfly, Squirrel, Bee, Bunch of Flower and Tree</w:t>
            </w:r>
          </w:p>
        </w:tc>
      </w:tr>
      <w:tr w:rsidR="004A32AC" w:rsidRPr="00A323B8" w14:paraId="30631EBF" w14:textId="77777777" w:rsidTr="00BE6437">
        <w:tc>
          <w:tcPr>
            <w:tcW w:w="2520" w:type="dxa"/>
            <w:hideMark/>
          </w:tcPr>
          <w:p w14:paraId="3C9E4DDC" w14:textId="77777777" w:rsidR="004A32AC" w:rsidRPr="00A323B8" w:rsidRDefault="004A32AC" w:rsidP="00C93775">
            <w:pPr>
              <w:spacing w:after="160" w:line="278" w:lineRule="auto"/>
              <w:rPr>
                <w:rFonts w:cs="Times New Roman"/>
              </w:rPr>
            </w:pPr>
            <w:r w:rsidRPr="00A323B8">
              <w:rPr>
                <w:rFonts w:cs="Times New Roman"/>
              </w:rPr>
              <w:t>Prize Amount Symbols</w:t>
            </w:r>
          </w:p>
        </w:tc>
        <w:tc>
          <w:tcPr>
            <w:tcW w:w="5400" w:type="dxa"/>
            <w:hideMark/>
          </w:tcPr>
          <w:p w14:paraId="201DC033" w14:textId="77777777" w:rsidR="004A32AC" w:rsidRPr="00A323B8" w:rsidRDefault="004A32AC" w:rsidP="00C93775">
            <w:pPr>
              <w:spacing w:after="160" w:line="278" w:lineRule="auto"/>
              <w:rPr>
                <w:rFonts w:cs="Times New Roman"/>
              </w:rPr>
            </w:pPr>
            <w:r w:rsidRPr="00673262">
              <w:rPr>
                <w:rFonts w:cs="Times New Roman"/>
                <w:noProof/>
              </w:rPr>
              <w:t>Rs. 50, Rs. 500, Rs. 1,000, and Rs. 5,000</w:t>
            </w:r>
          </w:p>
        </w:tc>
      </w:tr>
    </w:tbl>
    <w:p w14:paraId="659F6465" w14:textId="77777777" w:rsidR="004A32AC" w:rsidRPr="00A323B8" w:rsidRDefault="004A32AC" w:rsidP="00C93775">
      <w:pPr>
        <w:pStyle w:val="NoSpacing"/>
        <w:jc w:val="left"/>
      </w:pPr>
    </w:p>
    <w:p w14:paraId="2EDB5CD2" w14:textId="77777777" w:rsidR="004A32AC" w:rsidRPr="00A323B8" w:rsidRDefault="004A32AC" w:rsidP="00C93775">
      <w:pPr>
        <w:pStyle w:val="Heading2"/>
        <w:jc w:val="left"/>
      </w:pPr>
      <w:bookmarkStart w:id="11" w:name="_Toc240274689"/>
      <w:r w:rsidRPr="00A323B8">
        <w:t>Serial Numbering</w:t>
      </w:r>
      <w:bookmarkEnd w:id="11"/>
    </w:p>
    <w:p w14:paraId="3084ADDF" w14:textId="30477D49" w:rsidR="004A32AC" w:rsidRPr="00A323B8" w:rsidRDefault="004A32AC" w:rsidP="00C93775">
      <w:r w:rsidRPr="00A323B8">
        <w:t>Each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contain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unique/consecutive</w:t>
      </w:r>
      <w:r w:rsidRPr="00A323B8">
        <w:rPr>
          <w:rFonts w:eastAsia="Times New Roman"/>
        </w:rPr>
        <w:t xml:space="preserve"> </w:t>
      </w:r>
      <w:r w:rsidRPr="00A323B8">
        <w:t>number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following</w:t>
      </w:r>
      <w:r w:rsidRPr="00A323B8">
        <w:rPr>
          <w:rFonts w:eastAsia="Times New Roman"/>
        </w:rPr>
        <w:t xml:space="preserve"> </w:t>
      </w:r>
      <w:r w:rsidRPr="00A323B8">
        <w:t>format</w:t>
      </w:r>
      <w:r w:rsidRPr="00A323B8">
        <w:rPr>
          <w:rFonts w:eastAsia="Times New Roman"/>
        </w:rPr>
        <w:t xml:space="preserve"> </w:t>
      </w:r>
      <w:r w:rsidRPr="00A323B8">
        <w:t>PXXXGGGGTTTTTTT</w:t>
      </w:r>
      <w:r w:rsidRPr="00A323B8">
        <w:rPr>
          <w:rFonts w:eastAsia="Times New Roman"/>
        </w:rPr>
        <w:t xml:space="preserve"> </w:t>
      </w:r>
      <w:r w:rsidRPr="00A323B8">
        <w:t>where</w:t>
      </w:r>
      <w:r w:rsidRPr="00A323B8">
        <w:rPr>
          <w:rFonts w:eastAsia="Times New Roman"/>
        </w:rPr>
        <w:t xml:space="preserve"> </w:t>
      </w:r>
      <w:r w:rsidRPr="00A323B8">
        <w:t>P</w:t>
      </w:r>
      <w:r w:rsidRPr="00A323B8">
        <w:rPr>
          <w:rFonts w:eastAsia="Times New Roman"/>
        </w:rPr>
        <w:t xml:space="preserve"> </w:t>
      </w:r>
      <w:r w:rsidRPr="00A323B8">
        <w:t>represents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Passive/Scratch,</w:t>
      </w:r>
      <w:r w:rsidRPr="00A323B8">
        <w:rPr>
          <w:rFonts w:eastAsia="Times New Roman"/>
        </w:rPr>
        <w:t xml:space="preserve"> </w:t>
      </w:r>
      <w:r w:rsidRPr="00A323B8">
        <w:t>XXX</w:t>
      </w:r>
      <w:r w:rsidRPr="00A323B8">
        <w:rPr>
          <w:rFonts w:eastAsia="Times New Roman"/>
        </w:rPr>
        <w:t xml:space="preserve"> </w:t>
      </w:r>
      <w:r w:rsidRPr="00A323B8">
        <w:t>represents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Lottery</w:t>
      </w:r>
      <w:r w:rsidRPr="00A323B8">
        <w:rPr>
          <w:rFonts w:eastAsia="Times New Roman"/>
        </w:rPr>
        <w:t xml:space="preserve"> </w:t>
      </w:r>
      <w:r w:rsidRPr="00A323B8">
        <w:t>Code,</w:t>
      </w:r>
      <w:r w:rsidRPr="00A323B8">
        <w:rPr>
          <w:rFonts w:eastAsia="Times New Roman"/>
        </w:rPr>
        <w:t xml:space="preserve"> </w:t>
      </w:r>
      <w:r w:rsidRPr="00A323B8">
        <w:t>GGGG</w:t>
      </w:r>
      <w:r w:rsidRPr="00A323B8">
        <w:rPr>
          <w:rFonts w:eastAsia="Times New Roman"/>
        </w:rPr>
        <w:t xml:space="preserve"> </w:t>
      </w:r>
      <w:r w:rsidRPr="00A323B8">
        <w:t>represents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number,</w:t>
      </w:r>
      <w:r w:rsidRPr="00A323B8">
        <w:rPr>
          <w:rFonts w:eastAsia="Times New Roman"/>
        </w:rPr>
        <w:t xml:space="preserve"> </w:t>
      </w:r>
      <w:r w:rsidRPr="00A323B8">
        <w:t>TTTTTTT</w:t>
      </w:r>
      <w:r w:rsidRPr="00A323B8">
        <w:rPr>
          <w:rFonts w:eastAsia="Times New Roman"/>
        </w:rPr>
        <w:t xml:space="preserve"> </w:t>
      </w:r>
      <w:r w:rsidRPr="00A323B8">
        <w:t>represents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Serial</w:t>
      </w:r>
      <w:r w:rsidRPr="00A323B8">
        <w:rPr>
          <w:rFonts w:eastAsia="Times New Roman"/>
        </w:rPr>
        <w:t xml:space="preserve"> </w:t>
      </w:r>
      <w:r w:rsidRPr="00A323B8">
        <w:t>number</w:t>
      </w:r>
      <w:r w:rsidRPr="00A323B8">
        <w:rPr>
          <w:rFonts w:eastAsia="Times New Roman"/>
        </w:rPr>
        <w:t xml:space="preserve"> </w:t>
      </w:r>
      <w:r w:rsidRPr="00A323B8">
        <w:t>0000001</w:t>
      </w:r>
      <w:r w:rsidRPr="00A323B8">
        <w:rPr>
          <w:rFonts w:eastAsia="Times New Roman"/>
        </w:rPr>
        <w:t xml:space="preserve"> </w:t>
      </w:r>
      <w:r w:rsidRPr="00A323B8">
        <w:t>through</w:t>
      </w:r>
      <w:r w:rsidRPr="00A323B8">
        <w:rPr>
          <w:rFonts w:eastAsia="Times New Roman"/>
        </w:rPr>
        <w:t xml:space="preserve"> </w:t>
      </w:r>
      <w:r w:rsidR="00611464">
        <w:rPr>
          <w:rFonts w:eastAsia="Times New Roman"/>
        </w:rPr>
        <w:t>0</w:t>
      </w:r>
      <w:r w:rsidRPr="00673262">
        <w:rPr>
          <w:rFonts w:eastAsia="Times New Roman"/>
          <w:noProof/>
        </w:rPr>
        <w:t>500000</w:t>
      </w:r>
      <w:r w:rsidRPr="00A323B8">
        <w:t>.</w:t>
      </w:r>
    </w:p>
    <w:p w14:paraId="6D0F05B9" w14:textId="77777777" w:rsidR="004A32AC" w:rsidRPr="00A323B8" w:rsidRDefault="004A32AC" w:rsidP="00C93775">
      <w:pPr>
        <w:pStyle w:val="NoSpacing"/>
        <w:ind w:left="720"/>
        <w:jc w:val="left"/>
      </w:pPr>
    </w:p>
    <w:tbl>
      <w:tblPr>
        <w:tblStyle w:val="TableGridLight"/>
        <w:tblW w:w="7077" w:type="dxa"/>
        <w:tblInd w:w="596" w:type="dxa"/>
        <w:tblLayout w:type="fixed"/>
        <w:tblLook w:val="0000" w:firstRow="0" w:lastRow="0" w:firstColumn="0" w:lastColumn="0" w:noHBand="0" w:noVBand="0"/>
      </w:tblPr>
      <w:tblGrid>
        <w:gridCol w:w="1019"/>
        <w:gridCol w:w="981"/>
        <w:gridCol w:w="1167"/>
        <w:gridCol w:w="1824"/>
        <w:gridCol w:w="2086"/>
      </w:tblGrid>
      <w:tr w:rsidR="004A32AC" w:rsidRPr="00A323B8" w14:paraId="241A9481" w14:textId="77777777" w:rsidTr="00005BF9">
        <w:tc>
          <w:tcPr>
            <w:tcW w:w="1019" w:type="dxa"/>
          </w:tcPr>
          <w:p w14:paraId="745B6F82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t>Passive/</w:t>
            </w:r>
          </w:p>
          <w:p w14:paraId="72D1BE3E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t>Scratch</w:t>
            </w:r>
          </w:p>
        </w:tc>
        <w:tc>
          <w:tcPr>
            <w:tcW w:w="981" w:type="dxa"/>
          </w:tcPr>
          <w:p w14:paraId="737C3FA4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t>Lottery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Code</w:t>
            </w:r>
          </w:p>
        </w:tc>
        <w:tc>
          <w:tcPr>
            <w:tcW w:w="1167" w:type="dxa"/>
          </w:tcPr>
          <w:p w14:paraId="00A25ECF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t>Game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Number</w:t>
            </w:r>
          </w:p>
        </w:tc>
        <w:tc>
          <w:tcPr>
            <w:tcW w:w="1824" w:type="dxa"/>
          </w:tcPr>
          <w:p w14:paraId="701BD1C9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t>Start</w:t>
            </w:r>
          </w:p>
          <w:p w14:paraId="764BFAC3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t>Serial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Number</w:t>
            </w:r>
          </w:p>
        </w:tc>
        <w:tc>
          <w:tcPr>
            <w:tcW w:w="2086" w:type="dxa"/>
          </w:tcPr>
          <w:p w14:paraId="5BE0020D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t>End</w:t>
            </w:r>
          </w:p>
          <w:p w14:paraId="3BBB8643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t>Serial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Number</w:t>
            </w:r>
          </w:p>
        </w:tc>
      </w:tr>
      <w:tr w:rsidR="004A32AC" w:rsidRPr="00A323B8" w14:paraId="4A99F387" w14:textId="77777777" w:rsidTr="00005BF9">
        <w:tc>
          <w:tcPr>
            <w:tcW w:w="1019" w:type="dxa"/>
          </w:tcPr>
          <w:p w14:paraId="2ABFDC60" w14:textId="77777777" w:rsidR="004A32AC" w:rsidRPr="00A323B8" w:rsidRDefault="004A32AC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1</w:t>
            </w:r>
          </w:p>
        </w:tc>
        <w:tc>
          <w:tcPr>
            <w:tcW w:w="981" w:type="dxa"/>
          </w:tcPr>
          <w:p w14:paraId="1D761B9B" w14:textId="77777777" w:rsidR="004A32AC" w:rsidRPr="00A323B8" w:rsidRDefault="004A32AC" w:rsidP="00C93775">
            <w:pPr>
              <w:pStyle w:val="NoSpacing"/>
              <w:snapToGrid w:val="0"/>
              <w:jc w:val="left"/>
              <w:rPr>
                <w:b/>
                <w:vertAlign w:val="subscript"/>
              </w:rPr>
            </w:pPr>
            <w:r w:rsidRPr="00673262">
              <w:rPr>
                <w:b/>
                <w:noProof/>
              </w:rPr>
              <w:t>320</w:t>
            </w:r>
          </w:p>
        </w:tc>
        <w:tc>
          <w:tcPr>
            <w:tcW w:w="1167" w:type="dxa"/>
          </w:tcPr>
          <w:p w14:paraId="570DBCC9" w14:textId="1D90FEC0" w:rsidR="004A32AC" w:rsidRPr="00A323B8" w:rsidRDefault="00B8294A" w:rsidP="00C93775">
            <w:pPr>
              <w:pStyle w:val="NoSpacing"/>
              <w:snapToGrid w:val="0"/>
              <w:jc w:val="left"/>
              <w:rPr>
                <w:b/>
                <w:vertAlign w:val="subscript"/>
              </w:rPr>
            </w:pPr>
            <w:r>
              <w:rPr>
                <w:b/>
                <w:noProof/>
              </w:rPr>
              <w:t>0115</w:t>
            </w:r>
          </w:p>
        </w:tc>
        <w:tc>
          <w:tcPr>
            <w:tcW w:w="1824" w:type="dxa"/>
          </w:tcPr>
          <w:p w14:paraId="45103CB1" w14:textId="77777777" w:rsidR="004A32AC" w:rsidRPr="00A323B8" w:rsidRDefault="004A32AC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0000001</w:t>
            </w:r>
          </w:p>
        </w:tc>
        <w:tc>
          <w:tcPr>
            <w:tcW w:w="2086" w:type="dxa"/>
          </w:tcPr>
          <w:p w14:paraId="1AF52BB1" w14:textId="77777777" w:rsidR="004A32AC" w:rsidRPr="00A323B8" w:rsidRDefault="004A32AC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0500000</w:t>
            </w:r>
          </w:p>
        </w:tc>
      </w:tr>
    </w:tbl>
    <w:p w14:paraId="0F204DCC" w14:textId="77777777" w:rsidR="004A32AC" w:rsidRPr="00A323B8" w:rsidRDefault="004A32AC" w:rsidP="00C93775">
      <w:pPr>
        <w:pStyle w:val="Heading2"/>
        <w:jc w:val="left"/>
      </w:pPr>
      <w:r w:rsidRPr="00A323B8">
        <w:tab/>
      </w:r>
      <w:bookmarkStart w:id="12" w:name="_Toc240274690"/>
      <w:r w:rsidRPr="00A323B8">
        <w:t>Validation</w:t>
      </w:r>
      <w:bookmarkEnd w:id="12"/>
    </w:p>
    <w:p w14:paraId="65555716" w14:textId="77777777" w:rsidR="004A32AC" w:rsidRPr="00A323B8" w:rsidRDefault="004A32AC" w:rsidP="00C93775">
      <w:pPr>
        <w:pStyle w:val="Heading3"/>
        <w:jc w:val="left"/>
      </w:pPr>
      <w:r w:rsidRPr="00A323B8">
        <w:t>VIRN</w:t>
      </w:r>
    </w:p>
    <w:p w14:paraId="15FAC7E1" w14:textId="77777777" w:rsidR="004A32AC" w:rsidRPr="00A323B8" w:rsidRDefault="004A32AC" w:rsidP="00C93775">
      <w:pPr>
        <w:pStyle w:val="NoSpacing"/>
        <w:spacing w:after="120"/>
        <w:jc w:val="left"/>
      </w:pPr>
      <w:r w:rsidRPr="00A323B8">
        <w:t>Each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>
        <w:rPr>
          <w:noProof/>
        </w:rPr>
        <w:t>500,000</w:t>
      </w:r>
      <w:r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assigned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unique</w:t>
      </w:r>
      <w:r w:rsidRPr="00A323B8">
        <w:rPr>
          <w:rFonts w:eastAsia="Times New Roman"/>
        </w:rPr>
        <w:t xml:space="preserve"> </w:t>
      </w:r>
      <w:r w:rsidRPr="00A323B8">
        <w:t>fifteen</w:t>
      </w:r>
      <w:r w:rsidRPr="00A323B8">
        <w:rPr>
          <w:rFonts w:eastAsia="Times New Roman"/>
        </w:rPr>
        <w:t xml:space="preserve">-digit </w:t>
      </w:r>
      <w:r w:rsidRPr="00A323B8">
        <w:t>validation</w:t>
      </w:r>
      <w:r w:rsidRPr="00A323B8">
        <w:rPr>
          <w:rFonts w:eastAsia="Times New Roman"/>
        </w:rPr>
        <w:t xml:space="preserve"> </w:t>
      </w:r>
      <w:r w:rsidRPr="00A323B8">
        <w:t>number</w:t>
      </w:r>
      <w:r w:rsidRPr="00A323B8">
        <w:rPr>
          <w:rFonts w:eastAsia="Times New Roman"/>
        </w:rPr>
        <w:t xml:space="preserve"> </w:t>
      </w:r>
      <w:r w:rsidRPr="00A323B8">
        <w:t>(VIRN).</w:t>
      </w:r>
      <w:r w:rsidRPr="00A323B8">
        <w:rPr>
          <w:rFonts w:eastAsia="Times New Roman"/>
        </w:rPr>
        <w:t xml:space="preserve"> </w:t>
      </w:r>
      <w:r w:rsidRPr="00A323B8">
        <w:t>Format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VIRN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formatted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 xml:space="preserve">follows: </w:t>
      </w:r>
    </w:p>
    <w:p w14:paraId="50D2B0E5" w14:textId="77777777" w:rsidR="004A32AC" w:rsidRPr="00A323B8" w:rsidRDefault="004A32AC" w:rsidP="00C93775">
      <w:pPr>
        <w:pStyle w:val="NoSpacing"/>
        <w:spacing w:after="120"/>
        <w:jc w:val="left"/>
      </w:pPr>
      <w:r w:rsidRPr="00A323B8">
        <w:lastRenderedPageBreak/>
        <w:t>PXXXGGGGVVVVVVV where P represents the Passive/Scratch, XXX represents the Lottery Code, GGGG represents game number, VVVVVVV represents the unique VIRN. Each ticket will include a bar code (2 of 5 Interleaved symbology)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one</w:t>
      </w:r>
      <w:r w:rsidRPr="00A323B8">
        <w:rPr>
          <w:rFonts w:eastAsia="Times New Roman"/>
        </w:rPr>
        <w:t xml:space="preserve"> </w:t>
      </w:r>
      <w:r w:rsidRPr="00A323B8">
        <w:t>parity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added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barcode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16</w:t>
      </w:r>
      <w:r w:rsidRPr="00A323B8">
        <w:rPr>
          <w:vertAlign w:val="superscript"/>
        </w:rPr>
        <w:t>th</w:t>
      </w:r>
      <w:r w:rsidRPr="00A323B8">
        <w:rPr>
          <w:rFonts w:eastAsia="Times New Roman"/>
        </w:rPr>
        <w:t xml:space="preserve"> </w:t>
      </w:r>
      <w:r w:rsidRPr="00A323B8">
        <w:t>digit.</w:t>
      </w:r>
    </w:p>
    <w:p w14:paraId="3DD916D6" w14:textId="77777777" w:rsidR="004A32AC" w:rsidRPr="00A323B8" w:rsidRDefault="004A32AC" w:rsidP="00C93775">
      <w:pPr>
        <w:pStyle w:val="NoSpacing"/>
        <w:spacing w:before="120" w:after="120"/>
        <w:jc w:val="left"/>
      </w:pPr>
      <w:r w:rsidRPr="00A323B8">
        <w:t>Parity: remainder of the sum of all the digits of the VIRN divided by 10</w:t>
      </w:r>
    </w:p>
    <w:p w14:paraId="4C4DDAD2" w14:textId="77777777" w:rsidR="004A32AC" w:rsidRPr="00A323B8" w:rsidRDefault="004A32AC" w:rsidP="00C93775">
      <w:pPr>
        <w:pStyle w:val="NoSpacing"/>
        <w:spacing w:after="120"/>
        <w:jc w:val="left"/>
      </w:pPr>
      <w:r w:rsidRPr="00A323B8">
        <w:t xml:space="preserve">e.g: virn no - </w:t>
      </w:r>
      <w:r w:rsidRPr="00A323B8">
        <w:rPr>
          <w:rFonts w:eastAsia="Times New Roman" w:cs="Arial"/>
          <w:lang w:val="en-US"/>
        </w:rPr>
        <w:t>13</w:t>
      </w:r>
      <w:r>
        <w:rPr>
          <w:rFonts w:eastAsia="Times New Roman" w:cs="Arial"/>
          <w:lang w:val="en-US"/>
        </w:rPr>
        <w:t>2</w:t>
      </w:r>
      <w:r w:rsidRPr="00A323B8">
        <w:rPr>
          <w:rFonts w:eastAsia="Times New Roman" w:cs="Arial"/>
          <w:lang w:val="en-US"/>
        </w:rPr>
        <w:t>000022345678</w:t>
      </w:r>
    </w:p>
    <w:p w14:paraId="61D08447" w14:textId="681A308D" w:rsidR="004A32AC" w:rsidRPr="00A323B8" w:rsidRDefault="004A32AC" w:rsidP="00C93775">
      <w:pPr>
        <w:pStyle w:val="NoSpacing"/>
        <w:spacing w:after="120"/>
        <w:ind w:left="720"/>
        <w:jc w:val="left"/>
        <w:rPr>
          <w:rFonts w:eastAsia="Times New Roman" w:cs="Arial"/>
          <w:lang w:val="en-US"/>
        </w:rPr>
      </w:pPr>
      <m:oMathPara>
        <m:oMath>
          <m:r>
            <w:rPr>
              <w:rFonts w:ascii="Cambria Math" w:eastAsia="Times New Roman" w:hAnsi="Cambria Math" w:cs="Arial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Arial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lang w:val="en-US"/>
                    </w:rPr>
                    <m:t>1+3+2+0+0+0+0+2+2+3+4+5+6+7+8</m:t>
                  </m:r>
                </m:e>
              </m:d>
            </m:num>
            <m:den>
              <m:r>
                <w:rPr>
                  <w:rFonts w:ascii="Cambria Math" w:eastAsia="Times New Roman" w:hAnsi="Cambria Math" w:cs="Arial"/>
                  <w:lang w:val="en-US"/>
                </w:rPr>
                <m:t>10</m:t>
              </m:r>
            </m:den>
          </m:f>
          <m:r>
            <w:rPr>
              <w:rFonts w:ascii="Cambria Math" w:eastAsia="Times New Roman" w:hAnsi="Cambria Math" w:cs="Arial"/>
              <w:lang w:val="en-US"/>
            </w:rPr>
            <m:t>=4.3</m:t>
          </m:r>
        </m:oMath>
      </m:oMathPara>
    </w:p>
    <w:p w14:paraId="176F7767" w14:textId="77777777" w:rsidR="004A32AC" w:rsidRPr="00A323B8" w:rsidRDefault="004A32AC" w:rsidP="00C93775">
      <w:pPr>
        <w:pStyle w:val="NoSpacing"/>
        <w:spacing w:before="120"/>
        <w:jc w:val="left"/>
        <w:rPr>
          <w:rFonts w:eastAsia="Times New Roman" w:cs="Arial"/>
          <w:lang w:val="en-US"/>
        </w:rPr>
      </w:pPr>
      <m:oMathPara>
        <m:oMath>
          <m:r>
            <w:rPr>
              <w:rFonts w:ascii="Cambria Math" w:eastAsia="Times New Roman" w:hAnsi="Cambria Math" w:cs="Arial"/>
              <w:lang w:val="en-US"/>
            </w:rPr>
            <m:t>Parity = Remainder = 3</m:t>
          </m:r>
        </m:oMath>
      </m:oMathPara>
    </w:p>
    <w:p w14:paraId="2A447B91" w14:textId="77777777" w:rsidR="004A32AC" w:rsidRPr="00A323B8" w:rsidRDefault="004A32AC" w:rsidP="00C93775">
      <w:pPr>
        <w:pStyle w:val="Heading3"/>
        <w:jc w:val="left"/>
      </w:pPr>
      <w:r w:rsidRPr="00A323B8">
        <w:t>Agent</w:t>
      </w:r>
      <w:r w:rsidRPr="00A323B8">
        <w:rPr>
          <w:rFonts w:eastAsia="Times New Roman"/>
        </w:rPr>
        <w:t xml:space="preserve"> </w:t>
      </w:r>
      <w:r w:rsidRPr="00A323B8">
        <w:t>Validation</w:t>
      </w:r>
    </w:p>
    <w:p w14:paraId="204538A7" w14:textId="77777777" w:rsidR="004A32AC" w:rsidRPr="00A323B8" w:rsidRDefault="004A32AC" w:rsidP="00C93775">
      <w:pPr>
        <w:pStyle w:val="NoSpacing"/>
        <w:spacing w:after="120"/>
        <w:jc w:val="left"/>
        <w:rPr>
          <w:lang w:val="en-US"/>
        </w:rPr>
      </w:pPr>
      <w:r w:rsidRPr="00A323B8">
        <w:rPr>
          <w:lang w:val="en-US"/>
        </w:rPr>
        <w:t xml:space="preserve">Each ticket receives a three-character Agent Validation Code for prize authentication by agents. The code consists of three distinct letters, printed in three randomly selected positions </w:t>
      </w:r>
      <w:r>
        <w:rPr>
          <w:lang w:val="en-US"/>
        </w:rPr>
        <w:t>from</w:t>
      </w:r>
      <w:r w:rsidRPr="00A323B8">
        <w:rPr>
          <w:lang w:val="en-US"/>
        </w:rPr>
        <w:t xml:space="preserve"> nine</w:t>
      </w:r>
      <w:r>
        <w:rPr>
          <w:lang w:val="en-US"/>
        </w:rPr>
        <w:t xml:space="preserve"> allocated </w:t>
      </w:r>
      <w:r w:rsidRPr="00A323B8">
        <w:rPr>
          <w:lang w:val="en-US"/>
        </w:rPr>
        <w:t>position</w:t>
      </w:r>
      <w:r>
        <w:rPr>
          <w:lang w:val="en-US"/>
        </w:rPr>
        <w:t>s</w:t>
      </w:r>
      <w:r w:rsidRPr="00A323B8">
        <w:rPr>
          <w:lang w:val="en-US"/>
        </w:rPr>
        <w:t xml:space="preserve"> in the player scratch area.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5331"/>
      </w:tblGrid>
      <w:tr w:rsidR="004A32AC" w:rsidRPr="00A323B8" w14:paraId="28708CF6" w14:textId="77777777" w:rsidTr="004B21AB">
        <w:tc>
          <w:tcPr>
            <w:tcW w:w="2965" w:type="dxa"/>
          </w:tcPr>
          <w:p w14:paraId="1A9B2361" w14:textId="77777777" w:rsidR="004A32AC" w:rsidRPr="00A323B8" w:rsidRDefault="004A32AC" w:rsidP="00C93775">
            <w:pPr>
              <w:pStyle w:val="NoSpacing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Non-winning and </w:t>
            </w:r>
            <w:r w:rsidRPr="00A323B8">
              <w:rPr>
                <w:b/>
                <w:bCs/>
              </w:rPr>
              <w:t>High-Tier Winning Tickets</w:t>
            </w:r>
          </w:p>
        </w:tc>
        <w:tc>
          <w:tcPr>
            <w:tcW w:w="5331" w:type="dxa"/>
          </w:tcPr>
          <w:p w14:paraId="4CA9095E" w14:textId="77777777" w:rsidR="004A32AC" w:rsidRPr="00A323B8" w:rsidRDefault="004A32AC" w:rsidP="00C93775">
            <w:pPr>
              <w:pStyle w:val="NewStyle"/>
            </w:pPr>
            <w:r w:rsidRPr="00A323B8">
              <w:t>Three distinct letters chosen from: W, S, A, D, Z, R</w:t>
            </w:r>
          </w:p>
          <w:p w14:paraId="0BD93FC8" w14:textId="77777777" w:rsidR="004A32AC" w:rsidRPr="00A323B8" w:rsidRDefault="004A32AC" w:rsidP="00C93775">
            <w:pPr>
              <w:pStyle w:val="NoSpacing"/>
              <w:jc w:val="left"/>
              <w:rPr>
                <w:b/>
              </w:rPr>
            </w:pPr>
          </w:p>
        </w:tc>
      </w:tr>
      <w:tr w:rsidR="004A32AC" w:rsidRPr="00A323B8" w14:paraId="4C1C8D15" w14:textId="77777777" w:rsidTr="004B21AB">
        <w:tc>
          <w:tcPr>
            <w:tcW w:w="2965" w:type="dxa"/>
          </w:tcPr>
          <w:p w14:paraId="00DC80C7" w14:textId="77777777" w:rsidR="004A32AC" w:rsidRPr="00A323B8" w:rsidRDefault="004A32AC" w:rsidP="00C93775">
            <w:pPr>
              <w:pStyle w:val="NoSpacing"/>
              <w:jc w:val="left"/>
              <w:rPr>
                <w:b/>
                <w:bCs/>
              </w:rPr>
            </w:pPr>
            <w:r w:rsidRPr="00A323B8">
              <w:rPr>
                <w:b/>
                <w:bCs/>
              </w:rPr>
              <w:t>Low-Tier Winning Tickets</w:t>
            </w:r>
          </w:p>
        </w:tc>
        <w:tc>
          <w:tcPr>
            <w:tcW w:w="5331" w:type="dxa"/>
          </w:tcPr>
          <w:p w14:paraId="264509BE" w14:textId="77777777" w:rsidR="004A32AC" w:rsidRPr="00A323B8" w:rsidRDefault="004A32AC" w:rsidP="00C93775">
            <w:pPr>
              <w:pStyle w:val="NoSpacing"/>
              <w:jc w:val="left"/>
            </w:pPr>
            <w:r w:rsidRPr="00A323B8">
              <w:t xml:space="preserve">Two distinct letters chosen from: W, S, A, D, Z, R plus one additional letter based on the prize: </w:t>
            </w:r>
          </w:p>
          <w:p w14:paraId="41938163" w14:textId="77777777" w:rsidR="004A32AC" w:rsidRPr="00A323B8" w:rsidRDefault="004A32AC" w:rsidP="00C93775">
            <w:pPr>
              <w:pStyle w:val="NoSpacing"/>
              <w:jc w:val="left"/>
              <w:rPr>
                <w:b/>
              </w:rPr>
            </w:pPr>
          </w:p>
          <w:tbl>
            <w:tblPr>
              <w:tblStyle w:val="TableGridLight"/>
              <w:tblW w:w="3223" w:type="dxa"/>
              <w:tblLayout w:type="fixed"/>
              <w:tblLook w:val="0000" w:firstRow="0" w:lastRow="0" w:firstColumn="0" w:lastColumn="0" w:noHBand="0" w:noVBand="0"/>
            </w:tblPr>
            <w:tblGrid>
              <w:gridCol w:w="1440"/>
              <w:gridCol w:w="1783"/>
            </w:tblGrid>
            <w:tr w:rsidR="004A32AC" w:rsidRPr="00A323B8" w14:paraId="6CAFB49A" w14:textId="77777777" w:rsidTr="00D12DD9">
              <w:tc>
                <w:tcPr>
                  <w:tcW w:w="1440" w:type="dxa"/>
                </w:tcPr>
                <w:p w14:paraId="52D77D41" w14:textId="77777777" w:rsidR="004A32AC" w:rsidRPr="00351AA4" w:rsidRDefault="004A32AC" w:rsidP="00C93775">
                  <w:pPr>
                    <w:pStyle w:val="NoSpacing"/>
                    <w:snapToGrid w:val="0"/>
                    <w:jc w:val="left"/>
                    <w:rPr>
                      <w:b/>
                    </w:rPr>
                  </w:pPr>
                  <w:r w:rsidRPr="00351AA4">
                    <w:rPr>
                      <w:b/>
                    </w:rPr>
                    <w:t>Prize</w:t>
                  </w:r>
                </w:p>
              </w:tc>
              <w:tc>
                <w:tcPr>
                  <w:tcW w:w="1783" w:type="dxa"/>
                </w:tcPr>
                <w:p w14:paraId="2FED174F" w14:textId="77777777" w:rsidR="004A32AC" w:rsidRPr="00351AA4" w:rsidRDefault="004A32AC" w:rsidP="00C93775">
                  <w:pPr>
                    <w:pStyle w:val="NoSpacing"/>
                    <w:snapToGrid w:val="0"/>
                    <w:jc w:val="left"/>
                  </w:pPr>
                  <w:r w:rsidRPr="00351AA4">
                    <w:rPr>
                      <w:b/>
                    </w:rPr>
                    <w:t>Agent</w:t>
                  </w:r>
                  <w:r w:rsidRPr="00351AA4">
                    <w:rPr>
                      <w:rFonts w:eastAsia="Times New Roman"/>
                      <w:b/>
                    </w:rPr>
                    <w:t xml:space="preserve"> </w:t>
                  </w:r>
                  <w:r w:rsidRPr="00351AA4">
                    <w:rPr>
                      <w:b/>
                    </w:rPr>
                    <w:t>Code</w:t>
                  </w:r>
                </w:p>
                <w:p w14:paraId="35A3EC5E" w14:textId="77777777" w:rsidR="004A32AC" w:rsidRPr="00351AA4" w:rsidRDefault="004A32AC" w:rsidP="00C93775">
                  <w:pPr>
                    <w:pStyle w:val="NoSpacing"/>
                    <w:jc w:val="left"/>
                  </w:pPr>
                  <w:r w:rsidRPr="00351AA4">
                    <w:rPr>
                      <w:b/>
                    </w:rPr>
                    <w:t>Third</w:t>
                  </w:r>
                  <w:r w:rsidRPr="00351AA4">
                    <w:rPr>
                      <w:rFonts w:eastAsia="Times New Roman"/>
                      <w:b/>
                    </w:rPr>
                    <w:t xml:space="preserve"> </w:t>
                  </w:r>
                  <w:r w:rsidRPr="00351AA4">
                    <w:rPr>
                      <w:b/>
                    </w:rPr>
                    <w:t>Letter</w:t>
                  </w:r>
                </w:p>
              </w:tc>
            </w:tr>
            <w:tr w:rsidR="004A32AC" w:rsidRPr="00A323B8" w14:paraId="4CCB26BB" w14:textId="77777777" w:rsidTr="00D12DD9">
              <w:tc>
                <w:tcPr>
                  <w:tcW w:w="1440" w:type="dxa"/>
                </w:tcPr>
                <w:p w14:paraId="2BB06BB6" w14:textId="77777777" w:rsidR="004A32AC" w:rsidRPr="00351AA4" w:rsidRDefault="004A32AC" w:rsidP="00C93775">
                  <w:pPr>
                    <w:pStyle w:val="NoSpacing"/>
                    <w:snapToGrid w:val="0"/>
                    <w:jc w:val="left"/>
                  </w:pPr>
                  <w:r w:rsidRPr="00351AA4">
                    <w:t xml:space="preserve">Rs. </w:t>
                  </w:r>
                  <w:r w:rsidRPr="00673262">
                    <w:rPr>
                      <w:noProof/>
                    </w:rPr>
                    <w:t>50</w:t>
                  </w:r>
                </w:p>
              </w:tc>
              <w:tc>
                <w:tcPr>
                  <w:tcW w:w="1783" w:type="dxa"/>
                </w:tcPr>
                <w:p w14:paraId="2A20F105" w14:textId="77777777" w:rsidR="004A32AC" w:rsidRPr="00351AA4" w:rsidRDefault="004A32AC" w:rsidP="00C93775">
                  <w:pPr>
                    <w:pStyle w:val="NoSpacing"/>
                    <w:snapToGrid w:val="0"/>
                    <w:jc w:val="left"/>
                  </w:pPr>
                  <w:r w:rsidRPr="00673262">
                    <w:rPr>
                      <w:noProof/>
                    </w:rPr>
                    <w:t>T</w:t>
                  </w:r>
                </w:p>
              </w:tc>
            </w:tr>
          </w:tbl>
          <w:p w14:paraId="2899AC93" w14:textId="77777777" w:rsidR="004A32AC" w:rsidRPr="00A323B8" w:rsidRDefault="004A32AC" w:rsidP="00C93775">
            <w:pPr>
              <w:pStyle w:val="NoSpacing"/>
              <w:autoSpaceDN w:val="0"/>
              <w:jc w:val="left"/>
              <w:textAlignment w:val="baseline"/>
              <w:rPr>
                <w:b/>
                <w:lang w:val="en-US"/>
              </w:rPr>
            </w:pPr>
          </w:p>
          <w:p w14:paraId="2A7E58AC" w14:textId="77777777" w:rsidR="004A32AC" w:rsidRPr="00A323B8" w:rsidRDefault="004A32AC" w:rsidP="00C93775">
            <w:pPr>
              <w:pStyle w:val="NoSpacing"/>
              <w:jc w:val="left"/>
              <w:rPr>
                <w:b/>
              </w:rPr>
            </w:pPr>
          </w:p>
        </w:tc>
      </w:tr>
    </w:tbl>
    <w:p w14:paraId="7E5D4D38" w14:textId="77777777" w:rsidR="004A32AC" w:rsidRPr="00A323B8" w:rsidRDefault="004A32AC" w:rsidP="00C93775">
      <w:pPr>
        <w:pStyle w:val="Heading1"/>
        <w:jc w:val="left"/>
      </w:pPr>
      <w:bookmarkStart w:id="13" w:name="_Toc240274691"/>
      <w:r w:rsidRPr="00A323B8">
        <w:t>PRIZE</w:t>
      </w:r>
      <w:r w:rsidRPr="00A323B8">
        <w:rPr>
          <w:rFonts w:eastAsia="Times New Roman"/>
        </w:rPr>
        <w:t xml:space="preserve"> </w:t>
      </w:r>
      <w:r w:rsidRPr="00A323B8">
        <w:t>STRUCTURE</w:t>
      </w:r>
      <w:bookmarkEnd w:id="13"/>
    </w:p>
    <w:p w14:paraId="5C686171" w14:textId="77777777" w:rsidR="004A32AC" w:rsidRPr="00A323B8" w:rsidRDefault="004A32AC" w:rsidP="00C93775">
      <w:pPr>
        <w:pStyle w:val="Heading2"/>
        <w:jc w:val="left"/>
      </w:pPr>
      <w:bookmarkStart w:id="14" w:name="_Toc240274692"/>
      <w:r w:rsidRPr="00A323B8">
        <w:t>Parameters</w:t>
      </w:r>
      <w:bookmarkEnd w:id="14"/>
    </w:p>
    <w:p w14:paraId="2B6F0EE2" w14:textId="77777777" w:rsidR="004A32AC" w:rsidRDefault="004A32AC" w:rsidP="00C93775">
      <w:pPr>
        <w:pStyle w:val="ListParagraph"/>
        <w:jc w:val="left"/>
      </w:pPr>
      <w:r>
        <w:t>Ticket</w:t>
      </w:r>
      <w:r>
        <w:rPr>
          <w:rFonts w:eastAsia="Times New Roman"/>
        </w:rPr>
        <w:t xml:space="preserve"> </w:t>
      </w:r>
      <w:r>
        <w:t>price:</w:t>
      </w:r>
      <w:r>
        <w:tab/>
        <w:t xml:space="preserve">Rs. </w:t>
      </w:r>
      <w:r w:rsidRPr="00673262">
        <w:rPr>
          <w:noProof/>
        </w:rPr>
        <w:t>50</w:t>
      </w:r>
      <w:r>
        <w:t xml:space="preserve"> </w:t>
      </w:r>
    </w:p>
    <w:p w14:paraId="5E9ABDFB" w14:textId="77777777" w:rsidR="004A32AC" w:rsidRDefault="004A32AC" w:rsidP="00C93775">
      <w:pPr>
        <w:pStyle w:val="ListParagraph"/>
        <w:jc w:val="left"/>
      </w:pPr>
      <w:r>
        <w:t>Tickets:</w:t>
      </w:r>
      <w:r>
        <w:tab/>
      </w:r>
      <w:r>
        <w:rPr>
          <w:noProof/>
        </w:rPr>
        <w:t>500,000</w:t>
      </w:r>
    </w:p>
    <w:p w14:paraId="717723C4" w14:textId="77777777" w:rsidR="004A32AC" w:rsidRPr="007C3FA4" w:rsidRDefault="004A32AC" w:rsidP="00C93775">
      <w:pPr>
        <w:pStyle w:val="ListParagraph"/>
        <w:jc w:val="left"/>
        <w:rPr>
          <w:lang w:val="en-US"/>
        </w:rPr>
      </w:pPr>
      <w:r>
        <w:t>Revenue:</w:t>
      </w:r>
      <w:r>
        <w:tab/>
        <w:t xml:space="preserve">Rs. </w:t>
      </w:r>
      <w:r>
        <w:rPr>
          <w:noProof/>
        </w:rPr>
        <w:t>25,000,000</w:t>
      </w:r>
    </w:p>
    <w:p w14:paraId="02A41164" w14:textId="77777777" w:rsidR="004A32AC" w:rsidRDefault="004A32AC" w:rsidP="00C93775">
      <w:pPr>
        <w:pStyle w:val="ListParagraph"/>
        <w:jc w:val="left"/>
      </w:pPr>
      <w:r>
        <w:t>Prize</w:t>
      </w:r>
      <w:r>
        <w:rPr>
          <w:rFonts w:eastAsia="Times New Roman"/>
        </w:rPr>
        <w:t xml:space="preserve"> </w:t>
      </w:r>
      <w:r>
        <w:t>payout:</w:t>
      </w:r>
      <w:r>
        <w:tab/>
      </w:r>
      <w:r>
        <w:fldChar w:fldCharType="begin"/>
      </w:r>
      <w:r>
        <w:instrText xml:space="preserve"> = PrizePayout * 100 \# "0.00%" </w:instrText>
      </w:r>
      <w:r>
        <w:fldChar w:fldCharType="separate"/>
      </w:r>
      <w:r>
        <w:rPr>
          <w:noProof/>
        </w:rPr>
        <w:t>53.00%</w:t>
      </w:r>
      <w:r>
        <w:fldChar w:fldCharType="end"/>
      </w:r>
    </w:p>
    <w:p w14:paraId="6B3BCE1E" w14:textId="77777777" w:rsidR="004A32AC" w:rsidRDefault="004A32AC" w:rsidP="00C93775">
      <w:pPr>
        <w:pStyle w:val="ListParagraph"/>
        <w:jc w:val="left"/>
      </w:pPr>
      <w:r>
        <w:t>Prize</w:t>
      </w:r>
      <w:r>
        <w:rPr>
          <w:rFonts w:eastAsia="Times New Roman"/>
        </w:rPr>
        <w:t xml:space="preserve"> </w:t>
      </w:r>
      <w:r>
        <w:t>pool:</w:t>
      </w:r>
      <w:r>
        <w:tab/>
        <w:t xml:space="preserve">Rs. </w:t>
      </w:r>
      <w:r>
        <w:rPr>
          <w:noProof/>
        </w:rPr>
        <w:t>13,250,000</w:t>
      </w:r>
      <w:r>
        <w:tab/>
      </w:r>
    </w:p>
    <w:p w14:paraId="705F35DB" w14:textId="77777777" w:rsidR="004A32AC" w:rsidRDefault="004A32AC" w:rsidP="00C93775">
      <w:pPr>
        <w:pStyle w:val="ListParagraph"/>
        <w:jc w:val="left"/>
      </w:pPr>
      <w:r>
        <w:t>Guaranteed</w:t>
      </w:r>
      <w:r>
        <w:rPr>
          <w:rFonts w:eastAsia="Times New Roman"/>
        </w:rPr>
        <w:t xml:space="preserve"> </w:t>
      </w:r>
      <w:r>
        <w:t>win</w:t>
      </w:r>
      <w:r>
        <w:rPr>
          <w:rFonts w:eastAsia="Times New Roman"/>
        </w:rPr>
        <w:t xml:space="preserve"> </w:t>
      </w:r>
      <w:r>
        <w:t>ratio:</w:t>
      </w:r>
      <w:r>
        <w:tab/>
        <w:t>1:</w:t>
      </w:r>
      <w:r>
        <w:rPr>
          <w:noProof/>
        </w:rPr>
        <w:t>4.37</w:t>
      </w:r>
    </w:p>
    <w:p w14:paraId="0FA20521" w14:textId="77777777" w:rsidR="004A32AC" w:rsidRPr="00A323B8" w:rsidRDefault="004A32AC" w:rsidP="00E859A2">
      <w:pPr>
        <w:pStyle w:val="Heading2"/>
        <w:keepLines/>
        <w:jc w:val="left"/>
      </w:pPr>
      <w:bookmarkStart w:id="15" w:name="_Toc240274693"/>
      <w:r w:rsidRPr="00A323B8">
        <w:lastRenderedPageBreak/>
        <w:t>Prize Structure</w:t>
      </w:r>
      <w:bookmarkEnd w:id="15"/>
    </w:p>
    <w:tbl>
      <w:tblPr>
        <w:tblStyle w:val="TableGridLight"/>
        <w:tblW w:w="8066" w:type="dxa"/>
        <w:tblInd w:w="445" w:type="dxa"/>
        <w:tblLayout w:type="fixed"/>
        <w:tblLook w:val="0000" w:firstRow="0" w:lastRow="0" w:firstColumn="0" w:lastColumn="0" w:noHBand="0" w:noVBand="0"/>
      </w:tblPr>
      <w:tblGrid>
        <w:gridCol w:w="1411"/>
        <w:gridCol w:w="996"/>
        <w:gridCol w:w="1156"/>
        <w:gridCol w:w="1178"/>
        <w:gridCol w:w="1620"/>
        <w:gridCol w:w="1705"/>
      </w:tblGrid>
      <w:tr w:rsidR="004A32AC" w:rsidRPr="00A323B8" w14:paraId="5D59D0D3" w14:textId="77777777" w:rsidTr="00C600B5">
        <w:trPr>
          <w:trHeight w:val="896"/>
        </w:trPr>
        <w:tc>
          <w:tcPr>
            <w:tcW w:w="1411" w:type="dxa"/>
          </w:tcPr>
          <w:p w14:paraId="55AB6C1F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</w:t>
            </w:r>
          </w:p>
          <w:p w14:paraId="2C5FD6C0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Amount</w:t>
            </w:r>
          </w:p>
          <w:p w14:paraId="73BE5665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(Rs)</w:t>
            </w:r>
          </w:p>
        </w:tc>
        <w:tc>
          <w:tcPr>
            <w:tcW w:w="996" w:type="dxa"/>
          </w:tcPr>
          <w:p w14:paraId="680547F1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</w:t>
            </w:r>
          </w:p>
          <w:p w14:paraId="2DA5CE14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System</w:t>
            </w:r>
          </w:p>
          <w:p w14:paraId="4CDFB3D3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Code</w:t>
            </w:r>
          </w:p>
        </w:tc>
        <w:tc>
          <w:tcPr>
            <w:tcW w:w="1156" w:type="dxa"/>
          </w:tcPr>
          <w:p w14:paraId="3D028855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Play</w:t>
            </w:r>
          </w:p>
          <w:p w14:paraId="25350730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Symbol</w:t>
            </w:r>
          </w:p>
          <w:p w14:paraId="7E617BE6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Code</w:t>
            </w:r>
          </w:p>
        </w:tc>
        <w:tc>
          <w:tcPr>
            <w:tcW w:w="1178" w:type="dxa"/>
          </w:tcPr>
          <w:p w14:paraId="7CDB20FC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</w:t>
            </w:r>
          </w:p>
          <w:p w14:paraId="7D8D5C41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Tier</w:t>
            </w:r>
          </w:p>
        </w:tc>
        <w:tc>
          <w:tcPr>
            <w:tcW w:w="1620" w:type="dxa"/>
          </w:tcPr>
          <w:p w14:paraId="33191B6E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Number</w:t>
            </w:r>
          </w:p>
          <w:p w14:paraId="653E2180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Prizes</w:t>
            </w:r>
          </w:p>
        </w:tc>
        <w:tc>
          <w:tcPr>
            <w:tcW w:w="1705" w:type="dxa"/>
          </w:tcPr>
          <w:p w14:paraId="1B9823D6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</w:t>
            </w:r>
          </w:p>
          <w:p w14:paraId="36A397A4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Total</w:t>
            </w:r>
          </w:p>
          <w:p w14:paraId="3CFD52AF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(Rs)</w:t>
            </w:r>
          </w:p>
        </w:tc>
      </w:tr>
      <w:tr w:rsidR="004A32AC" w:rsidRPr="00A323B8" w14:paraId="2A5F51C3" w14:textId="77777777" w:rsidTr="00C600B5">
        <w:trPr>
          <w:trHeight w:val="300"/>
        </w:trPr>
        <w:tc>
          <w:tcPr>
            <w:tcW w:w="1411" w:type="dxa"/>
          </w:tcPr>
          <w:p w14:paraId="59AD12E8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 xml:space="preserve">  50</w:t>
            </w:r>
          </w:p>
        </w:tc>
        <w:tc>
          <w:tcPr>
            <w:tcW w:w="996" w:type="dxa"/>
          </w:tcPr>
          <w:p w14:paraId="5FBB2978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03</w:t>
            </w:r>
          </w:p>
        </w:tc>
        <w:tc>
          <w:tcPr>
            <w:tcW w:w="1156" w:type="dxa"/>
          </w:tcPr>
          <w:p w14:paraId="2A32BC9B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dd</w:t>
            </w:r>
          </w:p>
        </w:tc>
        <w:tc>
          <w:tcPr>
            <w:tcW w:w="1178" w:type="dxa"/>
          </w:tcPr>
          <w:p w14:paraId="777A623E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Low</w:t>
            </w:r>
          </w:p>
        </w:tc>
        <w:tc>
          <w:tcPr>
            <w:tcW w:w="1620" w:type="dxa"/>
          </w:tcPr>
          <w:p w14:paraId="2D17DFDB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100,000</w:t>
            </w:r>
          </w:p>
        </w:tc>
        <w:tc>
          <w:tcPr>
            <w:tcW w:w="1705" w:type="dxa"/>
          </w:tcPr>
          <w:p w14:paraId="07F3ADCD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5,000,000</w:t>
            </w:r>
          </w:p>
        </w:tc>
      </w:tr>
      <w:tr w:rsidR="004A32AC" w:rsidRPr="00A323B8" w14:paraId="42005431" w14:textId="77777777" w:rsidTr="00C600B5">
        <w:trPr>
          <w:trHeight w:val="300"/>
        </w:trPr>
        <w:tc>
          <w:tcPr>
            <w:tcW w:w="1411" w:type="dxa"/>
          </w:tcPr>
          <w:p w14:paraId="25D079D6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 xml:space="preserve"> 500</w:t>
            </w:r>
          </w:p>
        </w:tc>
        <w:tc>
          <w:tcPr>
            <w:tcW w:w="996" w:type="dxa"/>
          </w:tcPr>
          <w:p w14:paraId="49DED1F8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07</w:t>
            </w:r>
          </w:p>
        </w:tc>
        <w:tc>
          <w:tcPr>
            <w:tcW w:w="1156" w:type="dxa"/>
          </w:tcPr>
          <w:p w14:paraId="0429FF06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hh</w:t>
            </w:r>
          </w:p>
        </w:tc>
        <w:tc>
          <w:tcPr>
            <w:tcW w:w="1178" w:type="dxa"/>
          </w:tcPr>
          <w:p w14:paraId="5A293A2E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High</w:t>
            </w:r>
          </w:p>
        </w:tc>
        <w:tc>
          <w:tcPr>
            <w:tcW w:w="1620" w:type="dxa"/>
          </w:tcPr>
          <w:p w14:paraId="7AA9EEF8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12,500</w:t>
            </w:r>
          </w:p>
        </w:tc>
        <w:tc>
          <w:tcPr>
            <w:tcW w:w="1705" w:type="dxa"/>
          </w:tcPr>
          <w:p w14:paraId="64418E63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6,250,000</w:t>
            </w:r>
          </w:p>
        </w:tc>
      </w:tr>
      <w:tr w:rsidR="004A32AC" w:rsidRPr="00A323B8" w14:paraId="0BFB66BB" w14:textId="77777777" w:rsidTr="00C600B5">
        <w:tc>
          <w:tcPr>
            <w:tcW w:w="1411" w:type="dxa"/>
          </w:tcPr>
          <w:p w14:paraId="21AAA8AE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1,000</w:t>
            </w:r>
          </w:p>
        </w:tc>
        <w:tc>
          <w:tcPr>
            <w:tcW w:w="996" w:type="dxa"/>
          </w:tcPr>
          <w:p w14:paraId="2B15DCA0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08</w:t>
            </w:r>
          </w:p>
        </w:tc>
        <w:tc>
          <w:tcPr>
            <w:tcW w:w="1156" w:type="dxa"/>
          </w:tcPr>
          <w:p w14:paraId="00BDAF8F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jj</w:t>
            </w:r>
          </w:p>
        </w:tc>
        <w:tc>
          <w:tcPr>
            <w:tcW w:w="1178" w:type="dxa"/>
          </w:tcPr>
          <w:p w14:paraId="0804B4BA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High</w:t>
            </w:r>
          </w:p>
        </w:tc>
        <w:tc>
          <w:tcPr>
            <w:tcW w:w="1620" w:type="dxa"/>
          </w:tcPr>
          <w:p w14:paraId="37960AC1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1,790</w:t>
            </w:r>
          </w:p>
        </w:tc>
        <w:tc>
          <w:tcPr>
            <w:tcW w:w="1705" w:type="dxa"/>
          </w:tcPr>
          <w:p w14:paraId="12276286" w14:textId="77777777" w:rsidR="004A32AC" w:rsidRPr="00A323B8" w:rsidRDefault="004A32AC" w:rsidP="00E859A2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right"/>
            </w:pPr>
            <w:r w:rsidRPr="00A323B8">
              <w:t xml:space="preserve"> </w:t>
            </w:r>
            <w:r>
              <w:rPr>
                <w:noProof/>
              </w:rPr>
              <w:t>1,790,000</w:t>
            </w:r>
          </w:p>
        </w:tc>
      </w:tr>
      <w:tr w:rsidR="004A32AC" w:rsidRPr="00A323B8" w14:paraId="4795C6FF" w14:textId="77777777" w:rsidTr="00710AB4">
        <w:tc>
          <w:tcPr>
            <w:tcW w:w="1411" w:type="dxa"/>
          </w:tcPr>
          <w:p w14:paraId="46A0C250" w14:textId="77777777" w:rsidR="004A32AC" w:rsidRPr="00A323B8" w:rsidRDefault="004A32AC" w:rsidP="005F0404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5,000</w:t>
            </w:r>
          </w:p>
        </w:tc>
        <w:tc>
          <w:tcPr>
            <w:tcW w:w="996" w:type="dxa"/>
            <w:vAlign w:val="center"/>
          </w:tcPr>
          <w:p w14:paraId="204B619D" w14:textId="77777777" w:rsidR="004A32AC" w:rsidRPr="00A323B8" w:rsidRDefault="004A32AC" w:rsidP="00710AB4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11</w:t>
            </w:r>
          </w:p>
        </w:tc>
        <w:tc>
          <w:tcPr>
            <w:tcW w:w="1156" w:type="dxa"/>
            <w:vAlign w:val="center"/>
          </w:tcPr>
          <w:p w14:paraId="06EC82C1" w14:textId="77777777" w:rsidR="004A32AC" w:rsidRPr="00A323B8" w:rsidRDefault="004A32AC" w:rsidP="00710AB4">
            <w:pPr>
              <w:pStyle w:val="NoSpacing"/>
              <w:keepNext/>
              <w:keepLines/>
              <w:snapToGrid w:val="0"/>
              <w:jc w:val="center"/>
            </w:pPr>
            <w:r w:rsidRPr="00673262">
              <w:rPr>
                <w:noProof/>
              </w:rPr>
              <w:t>mm</w:t>
            </w:r>
          </w:p>
        </w:tc>
        <w:tc>
          <w:tcPr>
            <w:tcW w:w="1178" w:type="dxa"/>
            <w:vAlign w:val="center"/>
          </w:tcPr>
          <w:p w14:paraId="3A60DADD" w14:textId="77777777" w:rsidR="004A32AC" w:rsidRPr="00A323B8" w:rsidRDefault="004A32AC" w:rsidP="00710AB4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High</w:t>
            </w:r>
          </w:p>
        </w:tc>
        <w:tc>
          <w:tcPr>
            <w:tcW w:w="1620" w:type="dxa"/>
            <w:vAlign w:val="center"/>
          </w:tcPr>
          <w:p w14:paraId="30B92554" w14:textId="77777777" w:rsidR="004A32AC" w:rsidRPr="00A323B8" w:rsidRDefault="004A32AC" w:rsidP="00710AB4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 xml:space="preserve">  42</w:t>
            </w:r>
          </w:p>
        </w:tc>
        <w:tc>
          <w:tcPr>
            <w:tcW w:w="1705" w:type="dxa"/>
            <w:vAlign w:val="center"/>
          </w:tcPr>
          <w:p w14:paraId="49D9E793" w14:textId="77777777" w:rsidR="004A32AC" w:rsidRPr="00A323B8" w:rsidRDefault="004A32AC" w:rsidP="00710AB4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right"/>
            </w:pPr>
            <w:r>
              <w:rPr>
                <w:noProof/>
              </w:rPr>
              <w:t>210,000</w:t>
            </w:r>
          </w:p>
        </w:tc>
      </w:tr>
      <w:tr w:rsidR="004A32AC" w:rsidRPr="00A323B8" w14:paraId="79F7C7DF" w14:textId="77777777" w:rsidTr="00C600B5">
        <w:tc>
          <w:tcPr>
            <w:tcW w:w="1411" w:type="dxa"/>
          </w:tcPr>
          <w:p w14:paraId="5800013F" w14:textId="13A399FF" w:rsidR="004A32AC" w:rsidRPr="00A323B8" w:rsidRDefault="004A32AC" w:rsidP="00E859A2">
            <w:pPr>
              <w:pStyle w:val="NoSpacing"/>
              <w:keepNext/>
              <w:keepLines/>
              <w:snapToGrid w:val="0"/>
              <w:jc w:val="right"/>
            </w:pPr>
          </w:p>
        </w:tc>
        <w:tc>
          <w:tcPr>
            <w:tcW w:w="996" w:type="dxa"/>
          </w:tcPr>
          <w:p w14:paraId="133CBB36" w14:textId="77777777" w:rsidR="004A32AC" w:rsidRDefault="004A32AC" w:rsidP="00E859A2">
            <w:pPr>
              <w:pStyle w:val="NoSpacing"/>
              <w:keepNext/>
              <w:keepLines/>
              <w:snapToGrid w:val="0"/>
              <w:jc w:val="center"/>
            </w:pPr>
          </w:p>
        </w:tc>
        <w:tc>
          <w:tcPr>
            <w:tcW w:w="1156" w:type="dxa"/>
          </w:tcPr>
          <w:p w14:paraId="1BE6BA9F" w14:textId="77777777" w:rsidR="004A32AC" w:rsidRDefault="004A32AC" w:rsidP="00E859A2">
            <w:pPr>
              <w:pStyle w:val="NoSpacing"/>
              <w:keepNext/>
              <w:keepLines/>
              <w:snapToGrid w:val="0"/>
              <w:jc w:val="center"/>
            </w:pPr>
          </w:p>
        </w:tc>
        <w:tc>
          <w:tcPr>
            <w:tcW w:w="1178" w:type="dxa"/>
          </w:tcPr>
          <w:p w14:paraId="7D921B7B" w14:textId="660CC9B9" w:rsidR="004A32AC" w:rsidRPr="00A323B8" w:rsidRDefault="004A32AC" w:rsidP="00E859A2">
            <w:pPr>
              <w:pStyle w:val="NoSpacing"/>
              <w:keepNext/>
              <w:keepLines/>
              <w:snapToGrid w:val="0"/>
              <w:jc w:val="center"/>
            </w:pPr>
          </w:p>
        </w:tc>
        <w:tc>
          <w:tcPr>
            <w:tcW w:w="1620" w:type="dxa"/>
          </w:tcPr>
          <w:p w14:paraId="693546F3" w14:textId="5FC6BB50" w:rsidR="004A32AC" w:rsidRPr="00A323B8" w:rsidRDefault="004A32AC" w:rsidP="00E859A2">
            <w:pPr>
              <w:pStyle w:val="NoSpacing"/>
              <w:keepNext/>
              <w:keepLines/>
              <w:snapToGrid w:val="0"/>
              <w:jc w:val="right"/>
            </w:pPr>
          </w:p>
        </w:tc>
        <w:tc>
          <w:tcPr>
            <w:tcW w:w="1705" w:type="dxa"/>
          </w:tcPr>
          <w:p w14:paraId="3BEFCF7D" w14:textId="1E19D32A" w:rsidR="004A32AC" w:rsidRPr="00A323B8" w:rsidRDefault="004A32AC" w:rsidP="00E859A2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right"/>
            </w:pPr>
          </w:p>
        </w:tc>
      </w:tr>
      <w:tr w:rsidR="004A32AC" w:rsidRPr="00A323B8" w14:paraId="00DB8D59" w14:textId="77777777" w:rsidTr="00C600B5">
        <w:tc>
          <w:tcPr>
            <w:tcW w:w="1411" w:type="dxa"/>
          </w:tcPr>
          <w:p w14:paraId="6B18230E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996" w:type="dxa"/>
          </w:tcPr>
          <w:p w14:paraId="1805D037" w14:textId="77777777" w:rsidR="004A32AC" w:rsidRDefault="004A32AC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321198D6" w14:textId="77777777" w:rsidR="004A32AC" w:rsidRDefault="004A32AC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68210ED3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5742A09F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705" w:type="dxa"/>
          </w:tcPr>
          <w:p w14:paraId="3218EA26" w14:textId="77777777" w:rsidR="004A32AC" w:rsidRPr="00A323B8" w:rsidRDefault="004A32AC" w:rsidP="00E859A2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left"/>
            </w:pPr>
          </w:p>
        </w:tc>
      </w:tr>
      <w:tr w:rsidR="004A32AC" w:rsidRPr="00A323B8" w14:paraId="067D203F" w14:textId="77777777" w:rsidTr="00C600B5">
        <w:tc>
          <w:tcPr>
            <w:tcW w:w="1411" w:type="dxa"/>
          </w:tcPr>
          <w:p w14:paraId="01CA4522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996" w:type="dxa"/>
          </w:tcPr>
          <w:p w14:paraId="47CAECDD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4EEDB283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0FE61D1D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09F7ACFE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705" w:type="dxa"/>
          </w:tcPr>
          <w:p w14:paraId="7DB43C60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</w:pPr>
          </w:p>
        </w:tc>
      </w:tr>
      <w:tr w:rsidR="004A32AC" w:rsidRPr="00A323B8" w14:paraId="2EB4174C" w14:textId="77777777" w:rsidTr="00C600B5">
        <w:tc>
          <w:tcPr>
            <w:tcW w:w="1411" w:type="dxa"/>
          </w:tcPr>
          <w:p w14:paraId="094ABD9F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</w:pPr>
            <w:r w:rsidRPr="00A323B8">
              <w:t>Sub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Total</w:t>
            </w:r>
          </w:p>
        </w:tc>
        <w:tc>
          <w:tcPr>
            <w:tcW w:w="996" w:type="dxa"/>
          </w:tcPr>
          <w:p w14:paraId="13594119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622328BB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79DE872A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68F45269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114,332</w:t>
            </w:r>
          </w:p>
        </w:tc>
        <w:tc>
          <w:tcPr>
            <w:tcW w:w="1705" w:type="dxa"/>
          </w:tcPr>
          <w:p w14:paraId="000A859A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13,250,000</w:t>
            </w:r>
          </w:p>
        </w:tc>
      </w:tr>
      <w:tr w:rsidR="004A32AC" w:rsidRPr="00A323B8" w14:paraId="3394C553" w14:textId="77777777" w:rsidTr="00C600B5">
        <w:tc>
          <w:tcPr>
            <w:tcW w:w="1411" w:type="dxa"/>
          </w:tcPr>
          <w:p w14:paraId="4DEE9AD9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996" w:type="dxa"/>
          </w:tcPr>
          <w:p w14:paraId="55B74EF2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745C8B21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1D525C70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7BB0FA71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right"/>
            </w:pPr>
          </w:p>
        </w:tc>
        <w:tc>
          <w:tcPr>
            <w:tcW w:w="1705" w:type="dxa"/>
          </w:tcPr>
          <w:p w14:paraId="4F84C560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right"/>
            </w:pPr>
          </w:p>
        </w:tc>
      </w:tr>
      <w:tr w:rsidR="004A32AC" w:rsidRPr="00A323B8" w14:paraId="42FAFFBF" w14:textId="77777777" w:rsidTr="00C600B5">
        <w:tc>
          <w:tcPr>
            <w:tcW w:w="1411" w:type="dxa"/>
          </w:tcPr>
          <w:p w14:paraId="6D62C5A2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</w:pPr>
            <w:r w:rsidRPr="00A323B8">
              <w:t>Non</w:t>
            </w:r>
            <w:r w:rsidRPr="00A323B8">
              <w:rPr>
                <w:rFonts w:eastAsia="Times New Roman"/>
              </w:rPr>
              <w:t>-Win</w:t>
            </w:r>
          </w:p>
        </w:tc>
        <w:tc>
          <w:tcPr>
            <w:tcW w:w="996" w:type="dxa"/>
          </w:tcPr>
          <w:p w14:paraId="0144D8CF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099</w:t>
            </w:r>
          </w:p>
        </w:tc>
        <w:tc>
          <w:tcPr>
            <w:tcW w:w="1156" w:type="dxa"/>
          </w:tcPr>
          <w:p w14:paraId="493E218A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6F9988A4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701BFB41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385,668</w:t>
            </w:r>
          </w:p>
        </w:tc>
        <w:tc>
          <w:tcPr>
            <w:tcW w:w="1705" w:type="dxa"/>
          </w:tcPr>
          <w:p w14:paraId="7C82DA3B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right"/>
            </w:pPr>
          </w:p>
        </w:tc>
      </w:tr>
      <w:tr w:rsidR="004A32AC" w:rsidRPr="00A323B8" w14:paraId="0400DB16" w14:textId="77777777" w:rsidTr="00C600B5">
        <w:tc>
          <w:tcPr>
            <w:tcW w:w="1411" w:type="dxa"/>
          </w:tcPr>
          <w:p w14:paraId="32321509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996" w:type="dxa"/>
          </w:tcPr>
          <w:p w14:paraId="465DBB28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14E1D2EA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36650545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5C87ECA0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right"/>
            </w:pPr>
          </w:p>
        </w:tc>
        <w:tc>
          <w:tcPr>
            <w:tcW w:w="1705" w:type="dxa"/>
          </w:tcPr>
          <w:p w14:paraId="658D97AE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right"/>
            </w:pPr>
          </w:p>
        </w:tc>
      </w:tr>
      <w:tr w:rsidR="004A32AC" w:rsidRPr="00A323B8" w14:paraId="74463BFC" w14:textId="77777777" w:rsidTr="00C600B5">
        <w:tc>
          <w:tcPr>
            <w:tcW w:w="1411" w:type="dxa"/>
          </w:tcPr>
          <w:p w14:paraId="2FE18B8C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Game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Total</w:t>
            </w:r>
          </w:p>
        </w:tc>
        <w:tc>
          <w:tcPr>
            <w:tcW w:w="996" w:type="dxa"/>
          </w:tcPr>
          <w:p w14:paraId="7AB3484E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4AE9DF5B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092A8C31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4050D704" w14:textId="77777777" w:rsidR="004A32AC" w:rsidRPr="00A323B8" w:rsidRDefault="004A32AC" w:rsidP="00E859A2">
            <w:pPr>
              <w:pStyle w:val="NoSpacing"/>
              <w:keepNext/>
              <w:keepLines/>
              <w:snapToGrid w:val="0"/>
              <w:jc w:val="right"/>
              <w:rPr>
                <w:b/>
              </w:rPr>
            </w:pPr>
            <w:r>
              <w:rPr>
                <w:noProof/>
              </w:rPr>
              <w:t>500,000</w:t>
            </w:r>
          </w:p>
        </w:tc>
        <w:tc>
          <w:tcPr>
            <w:tcW w:w="1705" w:type="dxa"/>
          </w:tcPr>
          <w:p w14:paraId="78559C87" w14:textId="77777777" w:rsidR="004A32AC" w:rsidRDefault="004A32AC" w:rsidP="00E859A2">
            <w:pPr>
              <w:pStyle w:val="NoSpacing"/>
              <w:keepNext/>
              <w:keepLines/>
              <w:snapToGrid w:val="0"/>
              <w:jc w:val="right"/>
              <w:rPr>
                <w:b/>
              </w:rPr>
            </w:pPr>
            <w:r>
              <w:rPr>
                <w:b/>
                <w:noProof/>
              </w:rPr>
              <w:t>13,250,000</w:t>
            </w:r>
          </w:p>
          <w:p w14:paraId="0762CC5A" w14:textId="77777777" w:rsidR="004A32AC" w:rsidRPr="00445170" w:rsidRDefault="004A32AC" w:rsidP="00E859A2">
            <w:pPr>
              <w:pStyle w:val="NoSpacing"/>
              <w:keepNext/>
              <w:keepLines/>
              <w:snapToGrid w:val="0"/>
              <w:jc w:val="right"/>
              <w:rPr>
                <w:b/>
              </w:rPr>
            </w:pPr>
          </w:p>
        </w:tc>
      </w:tr>
    </w:tbl>
    <w:p w14:paraId="45782197" w14:textId="77777777" w:rsidR="004A32AC" w:rsidRPr="00A323B8" w:rsidRDefault="004A32AC" w:rsidP="00E859A2">
      <w:pPr>
        <w:pStyle w:val="NoSpacing"/>
        <w:keepNext/>
        <w:keepLines/>
        <w:spacing w:before="120" w:after="120"/>
        <w:jc w:val="left"/>
      </w:pPr>
      <w:r w:rsidRPr="00A323B8">
        <w:t xml:space="preserve"> Net price per book = Rs. </w:t>
      </w:r>
      <w:r>
        <w:rPr>
          <w:noProof/>
        </w:rPr>
        <w:t>1,225.00</w:t>
      </w:r>
    </w:p>
    <w:p w14:paraId="2CAD7F30" w14:textId="77777777" w:rsidR="004A32AC" w:rsidRPr="00A323B8" w:rsidRDefault="004A32AC" w:rsidP="00C93775">
      <w:pPr>
        <w:pStyle w:val="NoSpacing"/>
        <w:jc w:val="left"/>
        <w:rPr>
          <w:b/>
          <w:vanish/>
        </w:rPr>
      </w:pPr>
    </w:p>
    <w:p w14:paraId="16F52C68" w14:textId="77777777" w:rsidR="004A32AC" w:rsidRPr="00A323B8" w:rsidRDefault="004A32AC" w:rsidP="00C93775">
      <w:pPr>
        <w:pStyle w:val="Standard"/>
        <w:jc w:val="left"/>
        <w:rPr>
          <w:rFonts w:eastAsia="Arial"/>
          <w:b/>
        </w:rPr>
      </w:pPr>
    </w:p>
    <w:p w14:paraId="56B54EB2" w14:textId="77777777" w:rsidR="004A32AC" w:rsidRPr="00A323B8" w:rsidRDefault="004A32AC" w:rsidP="00C93775">
      <w:pPr>
        <w:pStyle w:val="Standard"/>
        <w:jc w:val="left"/>
        <w:rPr>
          <w:b/>
        </w:rPr>
      </w:pPr>
      <w:r w:rsidRPr="00A323B8">
        <w:rPr>
          <w:rFonts w:eastAsia="Arial"/>
          <w:b/>
        </w:rPr>
        <w:t xml:space="preserve"> Prize</w:t>
      </w:r>
      <w:r w:rsidRPr="00A323B8">
        <w:rPr>
          <w:b/>
        </w:rPr>
        <w:t xml:space="preserve"> Structure Approval</w:t>
      </w:r>
    </w:p>
    <w:p w14:paraId="0498F65B" w14:textId="77777777" w:rsidR="004A32AC" w:rsidRPr="00A323B8" w:rsidRDefault="004A32AC" w:rsidP="00C93775">
      <w:pPr>
        <w:pStyle w:val="Standard"/>
        <w:jc w:val="left"/>
        <w:rPr>
          <w:b/>
        </w:rPr>
      </w:pPr>
    </w:p>
    <w:tbl>
      <w:tblPr>
        <w:tblW w:w="8124" w:type="dxa"/>
        <w:tblInd w:w="53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2"/>
        <w:gridCol w:w="2285"/>
        <w:gridCol w:w="881"/>
        <w:gridCol w:w="3676"/>
      </w:tblGrid>
      <w:tr w:rsidR="004A32AC" w:rsidRPr="00A323B8" w14:paraId="1599683A" w14:textId="77777777" w:rsidTr="00742EC8">
        <w:tc>
          <w:tcPr>
            <w:tcW w:w="3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2FC5EA" w14:textId="77777777" w:rsidR="004A32AC" w:rsidRPr="00A323B8" w:rsidRDefault="004A32AC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Signature</w:t>
            </w:r>
          </w:p>
        </w:tc>
        <w:tc>
          <w:tcPr>
            <w:tcW w:w="45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C89F6F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</w:p>
        </w:tc>
      </w:tr>
      <w:tr w:rsidR="004A32AC" w:rsidRPr="00A323B8" w14:paraId="4306604A" w14:textId="77777777" w:rsidTr="00742EC8"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403922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t>NLB</w:t>
            </w:r>
            <w:r w:rsidRPr="00A323B8">
              <w:rPr>
                <w:rFonts w:eastAsia="Times New Roman"/>
              </w:rPr>
              <w:t xml:space="preserve">: </w:t>
            </w:r>
          </w:p>
          <w:p w14:paraId="6FDCB2CD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4606E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41C7A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t>PSL</w:t>
            </w:r>
            <w:r w:rsidRPr="00A323B8">
              <w:rPr>
                <w:rFonts w:eastAsia="Times New Roman"/>
              </w:rPr>
              <w:t xml:space="preserve">: 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B536DD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</w:p>
        </w:tc>
      </w:tr>
    </w:tbl>
    <w:p w14:paraId="66A8C837" w14:textId="77777777" w:rsidR="004A32AC" w:rsidRPr="00A323B8" w:rsidRDefault="004A32AC" w:rsidP="00C93775">
      <w:pPr>
        <w:pStyle w:val="Standard"/>
        <w:jc w:val="left"/>
        <w:rPr>
          <w:b/>
        </w:rPr>
      </w:pPr>
    </w:p>
    <w:tbl>
      <w:tblPr>
        <w:tblStyle w:val="GridTable6Colorful"/>
        <w:tblW w:w="8190" w:type="dxa"/>
        <w:tblInd w:w="535" w:type="dxa"/>
        <w:tblLook w:val="04A0" w:firstRow="1" w:lastRow="0" w:firstColumn="1" w:lastColumn="0" w:noHBand="0" w:noVBand="1"/>
      </w:tblPr>
      <w:tblGrid>
        <w:gridCol w:w="2050"/>
        <w:gridCol w:w="3100"/>
        <w:gridCol w:w="3040"/>
      </w:tblGrid>
      <w:tr w:rsidR="004A32AC" w:rsidRPr="00A323B8" w14:paraId="57E7C67D" w14:textId="77777777" w:rsidTr="00785F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  <w:shd w:val="clear" w:color="auto" w:fill="D9D9D9" w:themeFill="background1" w:themeFillShade="D9"/>
            <w:hideMark/>
          </w:tcPr>
          <w:p w14:paraId="7415E50E" w14:textId="77777777" w:rsidR="004A32AC" w:rsidRPr="00A323B8" w:rsidRDefault="004A32AC" w:rsidP="00C93775">
            <w:pPr>
              <w:rPr>
                <w:rFonts w:eastAsia="Times New Roman" w:cs="Times New Roman"/>
                <w:kern w:val="0"/>
                <w:lang w:eastAsia="en-US" w:bidi="ar-SA"/>
              </w:rPr>
            </w:pPr>
            <w:r w:rsidRPr="00A323B8">
              <w:rPr>
                <w:rFonts w:eastAsia="Times New Roman" w:cs="Times New Roman"/>
                <w:kern w:val="0"/>
                <w:lang w:eastAsia="en-US" w:bidi="ar-SA"/>
              </w:rPr>
              <w:t>Prepared by</w:t>
            </w:r>
          </w:p>
        </w:tc>
        <w:tc>
          <w:tcPr>
            <w:tcW w:w="6140" w:type="dxa"/>
            <w:gridSpan w:val="2"/>
            <w:shd w:val="clear" w:color="auto" w:fill="D9D9D9" w:themeFill="background1" w:themeFillShade="D9"/>
            <w:hideMark/>
          </w:tcPr>
          <w:p w14:paraId="07014CB1" w14:textId="77777777" w:rsidR="004A32AC" w:rsidRPr="00A323B8" w:rsidRDefault="004A32AC" w:rsidP="00C937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US" w:bidi="ar-SA"/>
              </w:rPr>
            </w:pPr>
            <w:r w:rsidRPr="00A323B8">
              <w:rPr>
                <w:rFonts w:eastAsia="Times New Roman" w:cs="Times New Roman"/>
                <w:kern w:val="0"/>
                <w:lang w:eastAsia="en-US" w:bidi="ar-SA"/>
              </w:rPr>
              <w:t>Checked by</w:t>
            </w:r>
          </w:p>
        </w:tc>
      </w:tr>
      <w:tr w:rsidR="004A32AC" w:rsidRPr="00A323B8" w14:paraId="12ECF733" w14:textId="77777777" w:rsidTr="00785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  <w:hideMark/>
          </w:tcPr>
          <w:p w14:paraId="71B69F58" w14:textId="77777777" w:rsidR="004A32AC" w:rsidRPr="00A323B8" w:rsidRDefault="004A32AC" w:rsidP="00C93775">
            <w:pPr>
              <w:rPr>
                <w:rFonts w:eastAsia="Times New Roman" w:cs="Times New Roman"/>
                <w:kern w:val="0"/>
                <w:lang w:eastAsia="en-US" w:bidi="ar-SA"/>
              </w:rPr>
            </w:pPr>
          </w:p>
        </w:tc>
        <w:tc>
          <w:tcPr>
            <w:tcW w:w="6140" w:type="dxa"/>
            <w:gridSpan w:val="2"/>
            <w:hideMark/>
          </w:tcPr>
          <w:p w14:paraId="060BEF6E" w14:textId="77777777" w:rsidR="004A32AC" w:rsidRPr="00A323B8" w:rsidRDefault="004A32AC" w:rsidP="00C937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4A32AC" w:rsidRPr="00A323B8" w14:paraId="13902ACA" w14:textId="77777777" w:rsidTr="00785FEC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14:paraId="27D427C3" w14:textId="77777777" w:rsidR="004A32AC" w:rsidRPr="00A323B8" w:rsidRDefault="004A32AC" w:rsidP="00C93775">
            <w:pPr>
              <w:rPr>
                <w:rFonts w:eastAsia="Times New Roman" w:cs="Times New Roman"/>
                <w:b w:val="0"/>
                <w:bCs w:val="0"/>
                <w:kern w:val="0"/>
                <w:lang w:eastAsia="en-US" w:bidi="ar-SA"/>
              </w:rPr>
            </w:pPr>
          </w:p>
        </w:tc>
        <w:tc>
          <w:tcPr>
            <w:tcW w:w="3100" w:type="dxa"/>
            <w:tcBorders>
              <w:right w:val="single" w:sz="4" w:space="0" w:color="auto"/>
            </w:tcBorders>
          </w:tcPr>
          <w:p w14:paraId="11061B37" w14:textId="77777777" w:rsidR="004A32AC" w:rsidRPr="00A323B8" w:rsidRDefault="004A32AC" w:rsidP="00C93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040" w:type="dxa"/>
            <w:tcBorders>
              <w:left w:val="single" w:sz="4" w:space="0" w:color="auto"/>
            </w:tcBorders>
          </w:tcPr>
          <w:p w14:paraId="324EC960" w14:textId="77777777" w:rsidR="004A32AC" w:rsidRPr="00A323B8" w:rsidRDefault="004A32AC" w:rsidP="00C93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</w:tbl>
    <w:p w14:paraId="1CC642BA" w14:textId="77777777" w:rsidR="004A32AC" w:rsidRPr="00A323B8" w:rsidRDefault="004A32AC" w:rsidP="00C93775">
      <w:pPr>
        <w:pStyle w:val="NoSpacing"/>
        <w:jc w:val="left"/>
        <w:rPr>
          <w:b/>
        </w:rPr>
      </w:pPr>
    </w:p>
    <w:p w14:paraId="7CFAAE03" w14:textId="77777777" w:rsidR="004A32AC" w:rsidRPr="00A323B8" w:rsidRDefault="004A32AC" w:rsidP="00C93775">
      <w:pPr>
        <w:pStyle w:val="Heading2"/>
        <w:jc w:val="left"/>
      </w:pPr>
      <w:bookmarkStart w:id="16" w:name="_Toc240274694"/>
      <w:r w:rsidRPr="00A323B8">
        <w:t>Guaranteed Low End Prize Structure (GLEPS)</w:t>
      </w:r>
      <w:bookmarkEnd w:id="16"/>
    </w:p>
    <w:p w14:paraId="37F29E21" w14:textId="77777777" w:rsidR="004A32AC" w:rsidRPr="00A323B8" w:rsidRDefault="004A32AC" w:rsidP="00C93775">
      <w:pPr>
        <w:spacing w:after="120"/>
      </w:pP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GLEPS</w:t>
      </w:r>
      <w:r w:rsidRPr="00A323B8">
        <w:rPr>
          <w:rFonts w:eastAsia="Times New Roman"/>
        </w:rPr>
        <w:t xml:space="preserve"> </w:t>
      </w:r>
      <w:r w:rsidRPr="00A323B8">
        <w:t>prize</w:t>
      </w:r>
      <w:r w:rsidRPr="00A323B8">
        <w:rPr>
          <w:rFonts w:eastAsia="Times New Roman"/>
        </w:rPr>
        <w:t xml:space="preserve"> </w:t>
      </w:r>
      <w:r w:rsidRPr="00A323B8">
        <w:t>value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each</w:t>
      </w:r>
      <w:r w:rsidRPr="00A323B8">
        <w:rPr>
          <w:rFonts w:eastAsia="Times New Roman"/>
        </w:rPr>
        <w:t xml:space="preserve"> </w:t>
      </w:r>
      <w:r w:rsidRPr="00A323B8">
        <w:t>book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>
        <w:rPr>
          <w:noProof/>
        </w:rPr>
        <w:t>40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 xml:space="preserve">be: </w:t>
      </w:r>
    </w:p>
    <w:tbl>
      <w:tblPr>
        <w:tblStyle w:val="TableGridLight"/>
        <w:tblW w:w="7836" w:type="dxa"/>
        <w:tblInd w:w="596" w:type="dxa"/>
        <w:tblLayout w:type="fixed"/>
        <w:tblLook w:val="0000" w:firstRow="0" w:lastRow="0" w:firstColumn="0" w:lastColumn="0" w:noHBand="0" w:noVBand="0"/>
      </w:tblPr>
      <w:tblGrid>
        <w:gridCol w:w="2116"/>
        <w:gridCol w:w="2250"/>
        <w:gridCol w:w="3470"/>
      </w:tblGrid>
      <w:tr w:rsidR="004A32AC" w:rsidRPr="00A323B8" w14:paraId="716EB818" w14:textId="77777777" w:rsidTr="00885D63">
        <w:tc>
          <w:tcPr>
            <w:tcW w:w="2116" w:type="dxa"/>
          </w:tcPr>
          <w:p w14:paraId="71A92756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Prize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Amount</w:t>
            </w:r>
            <w:r w:rsidRPr="00A323B8">
              <w:rPr>
                <w:rFonts w:eastAsia="Times New Roman"/>
                <w:b/>
              </w:rPr>
              <w:t xml:space="preserve"> (</w:t>
            </w:r>
            <w:r w:rsidRPr="00A323B8">
              <w:rPr>
                <w:b/>
              </w:rPr>
              <w:t>Rs)</w:t>
            </w:r>
          </w:p>
        </w:tc>
        <w:tc>
          <w:tcPr>
            <w:tcW w:w="2250" w:type="dxa"/>
          </w:tcPr>
          <w:p w14:paraId="0156F5CC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Number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of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Prizes</w:t>
            </w:r>
          </w:p>
        </w:tc>
        <w:tc>
          <w:tcPr>
            <w:tcW w:w="3470" w:type="dxa"/>
          </w:tcPr>
          <w:p w14:paraId="002047CA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Prize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Value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per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Book</w:t>
            </w:r>
            <w:r w:rsidRPr="00A323B8">
              <w:rPr>
                <w:rFonts w:eastAsia="Times New Roman"/>
                <w:b/>
              </w:rPr>
              <w:t xml:space="preserve"> (</w:t>
            </w:r>
            <w:r w:rsidRPr="00A323B8">
              <w:rPr>
                <w:b/>
              </w:rPr>
              <w:t>Rs)</w:t>
            </w:r>
          </w:p>
        </w:tc>
      </w:tr>
      <w:tr w:rsidR="004A32AC" w:rsidRPr="00A323B8" w14:paraId="56D3AC01" w14:textId="77777777" w:rsidTr="00885D63">
        <w:trPr>
          <w:trHeight w:val="239"/>
        </w:trPr>
        <w:tc>
          <w:tcPr>
            <w:tcW w:w="2116" w:type="dxa"/>
          </w:tcPr>
          <w:p w14:paraId="3F996066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673262">
              <w:rPr>
                <w:noProof/>
              </w:rPr>
              <w:t>50</w:t>
            </w:r>
          </w:p>
        </w:tc>
        <w:tc>
          <w:tcPr>
            <w:tcW w:w="2250" w:type="dxa"/>
          </w:tcPr>
          <w:p w14:paraId="7A13F7CD" w14:textId="77777777" w:rsidR="004A32AC" w:rsidRPr="00A323B8" w:rsidRDefault="004A32AC" w:rsidP="00635E86">
            <w:pPr>
              <w:pStyle w:val="NoSpacing"/>
              <w:snapToGrid w:val="0"/>
              <w:jc w:val="center"/>
            </w:pPr>
            <w:r w:rsidRPr="00673262">
              <w:rPr>
                <w:noProof/>
              </w:rPr>
              <w:t>8</w:t>
            </w:r>
          </w:p>
        </w:tc>
        <w:tc>
          <w:tcPr>
            <w:tcW w:w="3470" w:type="dxa"/>
          </w:tcPr>
          <w:p w14:paraId="6B167000" w14:textId="77777777" w:rsidR="004A32AC" w:rsidRPr="00A323B8" w:rsidRDefault="004A32AC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 xml:space="preserve"> 400.00</w:t>
            </w:r>
          </w:p>
        </w:tc>
      </w:tr>
      <w:tr w:rsidR="004A32AC" w:rsidRPr="00A323B8" w14:paraId="3FA948B1" w14:textId="77777777" w:rsidTr="00885D63">
        <w:tc>
          <w:tcPr>
            <w:tcW w:w="2116" w:type="dxa"/>
          </w:tcPr>
          <w:p w14:paraId="117A93E2" w14:textId="77777777" w:rsidR="004A32AC" w:rsidRPr="00A323B8" w:rsidRDefault="004A32AC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Total</w:t>
            </w:r>
          </w:p>
        </w:tc>
        <w:tc>
          <w:tcPr>
            <w:tcW w:w="2250" w:type="dxa"/>
          </w:tcPr>
          <w:p w14:paraId="2687FFB3" w14:textId="77777777" w:rsidR="004A32AC" w:rsidRPr="00A323B8" w:rsidRDefault="004A32AC" w:rsidP="00635E86">
            <w:pPr>
              <w:pStyle w:val="NoSpacing"/>
              <w:snapToGrid w:val="0"/>
              <w:jc w:val="center"/>
              <w:rPr>
                <w:b/>
              </w:rPr>
            </w:pPr>
            <w:r w:rsidRPr="00673262">
              <w:rPr>
                <w:b/>
                <w:noProof/>
              </w:rPr>
              <w:t>8</w:t>
            </w:r>
          </w:p>
        </w:tc>
        <w:tc>
          <w:tcPr>
            <w:tcW w:w="3470" w:type="dxa"/>
          </w:tcPr>
          <w:p w14:paraId="4A692B27" w14:textId="77777777" w:rsidR="004A32AC" w:rsidRPr="00A323B8" w:rsidRDefault="004A32AC" w:rsidP="0012746A">
            <w:pPr>
              <w:pStyle w:val="NoSpacing"/>
              <w:snapToGrid w:val="0"/>
              <w:jc w:val="right"/>
              <w:rPr>
                <w:b/>
              </w:rPr>
            </w:pPr>
            <w:r>
              <w:rPr>
                <w:b/>
                <w:bCs/>
                <w:noProof/>
              </w:rPr>
              <w:t xml:space="preserve"> 400.00</w:t>
            </w:r>
          </w:p>
        </w:tc>
      </w:tr>
    </w:tbl>
    <w:p w14:paraId="5C5679C1" w14:textId="77777777" w:rsidR="004A32AC" w:rsidRPr="00A323B8" w:rsidRDefault="004A32AC" w:rsidP="00C93775">
      <w:pPr>
        <w:pStyle w:val="NoSpacing"/>
        <w:jc w:val="left"/>
        <w:rPr>
          <w:rFonts w:eastAsia="Times New Roman"/>
        </w:rPr>
      </w:pPr>
    </w:p>
    <w:p w14:paraId="7C89B794" w14:textId="77777777" w:rsidR="004A32AC" w:rsidRPr="00A323B8" w:rsidRDefault="004A32AC" w:rsidP="00C93775">
      <w:pPr>
        <w:pStyle w:val="NoSpacing"/>
        <w:spacing w:after="120"/>
        <w:jc w:val="left"/>
      </w:pPr>
      <w:r w:rsidRPr="00A323B8">
        <w:t>Prize</w:t>
      </w:r>
      <w:r w:rsidRPr="00A323B8">
        <w:rPr>
          <w:rFonts w:eastAsia="Times New Roman"/>
        </w:rPr>
        <w:t xml:space="preserve"> </w:t>
      </w:r>
      <w:r w:rsidRPr="00A323B8">
        <w:t>Summary</w:t>
      </w:r>
    </w:p>
    <w:tbl>
      <w:tblPr>
        <w:tblStyle w:val="TableGridLight"/>
        <w:tblW w:w="5735" w:type="dxa"/>
        <w:tblInd w:w="596" w:type="dxa"/>
        <w:tblLayout w:type="fixed"/>
        <w:tblLook w:val="0000" w:firstRow="0" w:lastRow="0" w:firstColumn="0" w:lastColumn="0" w:noHBand="0" w:noVBand="0"/>
      </w:tblPr>
      <w:tblGrid>
        <w:gridCol w:w="1649"/>
        <w:gridCol w:w="1260"/>
        <w:gridCol w:w="2826"/>
      </w:tblGrid>
      <w:tr w:rsidR="004A32AC" w:rsidRPr="00A323B8" w14:paraId="337EAA30" w14:textId="77777777" w:rsidTr="00444C5A">
        <w:tc>
          <w:tcPr>
            <w:tcW w:w="1649" w:type="dxa"/>
          </w:tcPr>
          <w:p w14:paraId="4A549A22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Prize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Level</w:t>
            </w:r>
          </w:p>
        </w:tc>
        <w:tc>
          <w:tcPr>
            <w:tcW w:w="1260" w:type="dxa"/>
          </w:tcPr>
          <w:p w14:paraId="2AA9DD73" w14:textId="77777777" w:rsidR="004A32AC" w:rsidRPr="00A323B8" w:rsidRDefault="004A32AC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Winners</w:t>
            </w:r>
          </w:p>
        </w:tc>
        <w:tc>
          <w:tcPr>
            <w:tcW w:w="2826" w:type="dxa"/>
          </w:tcPr>
          <w:p w14:paraId="51A1491C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Total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Prize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Amount</w:t>
            </w:r>
            <w:r w:rsidRPr="00A323B8">
              <w:rPr>
                <w:rFonts w:eastAsia="Times New Roman"/>
                <w:b/>
              </w:rPr>
              <w:t xml:space="preserve"> </w:t>
            </w:r>
            <w:r>
              <w:rPr>
                <w:rFonts w:eastAsia="Times New Roman"/>
                <w:b/>
              </w:rPr>
              <w:t>(</w:t>
            </w:r>
            <w:r w:rsidRPr="00A323B8">
              <w:rPr>
                <w:b/>
              </w:rPr>
              <w:t>Rs</w:t>
            </w:r>
            <w:r>
              <w:rPr>
                <w:b/>
              </w:rPr>
              <w:t>)</w:t>
            </w:r>
          </w:p>
        </w:tc>
      </w:tr>
      <w:tr w:rsidR="004A32AC" w:rsidRPr="00A323B8" w14:paraId="33FB9321" w14:textId="77777777" w:rsidTr="00444C5A">
        <w:tc>
          <w:tcPr>
            <w:tcW w:w="1649" w:type="dxa"/>
          </w:tcPr>
          <w:p w14:paraId="1D53C650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t>Low</w:t>
            </w:r>
          </w:p>
        </w:tc>
        <w:tc>
          <w:tcPr>
            <w:tcW w:w="1260" w:type="dxa"/>
          </w:tcPr>
          <w:p w14:paraId="31EB9A7E" w14:textId="77777777" w:rsidR="004A32AC" w:rsidRPr="00A323B8" w:rsidRDefault="004A32AC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>100,000</w:t>
            </w:r>
          </w:p>
        </w:tc>
        <w:tc>
          <w:tcPr>
            <w:tcW w:w="2826" w:type="dxa"/>
          </w:tcPr>
          <w:p w14:paraId="3692ACCA" w14:textId="77777777" w:rsidR="004A32AC" w:rsidRPr="00A323B8" w:rsidRDefault="004A32AC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>5,000,000.00</w:t>
            </w:r>
          </w:p>
        </w:tc>
      </w:tr>
      <w:tr w:rsidR="004A32AC" w:rsidRPr="00A323B8" w14:paraId="5BF71B61" w14:textId="77777777" w:rsidTr="00444C5A">
        <w:tc>
          <w:tcPr>
            <w:tcW w:w="1649" w:type="dxa"/>
          </w:tcPr>
          <w:p w14:paraId="55483958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t>High</w:t>
            </w:r>
          </w:p>
        </w:tc>
        <w:tc>
          <w:tcPr>
            <w:tcW w:w="1260" w:type="dxa"/>
          </w:tcPr>
          <w:p w14:paraId="4ECCD56F" w14:textId="77777777" w:rsidR="004A32AC" w:rsidRPr="00A323B8" w:rsidRDefault="004A32AC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>14,332</w:t>
            </w:r>
          </w:p>
        </w:tc>
        <w:tc>
          <w:tcPr>
            <w:tcW w:w="2826" w:type="dxa"/>
          </w:tcPr>
          <w:p w14:paraId="2324F5D1" w14:textId="77777777" w:rsidR="004A32AC" w:rsidRPr="00A323B8" w:rsidRDefault="004A32AC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>8,250,000.00</w:t>
            </w:r>
          </w:p>
        </w:tc>
      </w:tr>
      <w:tr w:rsidR="004A32AC" w:rsidRPr="00A323B8" w14:paraId="00DF891C" w14:textId="77777777" w:rsidTr="00444C5A">
        <w:tc>
          <w:tcPr>
            <w:tcW w:w="1649" w:type="dxa"/>
          </w:tcPr>
          <w:p w14:paraId="31E24AE1" w14:textId="77777777" w:rsidR="004A32AC" w:rsidRPr="00A323B8" w:rsidRDefault="004A32AC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Total</w:t>
            </w:r>
          </w:p>
        </w:tc>
        <w:tc>
          <w:tcPr>
            <w:tcW w:w="1260" w:type="dxa"/>
          </w:tcPr>
          <w:p w14:paraId="515F7021" w14:textId="77777777" w:rsidR="004A32AC" w:rsidRPr="00A323B8" w:rsidRDefault="004A32AC" w:rsidP="0012746A">
            <w:pPr>
              <w:pStyle w:val="NoSpacing"/>
              <w:snapToGrid w:val="0"/>
              <w:jc w:val="right"/>
              <w:rPr>
                <w:b/>
              </w:rPr>
            </w:pPr>
            <w:r>
              <w:rPr>
                <w:b/>
                <w:bCs/>
                <w:noProof/>
              </w:rPr>
              <w:t>114,332</w:t>
            </w:r>
          </w:p>
        </w:tc>
        <w:tc>
          <w:tcPr>
            <w:tcW w:w="2826" w:type="dxa"/>
          </w:tcPr>
          <w:p w14:paraId="555D8C63" w14:textId="77777777" w:rsidR="004A32AC" w:rsidRPr="00A323B8" w:rsidRDefault="004A32AC" w:rsidP="0012746A">
            <w:pPr>
              <w:pStyle w:val="NoSpacing"/>
              <w:snapToGrid w:val="0"/>
              <w:jc w:val="right"/>
              <w:rPr>
                <w:b/>
              </w:rPr>
            </w:pPr>
            <w:r>
              <w:rPr>
                <w:b/>
                <w:bCs/>
                <w:noProof/>
              </w:rPr>
              <w:t>13,250,000.00</w:t>
            </w:r>
          </w:p>
        </w:tc>
      </w:tr>
    </w:tbl>
    <w:p w14:paraId="1A9BB42B" w14:textId="77777777" w:rsidR="004A32AC" w:rsidRPr="00A323B8" w:rsidRDefault="004A32AC" w:rsidP="00C93775">
      <w:pPr>
        <w:pStyle w:val="NoSpacing"/>
        <w:jc w:val="left"/>
      </w:pPr>
    </w:p>
    <w:p w14:paraId="625B838D" w14:textId="77777777" w:rsidR="004A32AC" w:rsidRPr="00A323B8" w:rsidRDefault="004A32AC" w:rsidP="00C93775">
      <w:pPr>
        <w:pStyle w:val="Heading1"/>
        <w:jc w:val="left"/>
      </w:pPr>
      <w:r w:rsidRPr="00A323B8">
        <w:rPr>
          <w:rFonts w:eastAsia="Times New Roman"/>
        </w:rPr>
        <w:lastRenderedPageBreak/>
        <w:tab/>
      </w:r>
      <w:bookmarkStart w:id="17" w:name="_Toc240274695"/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RESTRICTIONS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PLAY</w:t>
      </w:r>
      <w:r w:rsidRPr="00A323B8">
        <w:rPr>
          <w:rFonts w:eastAsia="Times New Roman"/>
        </w:rPr>
        <w:t xml:space="preserve"> </w:t>
      </w:r>
      <w:r w:rsidRPr="00A323B8">
        <w:t>REQUIREMENTS</w:t>
      </w:r>
      <w:bookmarkEnd w:id="17"/>
    </w:p>
    <w:p w14:paraId="6BD2AAD3" w14:textId="77777777" w:rsidR="004A32AC" w:rsidRPr="00D71414" w:rsidRDefault="004A32AC" w:rsidP="00D71414">
      <w:pPr>
        <w:pStyle w:val="Heading2"/>
        <w:jc w:val="left"/>
      </w:pPr>
      <w:bookmarkStart w:id="18" w:name="_Toc240274696"/>
      <w:r w:rsidRPr="00A323B8">
        <w:t>Restrictions</w:t>
      </w:r>
      <w:bookmarkEnd w:id="18"/>
    </w:p>
    <w:p w14:paraId="0BF046B5" w14:textId="77777777" w:rsidR="004A32AC" w:rsidRPr="00673262" w:rsidRDefault="004A32AC" w:rsidP="00382719">
      <w:pPr>
        <w:pStyle w:val="NoSpacing"/>
        <w:jc w:val="left"/>
        <w:rPr>
          <w:noProof/>
        </w:rPr>
      </w:pPr>
      <w:r w:rsidRPr="00673262">
        <w:rPr>
          <w:noProof/>
        </w:rPr>
        <w:t>A slot of 12,000 Tickets (300 books) should contain the following prizes. There will be 41 boxes with this prize allocation.</w:t>
      </w:r>
    </w:p>
    <w:p w14:paraId="1BD55084" w14:textId="54ADFDD9" w:rsidR="004A32AC" w:rsidRPr="00673262" w:rsidRDefault="004A32AC" w:rsidP="00382719">
      <w:pPr>
        <w:pStyle w:val="NoSpacing"/>
        <w:jc w:val="left"/>
        <w:rPr>
          <w:noProof/>
        </w:rPr>
      </w:pPr>
      <w:r w:rsidRPr="00673262">
        <w:rPr>
          <w:noProof/>
        </w:rPr>
        <w:t>• Rs. 500 - 300 winners</w:t>
      </w:r>
    </w:p>
    <w:p w14:paraId="617EABB9" w14:textId="77777777" w:rsidR="004A32AC" w:rsidRPr="00673262" w:rsidRDefault="004A32AC" w:rsidP="00382719">
      <w:pPr>
        <w:pStyle w:val="NoSpacing"/>
        <w:jc w:val="left"/>
        <w:rPr>
          <w:noProof/>
        </w:rPr>
      </w:pPr>
      <w:r w:rsidRPr="00673262">
        <w:rPr>
          <w:noProof/>
        </w:rPr>
        <w:t>• Rs. 1,000 - at least 42 winner(s)</w:t>
      </w:r>
    </w:p>
    <w:p w14:paraId="538EB4E4" w14:textId="77777777" w:rsidR="004A32AC" w:rsidRPr="00673262" w:rsidRDefault="004A32AC" w:rsidP="00382719">
      <w:pPr>
        <w:pStyle w:val="NoSpacing"/>
        <w:jc w:val="left"/>
        <w:rPr>
          <w:noProof/>
        </w:rPr>
      </w:pPr>
      <w:r w:rsidRPr="00673262">
        <w:rPr>
          <w:noProof/>
        </w:rPr>
        <w:t>• Rs. 5,000 - 1 winner(s)</w:t>
      </w:r>
    </w:p>
    <w:p w14:paraId="10AE2570" w14:textId="77777777" w:rsidR="006C15AD" w:rsidRDefault="006C15AD" w:rsidP="00382719">
      <w:pPr>
        <w:pStyle w:val="NoSpacing"/>
        <w:jc w:val="left"/>
        <w:rPr>
          <w:noProof/>
        </w:rPr>
      </w:pPr>
    </w:p>
    <w:p w14:paraId="4047FD8A" w14:textId="6E0353AE" w:rsidR="004A32AC" w:rsidRPr="00673262" w:rsidRDefault="004A32AC" w:rsidP="00382719">
      <w:pPr>
        <w:pStyle w:val="NoSpacing"/>
        <w:jc w:val="left"/>
        <w:rPr>
          <w:noProof/>
        </w:rPr>
      </w:pPr>
      <w:r w:rsidRPr="00673262">
        <w:rPr>
          <w:noProof/>
        </w:rPr>
        <w:t>The last box containing 8,000 Tickets (200 books) should have:</w:t>
      </w:r>
    </w:p>
    <w:p w14:paraId="24D67685" w14:textId="0A5CEBFA" w:rsidR="004A32AC" w:rsidRPr="00673262" w:rsidRDefault="004A32AC" w:rsidP="00382719">
      <w:pPr>
        <w:pStyle w:val="NoSpacing"/>
        <w:jc w:val="left"/>
        <w:rPr>
          <w:noProof/>
        </w:rPr>
      </w:pPr>
      <w:r w:rsidRPr="00673262">
        <w:rPr>
          <w:noProof/>
        </w:rPr>
        <w:t>• Rs. 500 - 200 winners</w:t>
      </w:r>
    </w:p>
    <w:p w14:paraId="528D888F" w14:textId="77777777" w:rsidR="004A32AC" w:rsidRPr="00673262" w:rsidRDefault="004A32AC" w:rsidP="00382719">
      <w:pPr>
        <w:pStyle w:val="NoSpacing"/>
        <w:jc w:val="left"/>
        <w:rPr>
          <w:noProof/>
        </w:rPr>
      </w:pPr>
      <w:r w:rsidRPr="00673262">
        <w:rPr>
          <w:noProof/>
        </w:rPr>
        <w:t>• Rs. 1,000 - at least 28 winner(s)</w:t>
      </w:r>
    </w:p>
    <w:p w14:paraId="1ABCB14A" w14:textId="77777777" w:rsidR="004A32AC" w:rsidRPr="00673262" w:rsidRDefault="004A32AC" w:rsidP="00382719">
      <w:pPr>
        <w:pStyle w:val="NoSpacing"/>
        <w:jc w:val="left"/>
        <w:rPr>
          <w:noProof/>
        </w:rPr>
      </w:pPr>
      <w:r w:rsidRPr="00673262">
        <w:rPr>
          <w:noProof/>
        </w:rPr>
        <w:t>• Rs. 5,000 - 1 winner(s)</w:t>
      </w:r>
    </w:p>
    <w:p w14:paraId="62A6BE99" w14:textId="77777777" w:rsidR="004A32AC" w:rsidRDefault="004A32AC" w:rsidP="00C93775">
      <w:pPr>
        <w:pStyle w:val="NoSpacing"/>
        <w:keepLines/>
        <w:jc w:val="left"/>
      </w:pPr>
    </w:p>
    <w:p w14:paraId="31EAEBFE" w14:textId="77777777" w:rsidR="004A32AC" w:rsidRPr="009E1D8B" w:rsidRDefault="004A32AC" w:rsidP="00C93775">
      <w:pPr>
        <w:pStyle w:val="NoSpacing"/>
        <w:keepLines/>
        <w:jc w:val="left"/>
      </w:pPr>
      <w:r w:rsidRPr="00673262">
        <w:rPr>
          <w:noProof/>
        </w:rPr>
        <w:t>Each book should contain one prize of Rs. 500.</w:t>
      </w:r>
    </w:p>
    <w:p w14:paraId="1C6C4525" w14:textId="69B7E8C1" w:rsidR="004A32AC" w:rsidRPr="009E1D8B" w:rsidRDefault="004A32AC" w:rsidP="00C93775">
      <w:pPr>
        <w:pStyle w:val="NoSpacing"/>
        <w:keepLines/>
        <w:jc w:val="left"/>
      </w:pPr>
      <w:r w:rsidRPr="00673262">
        <w:rPr>
          <w:noProof/>
        </w:rPr>
        <w:t>Each bo</w:t>
      </w:r>
      <w:r w:rsidR="00FD1A42">
        <w:rPr>
          <w:noProof/>
        </w:rPr>
        <w:t>ok</w:t>
      </w:r>
      <w:r w:rsidRPr="00673262">
        <w:rPr>
          <w:noProof/>
        </w:rPr>
        <w:t xml:space="preserve"> should not contain more than one prize of Rs.1,000 and Rs.5,000.</w:t>
      </w:r>
    </w:p>
    <w:p w14:paraId="00A55611" w14:textId="77777777" w:rsidR="004A32AC" w:rsidRDefault="004A32AC" w:rsidP="00D12DD9">
      <w:pPr>
        <w:pStyle w:val="NoSpacing"/>
        <w:keepLines/>
        <w:jc w:val="left"/>
      </w:pPr>
      <w:r w:rsidRPr="00673262">
        <w:rPr>
          <w:noProof/>
        </w:rPr>
        <w:t>Each book should contain at least one “NON-GLEPS” prize.</w:t>
      </w:r>
    </w:p>
    <w:p w14:paraId="61E37170" w14:textId="77777777" w:rsidR="004A32AC" w:rsidRDefault="004A32AC" w:rsidP="00D12DD9">
      <w:pPr>
        <w:pStyle w:val="NoSpacing"/>
        <w:keepLines/>
        <w:jc w:val="left"/>
      </w:pPr>
      <w:r w:rsidRPr="00673262">
        <w:rPr>
          <w:noProof/>
        </w:rPr>
        <w:t>No consecutive tickets with same play patterns.</w:t>
      </w:r>
    </w:p>
    <w:p w14:paraId="6D83B66B" w14:textId="77777777" w:rsidR="004A32AC" w:rsidRDefault="004A32AC" w:rsidP="00D12DD9">
      <w:pPr>
        <w:pStyle w:val="NoSpacing"/>
        <w:keepLines/>
        <w:jc w:val="left"/>
      </w:pPr>
      <w:r w:rsidRPr="00673262">
        <w:rPr>
          <w:noProof/>
        </w:rPr>
        <w:t>No consecutive tickets with same winning symbols in any rotation.</w:t>
      </w:r>
    </w:p>
    <w:p w14:paraId="70FA1F47" w14:textId="77777777" w:rsidR="004A32AC" w:rsidRPr="00A323B8" w:rsidRDefault="004A32AC" w:rsidP="00D12DD9">
      <w:pPr>
        <w:pStyle w:val="NoSpacing"/>
        <w:keepLines/>
        <w:jc w:val="left"/>
        <w:rPr>
          <w:rFonts w:eastAsia="Times New Roman"/>
        </w:rPr>
      </w:pPr>
      <w:r w:rsidRPr="00673262">
        <w:rPr>
          <w:noProof/>
        </w:rPr>
        <w:t>No logical relationship between play patterns and VIRN.</w:t>
      </w:r>
    </w:p>
    <w:p w14:paraId="468EE319" w14:textId="77777777" w:rsidR="004A32AC" w:rsidRPr="0068352F" w:rsidRDefault="004A32AC" w:rsidP="00D12DD9">
      <w:pPr>
        <w:pStyle w:val="NoSpacing"/>
        <w:keepLines/>
        <w:jc w:val="left"/>
      </w:pPr>
      <w:r w:rsidRPr="00673262">
        <w:rPr>
          <w:noProof/>
        </w:rPr>
        <w:t>No more than three consecutive tickets with same prize value.</w:t>
      </w:r>
    </w:p>
    <w:p w14:paraId="72AB1D1B" w14:textId="77777777" w:rsidR="004A32AC" w:rsidRPr="00A323B8" w:rsidRDefault="004A32AC" w:rsidP="00C93775">
      <w:pPr>
        <w:pStyle w:val="NoSpacing"/>
        <w:keepLines/>
        <w:jc w:val="left"/>
      </w:pPr>
      <w:r w:rsidRPr="00673262">
        <w:rPr>
          <w:noProof/>
        </w:rPr>
        <w:t>Any multiples of 5 tickets starting from ticket number 001 in a book should contain at least one winner.</w:t>
      </w:r>
    </w:p>
    <w:p w14:paraId="29888BA6" w14:textId="77777777" w:rsidR="004A32AC" w:rsidRPr="00A323B8" w:rsidRDefault="004A32AC" w:rsidP="00C93775">
      <w:pPr>
        <w:pStyle w:val="Heading2"/>
        <w:jc w:val="left"/>
      </w:pPr>
      <w:bookmarkStart w:id="19" w:name="_Toc240274697"/>
      <w:r w:rsidRPr="00A323B8">
        <w:t>Play Requirement</w:t>
      </w:r>
      <w:bookmarkEnd w:id="19"/>
    </w:p>
    <w:p w14:paraId="76621613" w14:textId="77777777" w:rsidR="004A32AC" w:rsidRPr="00A323B8" w:rsidRDefault="004A32AC" w:rsidP="00C93775">
      <w:r w:rsidRPr="00A323B8">
        <w:t>Not</w:t>
      </w:r>
      <w:r w:rsidRPr="00A323B8">
        <w:rPr>
          <w:rFonts w:eastAsia="Times New Roman"/>
        </w:rPr>
        <w:t xml:space="preserve"> </w:t>
      </w:r>
      <w:r w:rsidRPr="00A323B8">
        <w:t>applicable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game.</w:t>
      </w:r>
    </w:p>
    <w:p w14:paraId="2BF5CEA4" w14:textId="77777777" w:rsidR="004A32AC" w:rsidRPr="00A323B8" w:rsidRDefault="004A32AC" w:rsidP="00C93775">
      <w:pPr>
        <w:pStyle w:val="Heading1"/>
        <w:jc w:val="left"/>
      </w:pPr>
      <w:bookmarkStart w:id="20" w:name="_Toc240274698"/>
      <w:r w:rsidRPr="00A323B8">
        <w:t>SUPPORT</w:t>
      </w:r>
      <w:r w:rsidRPr="00A323B8">
        <w:rPr>
          <w:rFonts w:eastAsia="Times New Roman"/>
        </w:rPr>
        <w:t xml:space="preserve"> </w:t>
      </w:r>
      <w:r w:rsidRPr="00A323B8">
        <w:t>MATERIAL</w:t>
      </w:r>
      <w:bookmarkEnd w:id="20"/>
    </w:p>
    <w:p w14:paraId="1005273F" w14:textId="77777777" w:rsidR="004A32AC" w:rsidRPr="00A323B8" w:rsidRDefault="004A32AC" w:rsidP="00C93775">
      <w:pPr>
        <w:pStyle w:val="Heading2"/>
        <w:jc w:val="left"/>
      </w:pPr>
      <w:r w:rsidRPr="00A323B8">
        <w:t xml:space="preserve"> </w:t>
      </w:r>
      <w:bookmarkStart w:id="21" w:name="_Toc240274699"/>
      <w:r w:rsidRPr="00A323B8">
        <w:t>Samples Tickets</w:t>
      </w:r>
      <w:bookmarkEnd w:id="21"/>
    </w:p>
    <w:p w14:paraId="30BF622C" w14:textId="77777777" w:rsidR="004A32AC" w:rsidRPr="00A323B8" w:rsidRDefault="004A32AC" w:rsidP="00C93775"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supply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1,000</w:t>
      </w:r>
      <w:r w:rsidRPr="00A323B8">
        <w:rPr>
          <w:rFonts w:eastAsia="Times New Roman"/>
        </w:rPr>
        <w:t xml:space="preserve"> </w:t>
      </w:r>
      <w:r w:rsidRPr="00A323B8">
        <w:t>losing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word</w:t>
      </w:r>
      <w:r w:rsidRPr="00A323B8">
        <w:rPr>
          <w:rFonts w:eastAsia="Times New Roman"/>
        </w:rPr>
        <w:t xml:space="preserve"> “</w:t>
      </w:r>
      <w:r w:rsidRPr="00A323B8">
        <w:rPr>
          <w:b/>
          <w:bCs/>
        </w:rPr>
        <w:t>SAMPLE</w:t>
      </w:r>
      <w:r w:rsidRPr="00A323B8">
        <w:rPr>
          <w:rFonts w:eastAsia="Times New Roman"/>
        </w:rPr>
        <w:t xml:space="preserve">” </w:t>
      </w:r>
      <w:r w:rsidRPr="00A323B8">
        <w:t>printed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back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provided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samples.</w:t>
      </w:r>
    </w:p>
    <w:p w14:paraId="3925F3FF" w14:textId="77777777" w:rsidR="004A32AC" w:rsidRPr="00A323B8" w:rsidRDefault="004A32AC" w:rsidP="00C93775">
      <w:pPr>
        <w:pStyle w:val="Heading2"/>
        <w:jc w:val="left"/>
      </w:pPr>
      <w:bookmarkStart w:id="22" w:name="_Toc240274700"/>
      <w:r w:rsidRPr="00A323B8">
        <w:t>Validation File</w:t>
      </w:r>
      <w:bookmarkEnd w:id="22"/>
    </w:p>
    <w:p w14:paraId="000E5874" w14:textId="77777777" w:rsidR="004A32AC" w:rsidRPr="00A323B8" w:rsidRDefault="004A32AC" w:rsidP="00C93775"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winning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verification</w:t>
      </w:r>
      <w:r>
        <w:t>,</w:t>
      </w:r>
      <w:r w:rsidRPr="00A323B8">
        <w:rPr>
          <w:rFonts w:eastAsia="Times New Roman"/>
        </w:rPr>
        <w:t xml:space="preserve"> </w:t>
      </w:r>
      <w:r w:rsidRPr="00A323B8">
        <w:t>an</w:t>
      </w:r>
      <w:r w:rsidRPr="00A323B8">
        <w:rPr>
          <w:rFonts w:eastAsia="Times New Roman"/>
        </w:rPr>
        <w:t xml:space="preserve"> </w:t>
      </w:r>
      <w:r w:rsidRPr="00A323B8">
        <w:t>encrypted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password</w:t>
      </w:r>
      <w:r w:rsidRPr="00A323B8">
        <w:rPr>
          <w:rFonts w:eastAsia="Times New Roman"/>
        </w:rPr>
        <w:t xml:space="preserve"> </w:t>
      </w:r>
      <w:r w:rsidRPr="00A323B8">
        <w:t>protected</w:t>
      </w:r>
      <w:r w:rsidRPr="00A323B8">
        <w:rPr>
          <w:rFonts w:eastAsia="Times New Roman"/>
        </w:rPr>
        <w:t xml:space="preserve"> </w:t>
      </w:r>
      <w:r w:rsidRPr="00A323B8">
        <w:t>dbf</w:t>
      </w:r>
      <w:r w:rsidRPr="00A323B8">
        <w:rPr>
          <w:rFonts w:eastAsia="Times New Roman"/>
        </w:rPr>
        <w:t xml:space="preserve"> </w:t>
      </w:r>
      <w:r w:rsidRPr="00A323B8">
        <w:t>file</w:t>
      </w:r>
      <w:r w:rsidRPr="00A323B8">
        <w:rPr>
          <w:rFonts w:eastAsia="Times New Roman"/>
        </w:rPr>
        <w:t xml:space="preserve"> </w:t>
      </w:r>
      <w:r w:rsidRPr="00A323B8">
        <w:t>containing</w:t>
      </w:r>
      <w:r w:rsidRPr="00A323B8">
        <w:rPr>
          <w:rFonts w:eastAsia="Times New Roman"/>
        </w:rPr>
        <w:t xml:space="preserve"> </w:t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winning</w:t>
      </w:r>
      <w:r w:rsidRPr="00A323B8">
        <w:rPr>
          <w:rFonts w:eastAsia="Times New Roman"/>
        </w:rPr>
        <w:t xml:space="preserve"> </w:t>
      </w:r>
      <w:r w:rsidRPr="00A323B8">
        <w:t>VIRNs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supplied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CD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file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record</w:t>
      </w:r>
      <w:r w:rsidRPr="00A323B8">
        <w:rPr>
          <w:rFonts w:eastAsia="Times New Roman"/>
        </w:rPr>
        <w:t xml:space="preserve"> </w:t>
      </w:r>
      <w:r w:rsidRPr="00A323B8">
        <w:t>format</w:t>
      </w:r>
      <w:r w:rsidRPr="00A323B8">
        <w:rPr>
          <w:rFonts w:eastAsia="Times New Roman"/>
        </w:rPr>
        <w:t xml:space="preserve"> </w:t>
      </w:r>
      <w:r w:rsidRPr="00A323B8">
        <w:t>specified</w:t>
      </w:r>
      <w:r w:rsidRPr="00A323B8">
        <w:rPr>
          <w:rFonts w:eastAsia="Times New Roman"/>
        </w:rPr>
        <w:t xml:space="preserve"> </w:t>
      </w:r>
      <w:r w:rsidRPr="00A323B8">
        <w:t>below.</w:t>
      </w:r>
    </w:p>
    <w:p w14:paraId="41641350" w14:textId="77777777" w:rsidR="004A32AC" w:rsidRPr="00A323B8" w:rsidRDefault="004A32AC" w:rsidP="00C93775">
      <w:pPr>
        <w:spacing w:after="120"/>
      </w:pPr>
      <w:r w:rsidRPr="00A323B8">
        <w:rPr>
          <w:b/>
        </w:rPr>
        <w:t>Please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 xml:space="preserve">note: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data</w:t>
      </w:r>
      <w:r w:rsidRPr="00A323B8">
        <w:rPr>
          <w:rFonts w:eastAsia="Times New Roman"/>
        </w:rPr>
        <w:t xml:space="preserve"> </w:t>
      </w:r>
      <w:r w:rsidRPr="00A323B8">
        <w:t>requirement</w:t>
      </w:r>
      <w:r w:rsidRPr="00A323B8">
        <w:rPr>
          <w:rFonts w:eastAsia="Times New Roman"/>
        </w:rPr>
        <w:t xml:space="preserve"> </w:t>
      </w:r>
      <w:r w:rsidRPr="00A323B8">
        <w:t>can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varied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meet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technical</w:t>
      </w:r>
      <w:r w:rsidRPr="00A323B8">
        <w:rPr>
          <w:rFonts w:eastAsia="Times New Roman"/>
        </w:rPr>
        <w:t xml:space="preserve"> </w:t>
      </w:r>
      <w:r w:rsidRPr="00A323B8">
        <w:t>specifications.</w:t>
      </w:r>
    </w:p>
    <w:p w14:paraId="3745AE3E" w14:textId="77777777" w:rsidR="004A32AC" w:rsidRPr="00A323B8" w:rsidRDefault="004A32AC" w:rsidP="00D71414">
      <w:pPr>
        <w:pStyle w:val="NoSpacing"/>
        <w:keepNext/>
        <w:keepLines/>
        <w:spacing w:after="120"/>
        <w:ind w:right="720"/>
        <w:jc w:val="left"/>
      </w:pPr>
      <w:r w:rsidRPr="00A323B8">
        <w:rPr>
          <w:b/>
        </w:rPr>
        <w:lastRenderedPageBreak/>
        <w:t>High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Tier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and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Low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Tier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Validation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Data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File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(Data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File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Type: Dbase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III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&amp;</w:t>
      </w:r>
      <w:r w:rsidRPr="00A323B8">
        <w:rPr>
          <w:rFonts w:eastAsia="Times New Roman"/>
          <w:b/>
        </w:rPr>
        <w:t>.</w:t>
      </w:r>
      <w:r w:rsidRPr="00A323B8">
        <w:rPr>
          <w:b/>
        </w:rPr>
        <w:t>dbf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Format)</w:t>
      </w:r>
    </w:p>
    <w:p w14:paraId="073A6142" w14:textId="77777777" w:rsidR="004A32AC" w:rsidRPr="00A323B8" w:rsidRDefault="004A32AC" w:rsidP="00D71414">
      <w:pPr>
        <w:pStyle w:val="NoSpacing"/>
        <w:keepNext/>
        <w:keepLines/>
        <w:jc w:val="left"/>
      </w:pPr>
      <w:r w:rsidRPr="00A323B8">
        <w:rPr>
          <w:b/>
        </w:rPr>
        <w:t xml:space="preserve"> Record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 xml:space="preserve">Layout: </w:t>
      </w:r>
    </w:p>
    <w:tbl>
      <w:tblPr>
        <w:tblW w:w="8280" w:type="dxa"/>
        <w:tblInd w:w="17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7"/>
        <w:gridCol w:w="866"/>
        <w:gridCol w:w="1056"/>
        <w:gridCol w:w="1160"/>
        <w:gridCol w:w="1387"/>
        <w:gridCol w:w="1954"/>
      </w:tblGrid>
      <w:tr w:rsidR="004A32AC" w:rsidRPr="00A323B8" w14:paraId="24B6862F" w14:textId="77777777" w:rsidTr="0029452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B1E78F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Field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6D5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Width</w:t>
            </w:r>
          </w:p>
          <w:p w14:paraId="16FD7A13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(Max)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0E593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Decimal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B3F47E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Field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Type</w:t>
            </w:r>
          </w:p>
        </w:tc>
        <w:tc>
          <w:tcPr>
            <w:tcW w:w="3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7798A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Sample: -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Data</w:t>
            </w:r>
            <w:r w:rsidRPr="00A323B8">
              <w:rPr>
                <w:rFonts w:eastAsia="Times New Roman"/>
                <w:b/>
              </w:rPr>
              <w:t>,</w:t>
            </w:r>
          </w:p>
          <w:p w14:paraId="00BE6F0A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Values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&amp;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Description</w:t>
            </w:r>
          </w:p>
        </w:tc>
      </w:tr>
      <w:tr w:rsidR="004A32AC" w:rsidRPr="00A323B8" w14:paraId="616DD0E1" w14:textId="77777777" w:rsidTr="00294523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691B8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BARCODE</w:t>
            </w:r>
          </w:p>
          <w:p w14:paraId="7350FA3F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9D4681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15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66542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0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8756C4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Character</w:t>
            </w:r>
          </w:p>
          <w:p w14:paraId="2518631D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F1512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Type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F81C97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Format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(9)</w:t>
            </w:r>
          </w:p>
        </w:tc>
      </w:tr>
      <w:tr w:rsidR="004A32AC" w:rsidRPr="00A323B8" w14:paraId="64F58477" w14:textId="77777777" w:rsidTr="00294523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F323AD" w14:textId="77777777" w:rsidR="004A32AC" w:rsidRPr="00A323B8" w:rsidRDefault="004A32AC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AC78D1" w14:textId="77777777" w:rsidR="004A32AC" w:rsidRPr="00A323B8" w:rsidRDefault="004A32AC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A3C304" w14:textId="77777777" w:rsidR="004A32AC" w:rsidRPr="00A323B8" w:rsidRDefault="004A32AC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D492B" w14:textId="77777777" w:rsidR="004A32AC" w:rsidRPr="00A323B8" w:rsidRDefault="004A32AC" w:rsidP="00D71414">
            <w:pPr>
              <w:keepNext/>
              <w:rPr>
                <w:rFonts w:cs="Mangal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CD2DB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Lottery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Code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20C66" w14:textId="77777777" w:rsidR="004A32AC" w:rsidRDefault="004A32AC" w:rsidP="00D71414">
            <w:pPr>
              <w:pStyle w:val="NoSpacing"/>
              <w:keepNext/>
              <w:keepLines/>
              <w:snapToGrid w:val="0"/>
              <w:jc w:val="left"/>
              <w:rPr>
                <w:rFonts w:eastAsia="Times New Roman"/>
              </w:rPr>
            </w:pPr>
            <w:r w:rsidRPr="00673262">
              <w:rPr>
                <w:noProof/>
              </w:rPr>
              <w:t>320</w:t>
            </w:r>
          </w:p>
          <w:p w14:paraId="13029407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>
              <w:rPr>
                <w:rFonts w:eastAsia="Times New Roman"/>
              </w:rPr>
              <w:t>(</w:t>
            </w:r>
            <w:r w:rsidRPr="00A323B8">
              <w:t>Format</w:t>
            </w:r>
            <w:r w:rsidRPr="00A323B8">
              <w:rPr>
                <w:rFonts w:eastAsia="Times New Roman"/>
              </w:rPr>
              <w:t xml:space="preserve"> </w:t>
            </w:r>
            <w:r>
              <w:t xml:space="preserve">- </w:t>
            </w:r>
            <w:r w:rsidRPr="00A323B8">
              <w:t>999)</w:t>
            </w:r>
          </w:p>
        </w:tc>
      </w:tr>
      <w:tr w:rsidR="004A32AC" w:rsidRPr="00A323B8" w14:paraId="26C16682" w14:textId="77777777" w:rsidTr="00294523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E7C4B7" w14:textId="77777777" w:rsidR="004A32AC" w:rsidRPr="00A323B8" w:rsidRDefault="004A32AC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726126" w14:textId="77777777" w:rsidR="004A32AC" w:rsidRPr="00A323B8" w:rsidRDefault="004A32AC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0598EA" w14:textId="77777777" w:rsidR="004A32AC" w:rsidRPr="00A323B8" w:rsidRDefault="004A32AC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C825FE" w14:textId="77777777" w:rsidR="004A32AC" w:rsidRPr="00A323B8" w:rsidRDefault="004A32AC" w:rsidP="00D71414">
            <w:pPr>
              <w:keepNext/>
              <w:rPr>
                <w:rFonts w:cs="Mangal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66B12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Game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No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67DA8" w14:textId="6A568DBE" w:rsidR="004A32AC" w:rsidRPr="00A323B8" w:rsidRDefault="00B8294A" w:rsidP="00D71414">
            <w:pPr>
              <w:pStyle w:val="NoSpacing"/>
              <w:keepNext/>
              <w:keepLines/>
              <w:snapToGrid w:val="0"/>
              <w:jc w:val="left"/>
            </w:pPr>
            <w:r>
              <w:rPr>
                <w:noProof/>
              </w:rPr>
              <w:t>0115</w:t>
            </w:r>
          </w:p>
          <w:p w14:paraId="77AF9A5A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(Format</w:t>
            </w:r>
            <w:r w:rsidRPr="00A323B8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- </w:t>
            </w:r>
            <w:r w:rsidRPr="00A323B8">
              <w:t>9999)</w:t>
            </w:r>
          </w:p>
        </w:tc>
      </w:tr>
      <w:tr w:rsidR="004A32AC" w:rsidRPr="00A323B8" w14:paraId="26405931" w14:textId="77777777" w:rsidTr="00294523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64DC9" w14:textId="77777777" w:rsidR="004A32AC" w:rsidRPr="00A323B8" w:rsidRDefault="004A32AC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2F994" w14:textId="77777777" w:rsidR="004A32AC" w:rsidRPr="00A323B8" w:rsidRDefault="004A32AC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D6945" w14:textId="77777777" w:rsidR="004A32AC" w:rsidRPr="00A323B8" w:rsidRDefault="004A32AC" w:rsidP="00D71414">
            <w:pPr>
              <w:keepNext/>
              <w:rPr>
                <w:rFonts w:cs="Mangal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C7959" w14:textId="77777777" w:rsidR="004A32AC" w:rsidRPr="00A323B8" w:rsidRDefault="004A32AC" w:rsidP="00D71414">
            <w:pPr>
              <w:keepNext/>
              <w:rPr>
                <w:rFonts w:cs="Mangal"/>
              </w:rPr>
            </w:pP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819C8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VIRN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No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1EE50" w14:textId="77777777" w:rsidR="004A32AC" w:rsidRPr="00AF53EB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F53EB">
              <w:t>VIRN</w:t>
            </w:r>
            <w:r w:rsidRPr="00AF53EB">
              <w:rPr>
                <w:rFonts w:eastAsia="Times New Roman"/>
              </w:rPr>
              <w:t xml:space="preserve"> </w:t>
            </w:r>
            <w:r w:rsidRPr="00AF53EB">
              <w:t>No</w:t>
            </w:r>
            <w:r w:rsidRPr="00AF53EB">
              <w:rPr>
                <w:rFonts w:eastAsia="Times New Roman"/>
              </w:rPr>
              <w:t xml:space="preserve"> – </w:t>
            </w:r>
            <w:r w:rsidRPr="00AF53EB">
              <w:t>Unique</w:t>
            </w:r>
            <w:r w:rsidRPr="00AF53EB">
              <w:rPr>
                <w:rFonts w:eastAsia="Times New Roman"/>
              </w:rPr>
              <w:t xml:space="preserve"> </w:t>
            </w:r>
            <w:r w:rsidRPr="00AF53EB">
              <w:t>seven</w:t>
            </w:r>
            <w:r w:rsidRPr="00AF53EB">
              <w:rPr>
                <w:rFonts w:eastAsia="Times New Roman"/>
              </w:rPr>
              <w:t xml:space="preserve">-digit </w:t>
            </w:r>
            <w:r w:rsidRPr="00AF53EB">
              <w:t>random</w:t>
            </w:r>
            <w:r w:rsidRPr="00AF53EB">
              <w:rPr>
                <w:rFonts w:eastAsia="Times New Roman"/>
              </w:rPr>
              <w:t xml:space="preserve"> </w:t>
            </w:r>
            <w:r w:rsidRPr="00AF53EB">
              <w:t>validation</w:t>
            </w:r>
            <w:r w:rsidRPr="00AF53EB">
              <w:rPr>
                <w:rFonts w:eastAsia="Times New Roman"/>
              </w:rPr>
              <w:t xml:space="preserve"> </w:t>
            </w:r>
            <w:r w:rsidRPr="00AF53EB">
              <w:t>number.</w:t>
            </w:r>
          </w:p>
        </w:tc>
      </w:tr>
      <w:tr w:rsidR="004A32AC" w:rsidRPr="00A323B8" w14:paraId="58914CE6" w14:textId="77777777" w:rsidTr="00294523"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AA7675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PCODE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8F2F2F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2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11FF42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0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A5102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Numeric</w:t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827EE2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Prize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Code</w:t>
            </w:r>
          </w:p>
        </w:tc>
        <w:tc>
          <w:tcPr>
            <w:tcW w:w="19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A970A" w14:textId="77777777" w:rsidR="004A32AC" w:rsidRPr="00B15FE9" w:rsidRDefault="004A32AC" w:rsidP="00D71414">
            <w:pPr>
              <w:pStyle w:val="NoSpacing"/>
              <w:keepNext/>
              <w:keepLines/>
              <w:snapToGrid w:val="0"/>
              <w:jc w:val="left"/>
              <w:rPr>
                <w:highlight w:val="yellow"/>
              </w:rPr>
            </w:pPr>
            <w:r w:rsidRPr="00673262">
              <w:rPr>
                <w:noProof/>
              </w:rPr>
              <w:t>Either 03, 07, 08 or 11</w:t>
            </w:r>
          </w:p>
        </w:tc>
      </w:tr>
      <w:tr w:rsidR="004A32AC" w:rsidRPr="00A323B8" w14:paraId="5B062EBE" w14:textId="77777777" w:rsidTr="00294523"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FED78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PAMOUNT</w:t>
            </w:r>
          </w:p>
          <w:p w14:paraId="0485ED3D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AEC11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18</w:t>
            </w:r>
          </w:p>
          <w:p w14:paraId="6F6F16C6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99887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2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ED2A6A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Numeric</w:t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810744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Amount</w:t>
            </w:r>
          </w:p>
        </w:tc>
        <w:tc>
          <w:tcPr>
            <w:tcW w:w="19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07E9E" w14:textId="77777777" w:rsidR="004A32AC" w:rsidRPr="00AF53EB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673262">
              <w:rPr>
                <w:noProof/>
              </w:rPr>
              <w:t>Either Rs. 50, Rs. 500, Rs. 1,000 or Rs. 5,000</w:t>
            </w:r>
          </w:p>
        </w:tc>
      </w:tr>
      <w:tr w:rsidR="004A32AC" w:rsidRPr="00A323B8" w14:paraId="542ABAE9" w14:textId="77777777" w:rsidTr="00294523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C0378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5DE144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7E344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68164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Character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CEC36E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Prize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Description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2C0E3B" w14:textId="77777777" w:rsidR="004A32AC" w:rsidRPr="00B15FE9" w:rsidRDefault="004A32AC" w:rsidP="00D71414">
            <w:pPr>
              <w:pStyle w:val="NoSpacing"/>
              <w:keepNext/>
              <w:keepLines/>
              <w:snapToGrid w:val="0"/>
              <w:jc w:val="left"/>
              <w:rPr>
                <w:highlight w:val="yellow"/>
              </w:rPr>
            </w:pPr>
            <w:r w:rsidRPr="00673262">
              <w:rPr>
                <w:noProof/>
              </w:rPr>
              <w:t>Either Fifty Rupees, Five Hundred Rupees, One Thousand Rupees or Five Thousand Rupees</w:t>
            </w:r>
          </w:p>
        </w:tc>
      </w:tr>
      <w:tr w:rsidR="004A32AC" w:rsidRPr="00A323B8" w14:paraId="092BE22E" w14:textId="77777777" w:rsidTr="00294523"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14F72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TYPE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170DF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341E83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35909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Numeric</w:t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B991E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Type</w:t>
            </w:r>
          </w:p>
        </w:tc>
        <w:tc>
          <w:tcPr>
            <w:tcW w:w="19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DEE7D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=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Low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Tier,</w:t>
            </w:r>
          </w:p>
          <w:p w14:paraId="7022FC09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2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=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High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Tier,</w:t>
            </w:r>
          </w:p>
        </w:tc>
      </w:tr>
      <w:tr w:rsidR="004A32AC" w:rsidRPr="00A323B8" w14:paraId="420BE164" w14:textId="77777777" w:rsidTr="00294523"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0AA64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WINNUMBERS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5BA90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100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2E014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CB6130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Character</w:t>
            </w:r>
          </w:p>
        </w:tc>
        <w:tc>
          <w:tcPr>
            <w:tcW w:w="1387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C6D71" w14:textId="77777777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Winning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Numbers</w:t>
            </w:r>
          </w:p>
        </w:tc>
        <w:tc>
          <w:tcPr>
            <w:tcW w:w="19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DF5D53" w14:textId="5712F441" w:rsidR="004A32AC" w:rsidRPr="00A323B8" w:rsidRDefault="004A32AC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Eg: “</w:t>
            </w:r>
            <w:r w:rsidRPr="00673262">
              <w:rPr>
                <w:noProof/>
              </w:rPr>
              <w:t>Sun and Sun</w:t>
            </w:r>
            <w:r w:rsidRPr="00A323B8">
              <w:t>”</w:t>
            </w:r>
          </w:p>
        </w:tc>
      </w:tr>
    </w:tbl>
    <w:p w14:paraId="5CD2818F" w14:textId="77777777" w:rsidR="004A32AC" w:rsidRPr="00A323B8" w:rsidRDefault="004A32AC" w:rsidP="00C93775">
      <w:pPr>
        <w:pStyle w:val="NoSpacing"/>
        <w:jc w:val="left"/>
      </w:pPr>
    </w:p>
    <w:p w14:paraId="12C128B0" w14:textId="77777777" w:rsidR="004A32AC" w:rsidRPr="00A323B8" w:rsidRDefault="004A32AC" w:rsidP="00C93775">
      <w:r w:rsidRPr="00A323B8">
        <w:t>If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complete</w:t>
      </w:r>
      <w:r w:rsidRPr="00A323B8">
        <w:rPr>
          <w:rFonts w:eastAsia="Times New Roman"/>
        </w:rPr>
        <w:t xml:space="preserve"> </w:t>
      </w:r>
      <w:r w:rsidRPr="00A323B8">
        <w:t>reconstruction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is</w:t>
      </w:r>
      <w:r w:rsidRPr="00A323B8">
        <w:rPr>
          <w:rFonts w:eastAsia="Times New Roman"/>
        </w:rPr>
        <w:t xml:space="preserve"> </w:t>
      </w:r>
      <w:r w:rsidRPr="00A323B8">
        <w:t>required</w:t>
      </w:r>
      <w:r>
        <w:t>,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service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provided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PSL.</w:t>
      </w:r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request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reconstruction</w:t>
      </w:r>
      <w:r w:rsidRPr="00A323B8">
        <w:rPr>
          <w:rFonts w:eastAsia="Times New Roman"/>
        </w:rPr>
        <w:t xml:space="preserve"> </w:t>
      </w:r>
      <w:r w:rsidRPr="00A323B8">
        <w:t>must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directed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writing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General</w:t>
      </w:r>
      <w:r w:rsidRPr="00A323B8">
        <w:rPr>
          <w:rFonts w:eastAsia="Times New Roman"/>
        </w:rPr>
        <w:t xml:space="preserve"> </w:t>
      </w:r>
      <w:r w:rsidRPr="00A323B8">
        <w:t>Manager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an</w:t>
      </w:r>
      <w:r w:rsidRPr="00A323B8">
        <w:rPr>
          <w:rFonts w:eastAsia="Times New Roman"/>
        </w:rPr>
        <w:t xml:space="preserve"> </w:t>
      </w:r>
      <w:r w:rsidRPr="00A323B8">
        <w:t>authorised</w:t>
      </w:r>
      <w:r w:rsidRPr="00A323B8">
        <w:rPr>
          <w:rFonts w:eastAsia="Times New Roman"/>
        </w:rPr>
        <w:t xml:space="preserve"> </w:t>
      </w:r>
      <w:r w:rsidRPr="00A323B8">
        <w:t>officer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NLB.</w:t>
      </w:r>
    </w:p>
    <w:p w14:paraId="1742A455" w14:textId="77777777" w:rsidR="004A32AC" w:rsidRPr="00A323B8" w:rsidRDefault="004A32AC" w:rsidP="00C93775">
      <w:pPr>
        <w:pStyle w:val="Heading2"/>
        <w:jc w:val="left"/>
      </w:pPr>
      <w:bookmarkStart w:id="23" w:name="_Toc240274701"/>
      <w:r w:rsidRPr="00A323B8">
        <w:t>Audit Report</w:t>
      </w:r>
      <w:bookmarkEnd w:id="23"/>
    </w:p>
    <w:p w14:paraId="72A713C9" w14:textId="77777777" w:rsidR="004A32AC" w:rsidRPr="00A323B8" w:rsidRDefault="004A32AC" w:rsidP="00C93775">
      <w:r w:rsidRPr="00A323B8">
        <w:t>An</w:t>
      </w:r>
      <w:r w:rsidRPr="00A323B8">
        <w:rPr>
          <w:rFonts w:eastAsia="Times New Roman"/>
        </w:rPr>
        <w:t xml:space="preserve"> </w:t>
      </w:r>
      <w:r w:rsidRPr="00A323B8">
        <w:t>independent</w:t>
      </w:r>
      <w:r w:rsidRPr="00A323B8">
        <w:rPr>
          <w:rFonts w:eastAsia="Times New Roman"/>
        </w:rPr>
        <w:t xml:space="preserve"> </w:t>
      </w:r>
      <w:r w:rsidRPr="00A323B8">
        <w:t>electronic</w:t>
      </w:r>
      <w:r w:rsidRPr="00A323B8">
        <w:rPr>
          <w:rFonts w:eastAsia="Times New Roman"/>
        </w:rPr>
        <w:t xml:space="preserve"> </w:t>
      </w:r>
      <w:r w:rsidRPr="00A323B8">
        <w:t>audit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conducted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report</w:t>
      </w:r>
      <w:r w:rsidRPr="00A323B8">
        <w:rPr>
          <w:rFonts w:eastAsia="Times New Roman"/>
        </w:rPr>
        <w:t xml:space="preserve"> </w:t>
      </w:r>
      <w:r w:rsidRPr="00A323B8">
        <w:t>issued.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report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confirm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correctness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game/data</w:t>
      </w:r>
      <w:r w:rsidRPr="00A323B8">
        <w:rPr>
          <w:rFonts w:eastAsia="Times New Roman"/>
        </w:rPr>
        <w:t xml:space="preserve"> </w:t>
      </w:r>
      <w:r w:rsidRPr="00A323B8">
        <w:t>used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print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tickets.</w:t>
      </w:r>
    </w:p>
    <w:p w14:paraId="0EAF0E18" w14:textId="77777777" w:rsidR="004A32AC" w:rsidRPr="00A323B8" w:rsidRDefault="004A32AC" w:rsidP="00C93775">
      <w:pPr>
        <w:pStyle w:val="Heading1"/>
        <w:jc w:val="left"/>
      </w:pPr>
      <w:bookmarkStart w:id="24" w:name="_Toc240274702"/>
      <w:r w:rsidRPr="00A323B8">
        <w:t>PACKAGING</w:t>
      </w:r>
      <w:bookmarkEnd w:id="24"/>
    </w:p>
    <w:p w14:paraId="6CBC5CCC" w14:textId="77777777" w:rsidR="004A32AC" w:rsidRPr="00A323B8" w:rsidRDefault="004A32AC" w:rsidP="00C93775">
      <w:pPr>
        <w:pStyle w:val="Heading2"/>
        <w:jc w:val="left"/>
      </w:pPr>
      <w:bookmarkStart w:id="25" w:name="_Toc240274703"/>
      <w:r w:rsidRPr="00A323B8">
        <w:t>Books</w:t>
      </w:r>
      <w:bookmarkEnd w:id="25"/>
    </w:p>
    <w:p w14:paraId="1140F327" w14:textId="77777777" w:rsidR="004A32AC" w:rsidRPr="00A323B8" w:rsidRDefault="004A32AC" w:rsidP="00C93775">
      <w:r w:rsidRPr="00A323B8">
        <w:t>Each</w:t>
      </w:r>
      <w:r w:rsidRPr="00A323B8">
        <w:rPr>
          <w:rFonts w:eastAsia="Times New Roman"/>
        </w:rPr>
        <w:t xml:space="preserve"> </w:t>
      </w:r>
      <w:r w:rsidRPr="00A323B8">
        <w:t>book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contain</w:t>
      </w:r>
      <w:r w:rsidRPr="00A323B8">
        <w:rPr>
          <w:rFonts w:eastAsia="Times New Roman"/>
        </w:rPr>
        <w:t xml:space="preserve"> </w:t>
      </w:r>
      <w:r>
        <w:rPr>
          <w:noProof/>
        </w:rPr>
        <w:t>40</w:t>
      </w:r>
      <w:r w:rsidRPr="00A323B8">
        <w:rPr>
          <w:rFonts w:eastAsia="Times New Roman"/>
        </w:rPr>
        <w:t xml:space="preserve"> </w:t>
      </w:r>
      <w:r w:rsidRPr="00A323B8">
        <w:t>tickets;</w:t>
      </w:r>
      <w:r w:rsidRPr="00A323B8">
        <w:rPr>
          <w:rFonts w:eastAsia="Times New Roman"/>
        </w:rPr>
        <w:t xml:space="preserve"> </w:t>
      </w:r>
      <w:r w:rsidRPr="00A323B8">
        <w:t>books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shrink</w:t>
      </w:r>
      <w:r w:rsidRPr="00A323B8">
        <w:rPr>
          <w:rFonts w:eastAsia="Times New Roman"/>
        </w:rPr>
        <w:t xml:space="preserve"> </w:t>
      </w:r>
      <w:r w:rsidRPr="00A323B8">
        <w:t>wrapped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clear</w:t>
      </w:r>
      <w:r w:rsidRPr="00A323B8">
        <w:rPr>
          <w:rFonts w:eastAsia="Times New Roman"/>
        </w:rPr>
        <w:t xml:space="preserve"> </w:t>
      </w:r>
      <w:r w:rsidRPr="00A323B8">
        <w:t>film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labelled</w:t>
      </w:r>
      <w:r w:rsidRPr="00A323B8">
        <w:rPr>
          <w:rFonts w:eastAsia="Times New Roman"/>
        </w:rPr>
        <w:t xml:space="preserve"> </w:t>
      </w:r>
      <w:r w:rsidRPr="00A323B8">
        <w:t>according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instructions.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book</w:t>
      </w:r>
      <w:r w:rsidRPr="00A323B8">
        <w:rPr>
          <w:rFonts w:eastAsia="Times New Roman"/>
        </w:rPr>
        <w:t xml:space="preserve"> </w:t>
      </w:r>
      <w:r w:rsidRPr="00A323B8">
        <w:t>label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include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bar</w:t>
      </w:r>
      <w:r w:rsidRPr="00A323B8">
        <w:rPr>
          <w:rFonts w:eastAsia="Times New Roman"/>
        </w:rPr>
        <w:t xml:space="preserve"> </w:t>
      </w:r>
      <w:r w:rsidRPr="00A323B8">
        <w:t>code</w:t>
      </w:r>
      <w:r w:rsidRPr="00A323B8">
        <w:rPr>
          <w:rFonts w:eastAsia="Times New Roman"/>
        </w:rPr>
        <w:t xml:space="preserve"> </w:t>
      </w:r>
      <w:r w:rsidRPr="00A323B8">
        <w:t>(2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5</w:t>
      </w:r>
      <w:r w:rsidRPr="00A323B8">
        <w:rPr>
          <w:rFonts w:eastAsia="Times New Roman"/>
        </w:rPr>
        <w:t xml:space="preserve"> </w:t>
      </w:r>
      <w:r w:rsidRPr="00A323B8">
        <w:t>Interleaved</w:t>
      </w:r>
      <w:r w:rsidRPr="00A323B8">
        <w:rPr>
          <w:rFonts w:eastAsia="Times New Roman"/>
        </w:rPr>
        <w:t xml:space="preserve"> </w:t>
      </w:r>
      <w:r w:rsidRPr="00A323B8">
        <w:t>symbology),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one</w:t>
      </w:r>
      <w:r w:rsidRPr="00A323B8">
        <w:rPr>
          <w:rFonts w:eastAsia="Times New Roman"/>
        </w:rPr>
        <w:t xml:space="preserve"> </w:t>
      </w:r>
      <w:r w:rsidRPr="00A323B8">
        <w:t>parity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added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barcode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16</w:t>
      </w:r>
      <w:r w:rsidRPr="00A323B8">
        <w:rPr>
          <w:vertAlign w:val="superscript"/>
        </w:rPr>
        <w:t>th</w:t>
      </w:r>
      <w:r w:rsidRPr="00A323B8">
        <w:rPr>
          <w:rFonts w:eastAsia="Times New Roman"/>
        </w:rPr>
        <w:t xml:space="preserve"> </w:t>
      </w:r>
      <w:r w:rsidRPr="00A323B8">
        <w:t>digit.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barcode</w:t>
      </w:r>
      <w:r w:rsidRPr="00A323B8">
        <w:rPr>
          <w:rFonts w:eastAsia="Times New Roman"/>
        </w:rPr>
        <w:t xml:space="preserve"> </w:t>
      </w:r>
      <w:r w:rsidRPr="00A323B8">
        <w:t>can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used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inventory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distribution</w:t>
      </w:r>
      <w:r w:rsidRPr="00A323B8">
        <w:rPr>
          <w:rFonts w:eastAsia="Times New Roman"/>
        </w:rPr>
        <w:t xml:space="preserve"> </w:t>
      </w:r>
      <w:r w:rsidRPr="00A323B8">
        <w:t>control.</w:t>
      </w:r>
    </w:p>
    <w:p w14:paraId="03BCC828" w14:textId="77777777" w:rsidR="004A32AC" w:rsidRPr="00A323B8" w:rsidRDefault="004A32AC" w:rsidP="00C93775">
      <w:pPr>
        <w:pStyle w:val="Heading2"/>
        <w:jc w:val="left"/>
      </w:pPr>
      <w:bookmarkStart w:id="26" w:name="_Toc240274704"/>
      <w:r w:rsidRPr="00A323B8">
        <w:lastRenderedPageBreak/>
        <w:t>Cartons</w:t>
      </w:r>
      <w:bookmarkEnd w:id="26"/>
    </w:p>
    <w:p w14:paraId="7C5767B7" w14:textId="77777777" w:rsidR="004A32AC" w:rsidRDefault="004A32AC" w:rsidP="00C93775">
      <w:r>
        <w:rPr>
          <w:noProof/>
        </w:rPr>
        <w:t>First 41 cartons will contain 12,000 tickets (300 books) and the last carton contains 8,000 tickets (200 books)</w:t>
      </w:r>
      <w:r>
        <w:t>.</w:t>
      </w:r>
    </w:p>
    <w:p w14:paraId="4032D8BB" w14:textId="77777777" w:rsidR="004A32AC" w:rsidRPr="00A323B8" w:rsidRDefault="004A32AC" w:rsidP="00C93775">
      <w:r w:rsidRPr="00A323B8">
        <w:t>Cartons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sealed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tape,</w:t>
      </w:r>
      <w:r w:rsidRPr="00A323B8">
        <w:rPr>
          <w:rFonts w:eastAsia="Times New Roman"/>
        </w:rPr>
        <w:t xml:space="preserve"> </w:t>
      </w:r>
      <w:r w:rsidRPr="00A323B8">
        <w:t>strap</w:t>
      </w:r>
      <w:r w:rsidRPr="00A323B8">
        <w:rPr>
          <w:rFonts w:eastAsia="Times New Roman"/>
        </w:rPr>
        <w:t xml:space="preserve"> </w:t>
      </w:r>
      <w:r w:rsidRPr="00A323B8">
        <w:t>sealed</w:t>
      </w:r>
      <w:r w:rsidRPr="00A323B8">
        <w:rPr>
          <w:rFonts w:eastAsia="Times New Roman"/>
        </w:rPr>
        <w:t xml:space="preserve"> </w:t>
      </w:r>
      <w:r w:rsidRPr="00A323B8">
        <w:t>twice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labelled</w:t>
      </w:r>
      <w:r w:rsidRPr="00A323B8">
        <w:rPr>
          <w:rFonts w:eastAsia="Times New Roman"/>
        </w:rPr>
        <w:t xml:space="preserve"> </w:t>
      </w:r>
      <w:r w:rsidRPr="00A323B8">
        <w:t>according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instructions.</w:t>
      </w:r>
    </w:p>
    <w:p w14:paraId="79B16482" w14:textId="77777777" w:rsidR="004A32AC" w:rsidRPr="00A323B8" w:rsidRDefault="004A32AC" w:rsidP="00C93775">
      <w:r w:rsidRPr="00A323B8">
        <w:t>Please</w:t>
      </w:r>
      <w:r w:rsidRPr="00A323B8">
        <w:rPr>
          <w:rFonts w:eastAsia="Times New Roman"/>
        </w:rPr>
        <w:t xml:space="preserve"> </w:t>
      </w:r>
      <w:r w:rsidRPr="00A323B8">
        <w:t>note: Since</w:t>
      </w:r>
      <w:r w:rsidRPr="00A323B8">
        <w:rPr>
          <w:rFonts w:eastAsia="Times New Roman"/>
        </w:rPr>
        <w:t xml:space="preserve"> </w:t>
      </w:r>
      <w:r w:rsidRPr="00A323B8">
        <w:t>there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no</w:t>
      </w:r>
      <w:r w:rsidRPr="00A323B8">
        <w:rPr>
          <w:rFonts w:eastAsia="Times New Roman"/>
        </w:rPr>
        <w:t xml:space="preserve"> </w:t>
      </w:r>
      <w:r w:rsidRPr="00A323B8">
        <w:t>missing</w:t>
      </w:r>
      <w:r w:rsidRPr="00A323B8">
        <w:rPr>
          <w:rFonts w:eastAsia="Times New Roman"/>
        </w:rPr>
        <w:t xml:space="preserve"> </w:t>
      </w:r>
      <w:r w:rsidRPr="00A323B8">
        <w:t>books</w:t>
      </w:r>
      <w:r w:rsidRPr="00A323B8">
        <w:rPr>
          <w:rFonts w:eastAsia="Times New Roman"/>
        </w:rPr>
        <w:t xml:space="preserve"> </w:t>
      </w:r>
      <w:r w:rsidRPr="00A323B8">
        <w:t>there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no</w:t>
      </w:r>
      <w:r w:rsidRPr="00A323B8">
        <w:rPr>
          <w:rFonts w:eastAsia="Times New Roman"/>
        </w:rPr>
        <w:t xml:space="preserve"> </w:t>
      </w:r>
      <w:r w:rsidRPr="00A323B8">
        <w:t>need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carton</w:t>
      </w:r>
      <w:r w:rsidRPr="00A323B8">
        <w:rPr>
          <w:rFonts w:eastAsia="Times New Roman"/>
        </w:rPr>
        <w:t xml:space="preserve"> </w:t>
      </w:r>
      <w:r w:rsidRPr="00A323B8">
        <w:t>content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printed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label</w:t>
      </w:r>
      <w:r w:rsidRPr="00A323B8">
        <w:rPr>
          <w:rFonts w:eastAsia="Times New Roman"/>
        </w:rPr>
        <w:t xml:space="preserve"> </w:t>
      </w:r>
      <w:r w:rsidRPr="00A323B8">
        <w:t>other</w:t>
      </w:r>
      <w:r w:rsidRPr="00A323B8">
        <w:rPr>
          <w:rFonts w:eastAsia="Times New Roman"/>
        </w:rPr>
        <w:t xml:space="preserve"> </w:t>
      </w:r>
      <w:r w:rsidRPr="00A323B8">
        <w:t>than</w:t>
      </w:r>
      <w:r w:rsidRPr="00A323B8">
        <w:rPr>
          <w:rFonts w:eastAsia="Times New Roman"/>
        </w:rPr>
        <w:t xml:space="preserve"> </w:t>
      </w:r>
      <w:r w:rsidRPr="00A323B8">
        <w:t>start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end</w:t>
      </w:r>
      <w:r w:rsidRPr="00A323B8">
        <w:rPr>
          <w:rFonts w:eastAsia="Times New Roman"/>
        </w:rPr>
        <w:t xml:space="preserve"> </w:t>
      </w:r>
      <w:r w:rsidRPr="00A323B8">
        <w:t>book</w:t>
      </w:r>
      <w:r w:rsidRPr="00A323B8">
        <w:rPr>
          <w:rFonts w:eastAsia="Times New Roman"/>
        </w:rPr>
        <w:t xml:space="preserve"> </w:t>
      </w:r>
      <w:r w:rsidRPr="00A323B8">
        <w:t>number.</w:t>
      </w:r>
    </w:p>
    <w:p w14:paraId="2569C29E" w14:textId="77777777" w:rsidR="004A32AC" w:rsidRPr="00A323B8" w:rsidRDefault="004A32AC" w:rsidP="00C93775">
      <w:pPr>
        <w:pStyle w:val="Heading2"/>
        <w:jc w:val="left"/>
      </w:pPr>
      <w:r w:rsidRPr="00A323B8">
        <w:tab/>
      </w:r>
      <w:bookmarkStart w:id="27" w:name="_Toc240274705"/>
      <w:r w:rsidRPr="00A323B8">
        <w:t>Packing Manifest</w:t>
      </w:r>
      <w:bookmarkEnd w:id="27"/>
    </w:p>
    <w:p w14:paraId="655BF6BF" w14:textId="77777777" w:rsidR="004A32AC" w:rsidRPr="00A323B8" w:rsidRDefault="004A32AC" w:rsidP="00C93775">
      <w:pPr>
        <w:rPr>
          <w:rFonts w:eastAsia="Times New Roman"/>
        </w:rPr>
      </w:pP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computer</w:t>
      </w:r>
      <w:r w:rsidRPr="00A323B8">
        <w:rPr>
          <w:rFonts w:eastAsia="Times New Roman"/>
        </w:rPr>
        <w:t xml:space="preserve">-generated </w:t>
      </w:r>
      <w:r w:rsidRPr="00A323B8">
        <w:t>manifest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carton</w:t>
      </w:r>
      <w:r w:rsidRPr="00A323B8">
        <w:rPr>
          <w:rFonts w:eastAsia="Times New Roman"/>
        </w:rPr>
        <w:t xml:space="preserve"> </w:t>
      </w:r>
      <w:r w:rsidRPr="00A323B8">
        <w:t>contents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generated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sent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at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same</w:t>
      </w:r>
      <w:r w:rsidRPr="00A323B8">
        <w:rPr>
          <w:rFonts w:eastAsia="Times New Roman"/>
        </w:rPr>
        <w:t xml:space="preserve"> </w:t>
      </w:r>
      <w:r w:rsidRPr="00A323B8">
        <w:t>time as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are</w:t>
      </w:r>
      <w:r w:rsidRPr="00A323B8">
        <w:rPr>
          <w:rFonts w:eastAsia="Times New Roman"/>
        </w:rPr>
        <w:t xml:space="preserve"> </w:t>
      </w:r>
      <w:r w:rsidRPr="00A323B8">
        <w:t>delivered.</w:t>
      </w:r>
      <w:r w:rsidRPr="00A323B8">
        <w:rPr>
          <w:rFonts w:eastAsia="Times New Roman"/>
        </w:rPr>
        <w:t xml:space="preserve"> </w:t>
      </w:r>
      <w:r w:rsidRPr="00A323B8">
        <w:t>Carton</w:t>
      </w:r>
      <w:r w:rsidRPr="00A323B8">
        <w:rPr>
          <w:rFonts w:eastAsia="Times New Roman"/>
        </w:rPr>
        <w:t xml:space="preserve"> </w:t>
      </w:r>
      <w:r w:rsidRPr="00A323B8">
        <w:t>content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varied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accordance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requirements.</w:t>
      </w:r>
    </w:p>
    <w:p w14:paraId="1415E4F1" w14:textId="77777777" w:rsidR="004A32AC" w:rsidRPr="00A323B8" w:rsidRDefault="004A32AC" w:rsidP="00C93775">
      <w:pPr>
        <w:pStyle w:val="Heading1"/>
        <w:jc w:val="left"/>
      </w:pPr>
      <w:bookmarkStart w:id="28" w:name="_Toc240274706"/>
      <w:r w:rsidRPr="00A323B8">
        <w:t>SCHEDULE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DELIVERABLES</w:t>
      </w:r>
      <w:bookmarkEnd w:id="28"/>
    </w:p>
    <w:p w14:paraId="26FCA614" w14:textId="77777777" w:rsidR="004A32AC" w:rsidRPr="00A323B8" w:rsidRDefault="004A32AC" w:rsidP="00C93775">
      <w:pPr>
        <w:pStyle w:val="Heading2"/>
        <w:jc w:val="left"/>
      </w:pPr>
      <w:bookmarkStart w:id="29" w:name="_Toc240274707"/>
      <w:r w:rsidRPr="00A323B8">
        <w:t>Proposed Schedule</w:t>
      </w:r>
      <w:bookmarkEnd w:id="29"/>
    </w:p>
    <w:p w14:paraId="457C0D67" w14:textId="77777777" w:rsidR="004A32AC" w:rsidRPr="00A323B8" w:rsidRDefault="004A32AC" w:rsidP="00C93775"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following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provided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illustrate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possible</w:t>
      </w:r>
      <w:r w:rsidRPr="00A323B8">
        <w:rPr>
          <w:rFonts w:eastAsia="Times New Roman"/>
        </w:rPr>
        <w:t xml:space="preserve"> </w:t>
      </w:r>
      <w:r w:rsidRPr="00A323B8">
        <w:t>indicative</w:t>
      </w:r>
      <w:r w:rsidRPr="00A323B8">
        <w:rPr>
          <w:rFonts w:eastAsia="Times New Roman"/>
        </w:rPr>
        <w:t xml:space="preserve"> manufacturing </w:t>
      </w:r>
      <w:r w:rsidRPr="00A323B8">
        <w:t>schedule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despatch</w:t>
      </w:r>
      <w:r w:rsidRPr="00A323B8">
        <w:rPr>
          <w:rFonts w:eastAsia="Times New Roman"/>
        </w:rPr>
        <w:t xml:space="preserve"> </w:t>
      </w:r>
      <w:r w:rsidRPr="00A323B8">
        <w:t>scenario.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start</w:t>
      </w:r>
      <w:r w:rsidRPr="00A323B8">
        <w:rPr>
          <w:rFonts w:eastAsia="Times New Roman"/>
        </w:rPr>
        <w:t xml:space="preserve"> </w:t>
      </w:r>
      <w:r w:rsidRPr="00A323B8">
        <w:t>date</w:t>
      </w:r>
      <w:r w:rsidRPr="00A323B8">
        <w:rPr>
          <w:rFonts w:eastAsia="Times New Roman"/>
        </w:rPr>
        <w:t xml:space="preserve"> </w:t>
      </w:r>
      <w:r w:rsidRPr="00A323B8">
        <w:t>is</w:t>
      </w:r>
      <w:r w:rsidRPr="00A323B8">
        <w:rPr>
          <w:rFonts w:eastAsia="Times New Roman"/>
        </w:rPr>
        <w:t xml:space="preserve"> </w:t>
      </w:r>
      <w:r w:rsidRPr="00A323B8">
        <w:t>dependent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approval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Specification,</w:t>
      </w:r>
      <w:r w:rsidRPr="00A323B8">
        <w:rPr>
          <w:rFonts w:eastAsia="Times New Roman"/>
        </w:rPr>
        <w:t xml:space="preserve"> </w:t>
      </w:r>
      <w:r w:rsidRPr="00A323B8">
        <w:t>supply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finished</w:t>
      </w:r>
      <w:r w:rsidRPr="00A323B8">
        <w:rPr>
          <w:rFonts w:eastAsia="Times New Roman"/>
        </w:rPr>
        <w:t xml:space="preserve"> </w:t>
      </w:r>
      <w:r w:rsidRPr="00A323B8">
        <w:t>artwork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layered</w:t>
      </w:r>
      <w:r w:rsidRPr="00A323B8">
        <w:rPr>
          <w:rFonts w:eastAsia="Times New Roman"/>
        </w:rPr>
        <w:t xml:space="preserve"> </w:t>
      </w:r>
      <w:r w:rsidRPr="00A323B8">
        <w:t>Illustrator</w:t>
      </w:r>
      <w:r w:rsidRPr="00A323B8">
        <w:rPr>
          <w:rFonts w:eastAsia="Times New Roman"/>
        </w:rPr>
        <w:t xml:space="preserve"> </w:t>
      </w:r>
      <w:r w:rsidRPr="00A323B8">
        <w:t>file</w:t>
      </w:r>
      <w:r w:rsidRPr="00A323B8">
        <w:rPr>
          <w:rFonts w:eastAsia="Times New Roman"/>
        </w:rPr>
        <w:t xml:space="preserve"> </w:t>
      </w:r>
      <w:r w:rsidRPr="00A323B8">
        <w:t>format.</w:t>
      </w:r>
    </w:p>
    <w:p w14:paraId="431B14D7" w14:textId="77777777" w:rsidR="004A32AC" w:rsidRPr="00A323B8" w:rsidRDefault="004A32AC" w:rsidP="00C93775">
      <w:pPr>
        <w:pStyle w:val="NoSpacing"/>
        <w:ind w:left="720"/>
        <w:jc w:val="left"/>
      </w:pPr>
    </w:p>
    <w:tbl>
      <w:tblPr>
        <w:tblW w:w="7203" w:type="dxa"/>
        <w:tblInd w:w="62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8"/>
        <w:gridCol w:w="2195"/>
      </w:tblGrid>
      <w:tr w:rsidR="004A32AC" w:rsidRPr="00A323B8" w14:paraId="65CB892D" w14:textId="77777777" w:rsidTr="002118F9">
        <w:trPr>
          <w:cantSplit/>
          <w:tblHeader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FB4F94" w14:textId="77777777" w:rsidR="004A32AC" w:rsidRPr="00A323B8" w:rsidRDefault="004A32AC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Activity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8A194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Target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Date</w:t>
            </w:r>
          </w:p>
        </w:tc>
      </w:tr>
      <w:tr w:rsidR="004A32AC" w:rsidRPr="00A323B8" w14:paraId="13C55045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5A638E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t>Finalise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and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Authorise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Game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Specification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A211E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</w:p>
        </w:tc>
      </w:tr>
      <w:tr w:rsidR="004A32AC" w:rsidRPr="00A323B8" w14:paraId="7A07B17D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A52EC7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t>Supply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Artwork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(PSL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to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complete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some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revision)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03540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</w:p>
        </w:tc>
      </w:tr>
      <w:tr w:rsidR="004A32AC" w:rsidRPr="00A323B8" w14:paraId="7E0DEC2A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0EF11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t>Approve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Artwork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(Colours)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500CF5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</w:p>
        </w:tc>
      </w:tr>
      <w:tr w:rsidR="004A32AC" w:rsidRPr="00A323B8" w14:paraId="65D7A9F0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2A0D4D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t>Receipt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and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Acceptance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of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PO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D4187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</w:p>
        </w:tc>
      </w:tr>
      <w:tr w:rsidR="004A32AC" w:rsidRPr="00A323B8" w14:paraId="2E090F86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9F4A7C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t>Approval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of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Digital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Proof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938EA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</w:p>
        </w:tc>
      </w:tr>
      <w:tr w:rsidR="004A32AC" w:rsidRPr="00A323B8" w14:paraId="6DAFEF3D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54919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t>Production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Start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Deadline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1FE26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</w:p>
        </w:tc>
      </w:tr>
      <w:tr w:rsidR="004A32AC" w:rsidRPr="00A323B8" w14:paraId="7426DBC9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9E588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t>Data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Generation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and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Internal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Audit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75B51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</w:p>
        </w:tc>
      </w:tr>
      <w:tr w:rsidR="004A32AC" w:rsidRPr="00A323B8" w14:paraId="12B5C59D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CA920D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t>Independent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Audit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1C315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</w:p>
        </w:tc>
      </w:tr>
      <w:tr w:rsidR="004A32AC" w:rsidRPr="00A323B8" w14:paraId="421DAE52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AC85D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t>Commence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Printing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577B2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</w:p>
        </w:tc>
      </w:tr>
      <w:tr w:rsidR="004A32AC" w:rsidRPr="00A323B8" w14:paraId="1CF19737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564A5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t>Commence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Packing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E2D426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</w:p>
        </w:tc>
      </w:tr>
      <w:tr w:rsidR="004A32AC" w:rsidRPr="00A323B8" w14:paraId="0D389675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42D18C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t>Commence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Despatch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Tickets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DED62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</w:p>
        </w:tc>
      </w:tr>
      <w:tr w:rsidR="004A32AC" w:rsidRPr="00A323B8" w14:paraId="76A18F5D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F0AF6A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t>Despatch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VIRN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Data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65618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</w:p>
        </w:tc>
      </w:tr>
    </w:tbl>
    <w:p w14:paraId="2F05C8EB" w14:textId="77777777" w:rsidR="004A32AC" w:rsidRPr="00A323B8" w:rsidRDefault="004A32AC" w:rsidP="00C93775">
      <w:pPr>
        <w:pStyle w:val="NoSpacing"/>
        <w:jc w:val="left"/>
      </w:pPr>
    </w:p>
    <w:p w14:paraId="0BF99998" w14:textId="77777777" w:rsidR="004A32AC" w:rsidRPr="00A323B8" w:rsidRDefault="004A32AC" w:rsidP="00C93775">
      <w:pPr>
        <w:pStyle w:val="NoSpacing"/>
        <w:jc w:val="left"/>
      </w:pP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delivery</w:t>
      </w:r>
      <w:r w:rsidRPr="00A323B8">
        <w:rPr>
          <w:rFonts w:eastAsia="Times New Roman"/>
        </w:rPr>
        <w:t xml:space="preserve"> </w:t>
      </w:r>
      <w:r w:rsidRPr="00A323B8">
        <w:t>schedule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depend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supply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approval</w:t>
      </w:r>
      <w:r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art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specification.</w:t>
      </w:r>
    </w:p>
    <w:p w14:paraId="018614DE" w14:textId="77777777" w:rsidR="004A32AC" w:rsidRPr="00A323B8" w:rsidRDefault="004A32AC" w:rsidP="00C93775">
      <w:pPr>
        <w:pStyle w:val="Heading1"/>
        <w:jc w:val="left"/>
      </w:pPr>
      <w:bookmarkStart w:id="30" w:name="_Toc240274708"/>
      <w:r w:rsidRPr="00A323B8">
        <w:t>DELIVERY</w:t>
      </w:r>
      <w:bookmarkEnd w:id="30"/>
    </w:p>
    <w:p w14:paraId="0FDB486A" w14:textId="77777777" w:rsidR="004A32AC" w:rsidRPr="00A323B8" w:rsidRDefault="004A32AC" w:rsidP="00C93775">
      <w:pPr>
        <w:pStyle w:val="Heading2"/>
        <w:jc w:val="left"/>
      </w:pPr>
      <w:bookmarkStart w:id="31" w:name="_Toc240274709"/>
      <w:r w:rsidRPr="00A323B8">
        <w:t>Local Delivery</w:t>
      </w:r>
      <w:bookmarkEnd w:id="31"/>
    </w:p>
    <w:p w14:paraId="6A75D416" w14:textId="77777777" w:rsidR="004A32AC" w:rsidRPr="00A323B8" w:rsidRDefault="004A32AC" w:rsidP="00C93775">
      <w:r w:rsidRPr="00A323B8">
        <w:t>Pallets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completed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delivered</w:t>
      </w:r>
      <w:r w:rsidRPr="00A323B8">
        <w:rPr>
          <w:rFonts w:eastAsia="Times New Roman"/>
        </w:rPr>
        <w:t xml:space="preserve"> </w:t>
      </w:r>
      <w:r w:rsidRPr="00A323B8">
        <w:t>from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facility</w:t>
      </w:r>
      <w:r w:rsidRPr="00A323B8">
        <w:rPr>
          <w:rFonts w:eastAsia="Times New Roman"/>
        </w:rPr>
        <w:t xml:space="preserve"> </w:t>
      </w:r>
      <w:r w:rsidRPr="00A323B8">
        <w:t>at</w:t>
      </w:r>
      <w:r w:rsidRPr="00A323B8">
        <w:rPr>
          <w:rFonts w:eastAsia="Times New Roman"/>
        </w:rPr>
        <w:t xml:space="preserve"> </w:t>
      </w:r>
      <w:r w:rsidRPr="00A323B8">
        <w:t>Kelaniya</w:t>
      </w:r>
      <w:r w:rsidRPr="00A323B8">
        <w:rPr>
          <w:rFonts w:eastAsia="Times New Roman"/>
        </w:rPr>
        <w:t xml:space="preserve"> </w:t>
      </w:r>
      <w:r w:rsidRPr="00A323B8">
        <w:t>using</w:t>
      </w:r>
      <w:r w:rsidRPr="00A323B8">
        <w:rPr>
          <w:rFonts w:eastAsia="Times New Roman"/>
        </w:rPr>
        <w:t xml:space="preserve"> </w:t>
      </w:r>
      <w:r w:rsidRPr="00A323B8">
        <w:t>own</w:t>
      </w:r>
      <w:r w:rsidRPr="00A323B8">
        <w:rPr>
          <w:rFonts w:eastAsia="Times New Roman"/>
        </w:rPr>
        <w:t xml:space="preserve"> </w:t>
      </w:r>
      <w:r w:rsidRPr="00A323B8">
        <w:t>secured</w:t>
      </w:r>
      <w:r w:rsidRPr="00A323B8">
        <w:rPr>
          <w:rFonts w:eastAsia="Times New Roman"/>
        </w:rPr>
        <w:t xml:space="preserve"> </w:t>
      </w:r>
      <w:r w:rsidRPr="00A323B8">
        <w:t>vehicle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personnel.</w:t>
      </w:r>
    </w:p>
    <w:p w14:paraId="45564392" w14:textId="77777777" w:rsidR="004A32AC" w:rsidRPr="00A323B8" w:rsidRDefault="004A32AC" w:rsidP="00C93775">
      <w:pPr>
        <w:pStyle w:val="Heading2"/>
        <w:jc w:val="left"/>
      </w:pPr>
      <w:bookmarkStart w:id="32" w:name="_Toc240274710"/>
      <w:r w:rsidRPr="00A323B8">
        <w:lastRenderedPageBreak/>
        <w:t>Delivery Address</w:t>
      </w:r>
      <w:bookmarkEnd w:id="32"/>
    </w:p>
    <w:p w14:paraId="196B05AB" w14:textId="77777777" w:rsidR="004A32AC" w:rsidRPr="00A323B8" w:rsidRDefault="004A32AC" w:rsidP="00D12DD9">
      <w:pPr>
        <w:pStyle w:val="NoSpacing"/>
        <w:keepNext/>
        <w:keepLines/>
        <w:ind w:left="720"/>
        <w:jc w:val="left"/>
      </w:pPr>
      <w:r w:rsidRPr="00A323B8">
        <w:t>National</w:t>
      </w:r>
      <w:r w:rsidRPr="00A323B8">
        <w:rPr>
          <w:rFonts w:eastAsia="Times New Roman"/>
        </w:rPr>
        <w:t xml:space="preserve"> </w:t>
      </w:r>
      <w:r w:rsidRPr="00A323B8">
        <w:t>Lotteries</w:t>
      </w:r>
      <w:r w:rsidRPr="00A323B8">
        <w:rPr>
          <w:rFonts w:eastAsia="Times New Roman"/>
        </w:rPr>
        <w:t xml:space="preserve"> </w:t>
      </w:r>
      <w:r w:rsidRPr="00A323B8">
        <w:t>Board</w:t>
      </w:r>
    </w:p>
    <w:p w14:paraId="39C52B7E" w14:textId="77777777" w:rsidR="004A32AC" w:rsidRPr="00A323B8" w:rsidRDefault="004A32AC" w:rsidP="00D12DD9">
      <w:pPr>
        <w:pStyle w:val="NoSpacing"/>
        <w:keepNext/>
        <w:keepLines/>
        <w:ind w:left="720"/>
        <w:jc w:val="left"/>
      </w:pPr>
      <w:r w:rsidRPr="00A323B8">
        <w:t>No.32,</w:t>
      </w:r>
    </w:p>
    <w:p w14:paraId="5C22475B" w14:textId="77777777" w:rsidR="004A32AC" w:rsidRPr="00A323B8" w:rsidRDefault="004A32AC" w:rsidP="00D12DD9">
      <w:pPr>
        <w:pStyle w:val="NoSpacing"/>
        <w:keepNext/>
        <w:keepLines/>
        <w:ind w:left="720"/>
        <w:jc w:val="left"/>
      </w:pPr>
      <w:r w:rsidRPr="00A323B8">
        <w:t>Deshamanya N.W.J. Mudalige Mawatha,</w:t>
      </w:r>
    </w:p>
    <w:p w14:paraId="2A184BF2" w14:textId="77777777" w:rsidR="004A32AC" w:rsidRPr="00A323B8" w:rsidRDefault="004A32AC" w:rsidP="00D12DD9">
      <w:pPr>
        <w:pStyle w:val="NoSpacing"/>
        <w:keepNext/>
        <w:keepLines/>
        <w:ind w:left="720"/>
        <w:jc w:val="left"/>
      </w:pPr>
      <w:r w:rsidRPr="00A323B8">
        <w:t>Colombo 01.</w:t>
      </w:r>
    </w:p>
    <w:p w14:paraId="01264D3F" w14:textId="77777777" w:rsidR="004A32AC" w:rsidRPr="00A323B8" w:rsidRDefault="004A32AC" w:rsidP="00C93775">
      <w:pPr>
        <w:pStyle w:val="Heading1"/>
        <w:jc w:val="left"/>
      </w:pPr>
      <w:bookmarkStart w:id="33" w:name="_Toc240274711"/>
      <w:r w:rsidRPr="00A323B8">
        <w:t>PAYMENT</w:t>
      </w:r>
      <w:r w:rsidRPr="00A323B8">
        <w:rPr>
          <w:rFonts w:eastAsia="Times New Roman"/>
        </w:rPr>
        <w:t xml:space="preserve"> </w:t>
      </w:r>
      <w:r w:rsidRPr="00A323B8">
        <w:t>TERMS</w:t>
      </w:r>
      <w:bookmarkEnd w:id="33"/>
    </w:p>
    <w:p w14:paraId="356E248E" w14:textId="77777777" w:rsidR="004A32AC" w:rsidRPr="00A323B8" w:rsidRDefault="004A32AC" w:rsidP="00C93775">
      <w:pPr>
        <w:pStyle w:val="Heading2"/>
        <w:jc w:val="left"/>
      </w:pPr>
      <w:bookmarkStart w:id="34" w:name="_Toc240274712"/>
      <w:r w:rsidRPr="00A323B8">
        <w:t>Payment</w:t>
      </w:r>
      <w:bookmarkEnd w:id="34"/>
    </w:p>
    <w:p w14:paraId="5D7D3E0B" w14:textId="77777777" w:rsidR="004A32AC" w:rsidRPr="00A323B8" w:rsidRDefault="004A32AC" w:rsidP="00C93775">
      <w:r>
        <w:t>Payments shall be made promptly by the Purchaser, but in no case later than twenty-eight (28) days after submission of an invoice or request for payment by the Supplier, and after the Purchaser has accepted it.</w:t>
      </w:r>
    </w:p>
    <w:p w14:paraId="28C204DD" w14:textId="77777777" w:rsidR="004A32AC" w:rsidRPr="00A323B8" w:rsidRDefault="004A32AC" w:rsidP="00C93775">
      <w:pPr>
        <w:pStyle w:val="Heading2"/>
        <w:jc w:val="left"/>
      </w:pPr>
      <w:bookmarkStart w:id="35" w:name="_Toc240274713"/>
      <w:r w:rsidRPr="00A323B8">
        <w:t>Invoices</w:t>
      </w:r>
      <w:bookmarkEnd w:id="35"/>
    </w:p>
    <w:p w14:paraId="36415619" w14:textId="77777777" w:rsidR="004A32AC" w:rsidRPr="00A323B8" w:rsidRDefault="004A32AC" w:rsidP="00C93775">
      <w:pPr>
        <w:keepNext/>
      </w:pPr>
      <w:r w:rsidRPr="00A323B8">
        <w:t>Commercial</w:t>
      </w:r>
      <w:r w:rsidRPr="00A323B8">
        <w:rPr>
          <w:rFonts w:eastAsia="Times New Roman"/>
        </w:rPr>
        <w:t xml:space="preserve"> </w:t>
      </w:r>
      <w:r w:rsidRPr="00A323B8">
        <w:t>tax</w:t>
      </w:r>
      <w:r w:rsidRPr="00A323B8">
        <w:rPr>
          <w:rFonts w:eastAsia="Times New Roman"/>
        </w:rPr>
        <w:t xml:space="preserve"> </w:t>
      </w:r>
      <w:r w:rsidRPr="00A323B8">
        <w:t>invoices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presented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payment</w:t>
      </w:r>
      <w:r w:rsidRPr="00A323B8">
        <w:rPr>
          <w:rFonts w:eastAsia="Times New Roman"/>
        </w:rPr>
        <w:t xml:space="preserve"> </w:t>
      </w:r>
      <w:r w:rsidRPr="00A323B8">
        <w:t>at</w:t>
      </w:r>
      <w:r w:rsidRPr="00A323B8">
        <w:rPr>
          <w:rFonts w:eastAsia="Times New Roman"/>
        </w:rPr>
        <w:t xml:space="preserve"> </w:t>
      </w:r>
      <w:r w:rsidRPr="00A323B8">
        <w:t>same</w:t>
      </w:r>
      <w:r w:rsidRPr="00A323B8">
        <w:rPr>
          <w:rFonts w:eastAsia="Times New Roman"/>
        </w:rPr>
        <w:t xml:space="preserve"> </w:t>
      </w:r>
      <w:r w:rsidRPr="00A323B8">
        <w:t>time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delivery.</w:t>
      </w:r>
    </w:p>
    <w:p w14:paraId="0390BF53" w14:textId="77777777" w:rsidR="004A32AC" w:rsidRPr="00A323B8" w:rsidRDefault="004A32AC" w:rsidP="00C93775">
      <w:pPr>
        <w:keepNext/>
      </w:pPr>
      <w:r w:rsidRPr="00A323B8">
        <w:t>Bank:</w:t>
      </w:r>
      <w:r>
        <w:tab/>
      </w:r>
      <w:r w:rsidRPr="00A323B8">
        <w:t>National Development Bank PLC.</w:t>
      </w:r>
    </w:p>
    <w:p w14:paraId="63087624" w14:textId="77777777" w:rsidR="004A32AC" w:rsidRPr="00A323B8" w:rsidRDefault="004A32AC" w:rsidP="00C93775">
      <w:pPr>
        <w:keepNext/>
        <w:ind w:left="709"/>
      </w:pPr>
      <w:r w:rsidRPr="00A323B8">
        <w:t>103A Dharmapala Mawatha,</w:t>
      </w:r>
    </w:p>
    <w:p w14:paraId="56A93C9C" w14:textId="77777777" w:rsidR="004A32AC" w:rsidRPr="00A323B8" w:rsidRDefault="004A32AC" w:rsidP="00C93775">
      <w:pPr>
        <w:keepNext/>
        <w:ind w:left="709"/>
      </w:pPr>
      <w:r w:rsidRPr="00A323B8">
        <w:t>Colombo 07</w:t>
      </w:r>
    </w:p>
    <w:p w14:paraId="35871E57" w14:textId="77777777" w:rsidR="004A32AC" w:rsidRPr="00A323B8" w:rsidRDefault="004A32AC" w:rsidP="00C93775">
      <w:pPr>
        <w:keepNext/>
        <w:ind w:left="709"/>
      </w:pPr>
      <w:r w:rsidRPr="00A323B8">
        <w:t>Sri Lanka</w:t>
      </w:r>
    </w:p>
    <w:p w14:paraId="1BA3B823" w14:textId="77777777" w:rsidR="004A32AC" w:rsidRPr="00A323B8" w:rsidRDefault="004A32AC" w:rsidP="00C93775">
      <w:pPr>
        <w:keepNext/>
        <w:ind w:left="709"/>
      </w:pPr>
      <w:r w:rsidRPr="00A323B8">
        <w:t>Swift Code: NDBS LKLX</w:t>
      </w:r>
    </w:p>
    <w:p w14:paraId="72DBE9F5" w14:textId="77777777" w:rsidR="004A32AC" w:rsidRPr="00A323B8" w:rsidRDefault="004A32AC" w:rsidP="00C93775">
      <w:pPr>
        <w:keepNext/>
        <w:ind w:left="709"/>
      </w:pPr>
      <w:r w:rsidRPr="00A323B8">
        <w:t>Account Name: Printcare Secure Limited</w:t>
      </w:r>
    </w:p>
    <w:p w14:paraId="79AB54A3" w14:textId="77777777" w:rsidR="004A32AC" w:rsidRPr="00A323B8" w:rsidRDefault="004A32AC" w:rsidP="00C93775">
      <w:pPr>
        <w:keepNext/>
        <w:ind w:left="709"/>
      </w:pPr>
      <w:r w:rsidRPr="00A323B8">
        <w:t>Account No: 106480002768</w:t>
      </w:r>
    </w:p>
    <w:p w14:paraId="3CDADC23" w14:textId="77777777" w:rsidR="004A32AC" w:rsidRPr="00A323B8" w:rsidRDefault="004A32AC" w:rsidP="00C93775">
      <w:pPr>
        <w:pStyle w:val="Heading1"/>
        <w:jc w:val="left"/>
      </w:pPr>
      <w:bookmarkStart w:id="36" w:name="_Toc240274714"/>
      <w:r w:rsidRPr="00A323B8">
        <w:t>AUTHORISATION TO PROCEED</w:t>
      </w:r>
      <w:bookmarkEnd w:id="36"/>
    </w:p>
    <w:p w14:paraId="333C0C59" w14:textId="77777777" w:rsidR="004A32AC" w:rsidRPr="00A323B8" w:rsidRDefault="004A32AC" w:rsidP="00C93775">
      <w:pPr>
        <w:pStyle w:val="Heading2"/>
        <w:jc w:val="left"/>
      </w:pPr>
      <w:bookmarkStart w:id="37" w:name="_Toc240274715"/>
      <w:r w:rsidRPr="00A323B8">
        <w:t>Authorisation</w:t>
      </w:r>
      <w:bookmarkEnd w:id="37"/>
    </w:p>
    <w:p w14:paraId="21B27FCF" w14:textId="77777777" w:rsidR="004A32AC" w:rsidRPr="00A323B8" w:rsidRDefault="004A32AC" w:rsidP="00C93775">
      <w:r w:rsidRPr="00A323B8">
        <w:t xml:space="preserve">National Lotteries Board authorise Printcare Secure Limited to manufacture and deliver of </w:t>
      </w:r>
      <w:r>
        <w:rPr>
          <w:noProof/>
        </w:rPr>
        <w:t>500,000</w:t>
      </w:r>
      <w:r w:rsidRPr="00A323B8">
        <w:t xml:space="preserve"> </w:t>
      </w:r>
      <w:r>
        <w:rPr>
          <w:noProof/>
        </w:rPr>
        <w:t>SAKURA MAL</w:t>
      </w:r>
      <w:r w:rsidRPr="00A323B8">
        <w:t xml:space="preserve"> instant scratch tickets. This authority is based on the understanding that the tickets will be manufactured and delivered in accordance with this game specification.</w:t>
      </w:r>
    </w:p>
    <w:p w14:paraId="57DDFAFE" w14:textId="77777777" w:rsidR="004A32AC" w:rsidRPr="00A323B8" w:rsidRDefault="004A32AC" w:rsidP="00C93775">
      <w:pPr>
        <w:pStyle w:val="Heading2"/>
        <w:jc w:val="left"/>
      </w:pPr>
      <w:bookmarkStart w:id="38" w:name="_Toc240274716"/>
      <w:r w:rsidRPr="00A323B8">
        <w:t>Pricing</w:t>
      </w:r>
      <w:bookmarkEnd w:id="38"/>
    </w:p>
    <w:p w14:paraId="79F2D775" w14:textId="77777777" w:rsidR="004A32AC" w:rsidRPr="00A323B8" w:rsidRDefault="004A32AC" w:rsidP="00C93775">
      <w:pPr>
        <w:pStyle w:val="NoSpacing"/>
        <w:jc w:val="left"/>
      </w:pPr>
      <w:r w:rsidRPr="00A323B8">
        <w:t>Delivered price per ticket: L</w:t>
      </w:r>
      <w:r>
        <w:t xml:space="preserve">KR </w:t>
      </w:r>
      <w:r>
        <w:rPr>
          <w:noProof/>
        </w:rPr>
        <w:t>2.55</w:t>
      </w:r>
      <w:r>
        <w:t>.</w:t>
      </w:r>
    </w:p>
    <w:p w14:paraId="7440A700" w14:textId="77777777" w:rsidR="004A32AC" w:rsidRDefault="004A32AC" w:rsidP="009E1D8B">
      <w:pPr>
        <w:pStyle w:val="NoSpacing"/>
        <w:spacing w:after="120"/>
        <w:jc w:val="left"/>
      </w:pPr>
      <w:r w:rsidRPr="00B15FE9">
        <w:fldChar w:fldCharType="begin"/>
      </w:r>
      <w:r w:rsidRPr="00B15FE9">
        <w:instrText xml:space="preserve"> = </w:instrText>
      </w:r>
      <w:r w:rsidRPr="00673262">
        <w:rPr>
          <w:noProof/>
        </w:rPr>
        <w:instrText>0.0218</w:instrText>
      </w:r>
      <w:r w:rsidRPr="00B15FE9">
        <w:instrText xml:space="preserve"> * 100 \# "0.00%" </w:instrText>
      </w:r>
      <w:r w:rsidRPr="00B15FE9">
        <w:fldChar w:fldCharType="separate"/>
      </w:r>
      <w:r>
        <w:rPr>
          <w:noProof/>
        </w:rPr>
        <w:t>2.18</w:t>
      </w:r>
      <w:r w:rsidRPr="00B15FE9">
        <w:rPr>
          <w:noProof/>
        </w:rPr>
        <w:t>%</w:t>
      </w:r>
      <w:r w:rsidRPr="00B15FE9">
        <w:fldChar w:fldCharType="end"/>
      </w:r>
      <w:r w:rsidRPr="00B15FE9">
        <w:t xml:space="preserve"> SSCL</w:t>
      </w:r>
      <w:r>
        <w:t xml:space="preserve"> and </w:t>
      </w:r>
      <w:r w:rsidRPr="00B15FE9">
        <w:rPr>
          <w:rFonts w:eastAsia="Times New Roman"/>
        </w:rPr>
        <w:fldChar w:fldCharType="begin"/>
      </w:r>
      <w:r w:rsidRPr="00B15FE9">
        <w:rPr>
          <w:rFonts w:eastAsia="Times New Roman"/>
        </w:rPr>
        <w:instrText xml:space="preserve"> = </w:instrText>
      </w:r>
      <w:r w:rsidRPr="00673262">
        <w:rPr>
          <w:rFonts w:eastAsia="Times New Roman"/>
          <w:noProof/>
        </w:rPr>
        <w:instrText>0.17999999999999999</w:instrText>
      </w:r>
      <w:r w:rsidRPr="00B15FE9">
        <w:rPr>
          <w:rFonts w:eastAsia="Times New Roman"/>
        </w:rPr>
        <w:instrText xml:space="preserve">* 100 \# "0%" </w:instrText>
      </w:r>
      <w:r w:rsidRPr="00B15FE9">
        <w:rPr>
          <w:rFonts w:eastAsia="Times New Roman"/>
        </w:rPr>
        <w:fldChar w:fldCharType="separate"/>
      </w:r>
      <w:r>
        <w:rPr>
          <w:rFonts w:eastAsia="Times New Roman"/>
          <w:noProof/>
        </w:rPr>
        <w:t>18</w:t>
      </w:r>
      <w:r w:rsidRPr="00B15FE9">
        <w:rPr>
          <w:rFonts w:eastAsia="Times New Roman"/>
          <w:noProof/>
        </w:rPr>
        <w:t>%</w:t>
      </w:r>
      <w:r w:rsidRPr="00B15FE9">
        <w:rPr>
          <w:rFonts w:eastAsia="Times New Roman"/>
        </w:rPr>
        <w:fldChar w:fldCharType="end"/>
      </w:r>
      <w:r>
        <w:rPr>
          <w:rFonts w:eastAsia="Times New Roman"/>
        </w:rPr>
        <w:t xml:space="preserve"> </w:t>
      </w:r>
      <w:r w:rsidRPr="00B15FE9">
        <w:t>VAT</w:t>
      </w:r>
      <w:r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charged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above</w:t>
      </w:r>
      <w:r w:rsidRPr="00A323B8">
        <w:rPr>
          <w:rFonts w:eastAsia="Times New Roman"/>
        </w:rPr>
        <w:t xml:space="preserve"> </w:t>
      </w:r>
      <w:r w:rsidRPr="00A323B8">
        <w:t>price.</w:t>
      </w:r>
    </w:p>
    <w:p w14:paraId="6F53A2CF" w14:textId="77777777" w:rsidR="004A32AC" w:rsidRPr="00A323B8" w:rsidRDefault="004A32AC" w:rsidP="009E1D8B">
      <w:pPr>
        <w:pStyle w:val="NoSpacing"/>
        <w:jc w:val="left"/>
      </w:pPr>
      <w:r w:rsidRPr="009E1D8B">
        <w:rPr>
          <w:lang w:val="en-US"/>
        </w:rPr>
        <w:t xml:space="preserve">*Please note that the above price of Rs. </w:t>
      </w:r>
      <w:r>
        <w:rPr>
          <w:noProof/>
        </w:rPr>
        <w:t>2.55</w:t>
      </w:r>
      <w:r w:rsidRPr="009E1D8B">
        <w:rPr>
          <w:lang w:val="en-US"/>
        </w:rPr>
        <w:t xml:space="preserve"> is a special rate offered exclusively for this one-time order, which comprises 2.5 million tickets under five distinct games.</w:t>
      </w:r>
    </w:p>
    <w:p w14:paraId="7699CA1E" w14:textId="77777777" w:rsidR="004A32AC" w:rsidRPr="00A323B8" w:rsidRDefault="004A32AC" w:rsidP="00C93775">
      <w:pPr>
        <w:pStyle w:val="Heading2"/>
        <w:jc w:val="left"/>
      </w:pPr>
      <w:bookmarkStart w:id="39" w:name="_Toc240274717"/>
      <w:r w:rsidRPr="00A323B8">
        <w:t>Signature</w:t>
      </w:r>
      <w:bookmarkEnd w:id="39"/>
    </w:p>
    <w:tbl>
      <w:tblPr>
        <w:tblW w:w="8595" w:type="dxa"/>
        <w:tblInd w:w="-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4795"/>
      </w:tblGrid>
      <w:tr w:rsidR="004A32AC" w:rsidRPr="00A323B8" w14:paraId="193C60CA" w14:textId="77777777" w:rsidTr="00785FEC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EBE8E6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National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Lotteries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Board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5266BD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</w:p>
        </w:tc>
      </w:tr>
      <w:tr w:rsidR="004A32AC" w:rsidRPr="00A323B8" w14:paraId="3C33AAB2" w14:textId="77777777" w:rsidTr="00785FEC">
        <w:trPr>
          <w:trHeight w:val="432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9F016" w14:textId="77777777" w:rsidR="004A32AC" w:rsidRPr="00A323B8" w:rsidRDefault="004A32AC" w:rsidP="00C93775">
            <w:r w:rsidRPr="00A323B8">
              <w:t>Signature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5C5980" w14:textId="77777777" w:rsidR="004A32AC" w:rsidRDefault="004A32AC" w:rsidP="00C93775">
            <w:pPr>
              <w:pStyle w:val="NoSpacing"/>
              <w:snapToGrid w:val="0"/>
              <w:jc w:val="left"/>
            </w:pPr>
          </w:p>
          <w:p w14:paraId="2EE277B7" w14:textId="77777777" w:rsidR="004A32AC" w:rsidRDefault="004A32AC" w:rsidP="00C93775">
            <w:pPr>
              <w:pStyle w:val="NoSpacing"/>
              <w:snapToGrid w:val="0"/>
              <w:jc w:val="left"/>
            </w:pPr>
          </w:p>
          <w:p w14:paraId="411776C1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</w:p>
        </w:tc>
      </w:tr>
      <w:tr w:rsidR="004A32AC" w:rsidRPr="00A323B8" w14:paraId="1636419E" w14:textId="77777777" w:rsidTr="00785FEC">
        <w:trPr>
          <w:trHeight w:val="432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284DAD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t>Name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38A59D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</w:p>
        </w:tc>
      </w:tr>
      <w:tr w:rsidR="004A32AC" w:rsidRPr="00A323B8" w14:paraId="6523D8F9" w14:textId="77777777" w:rsidTr="00785FEC">
        <w:trPr>
          <w:trHeight w:val="432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00C1C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t>Title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D7379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</w:p>
        </w:tc>
      </w:tr>
      <w:tr w:rsidR="004A32AC" w:rsidRPr="00A323B8" w14:paraId="2E70259B" w14:textId="77777777" w:rsidTr="00785FEC">
        <w:trPr>
          <w:trHeight w:val="432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47B781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  <w:r w:rsidRPr="00A323B8">
              <w:t>Date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78AAE" w14:textId="77777777" w:rsidR="004A32AC" w:rsidRPr="00A323B8" w:rsidRDefault="004A32AC" w:rsidP="00C93775">
            <w:pPr>
              <w:pStyle w:val="NoSpacing"/>
              <w:snapToGrid w:val="0"/>
              <w:jc w:val="left"/>
            </w:pPr>
          </w:p>
        </w:tc>
      </w:tr>
    </w:tbl>
    <w:p w14:paraId="1F5F7078" w14:textId="77777777" w:rsidR="004A32AC" w:rsidRPr="00A323B8" w:rsidRDefault="004A32AC" w:rsidP="00C93775">
      <w:pPr>
        <w:pStyle w:val="NoSpacing"/>
        <w:jc w:val="left"/>
        <w:rPr>
          <w:b/>
        </w:rPr>
      </w:pPr>
    </w:p>
    <w:p w14:paraId="2B6A782C" w14:textId="77777777" w:rsidR="004A32AC" w:rsidRPr="00A323B8" w:rsidRDefault="004A32AC" w:rsidP="00C93775">
      <w:pPr>
        <w:pStyle w:val="Heading1"/>
        <w:jc w:val="left"/>
      </w:pPr>
      <w:bookmarkStart w:id="40" w:name="_Toc240274718"/>
      <w:r w:rsidRPr="00A323B8">
        <w:t>ACCEPTANCE</w:t>
      </w:r>
      <w:bookmarkEnd w:id="40"/>
    </w:p>
    <w:p w14:paraId="2E90FBE3" w14:textId="77777777" w:rsidR="004A32AC" w:rsidRPr="00A323B8" w:rsidRDefault="004A32AC" w:rsidP="00C93775">
      <w:pPr>
        <w:pStyle w:val="Heading2"/>
        <w:jc w:val="left"/>
      </w:pPr>
      <w:bookmarkStart w:id="41" w:name="_Toc240274719"/>
      <w:r w:rsidRPr="00A323B8">
        <w:t>Acceptance</w:t>
      </w:r>
      <w:bookmarkEnd w:id="41"/>
    </w:p>
    <w:p w14:paraId="0B1C0D62" w14:textId="77777777" w:rsidR="004A32AC" w:rsidRPr="00A323B8" w:rsidRDefault="004A32AC" w:rsidP="00C93775">
      <w:pPr>
        <w:pStyle w:val="NoSpacing"/>
        <w:jc w:val="left"/>
      </w:pPr>
      <w:r w:rsidRPr="00A323B8">
        <w:t>Authorisation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proceed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manufacture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delivery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>
        <w:rPr>
          <w:noProof/>
        </w:rPr>
        <w:t>500,000</w:t>
      </w:r>
      <w:r w:rsidRPr="00A323B8">
        <w:rPr>
          <w:rFonts w:eastAsia="Times New Roman"/>
        </w:rPr>
        <w:t xml:space="preserve"> </w:t>
      </w:r>
      <w:r w:rsidRPr="00673262">
        <w:rPr>
          <w:rFonts w:eastAsia="Times New Roman"/>
          <w:noProof/>
        </w:rPr>
        <w:t>SAKURA MAL</w:t>
      </w:r>
      <w:r w:rsidRPr="00A323B8">
        <w:rPr>
          <w:rFonts w:eastAsia="Times New Roman"/>
        </w:rPr>
        <w:t xml:space="preserve"> </w:t>
      </w:r>
      <w:r w:rsidRPr="00A323B8">
        <w:t>instant</w:t>
      </w:r>
      <w:r w:rsidRPr="00A323B8">
        <w:rPr>
          <w:rFonts w:eastAsia="Times New Roman"/>
        </w:rPr>
        <w:t xml:space="preserve"> </w:t>
      </w:r>
      <w:r w:rsidRPr="00A323B8">
        <w:t>scratch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accordance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is</w:t>
      </w:r>
      <w:r w:rsidRPr="00A323B8">
        <w:rPr>
          <w:rFonts w:eastAsia="Times New Roman"/>
        </w:rPr>
        <w:t xml:space="preserve"> </w:t>
      </w:r>
      <w:r w:rsidRPr="00A323B8">
        <w:t>accepted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Printcare</w:t>
      </w:r>
      <w:r w:rsidRPr="00A323B8">
        <w:rPr>
          <w:rFonts w:eastAsia="Times New Roman"/>
        </w:rPr>
        <w:t xml:space="preserve"> </w:t>
      </w:r>
      <w:r w:rsidRPr="00A323B8">
        <w:t>Secure</w:t>
      </w:r>
      <w:r w:rsidRPr="00A323B8">
        <w:rPr>
          <w:rFonts w:eastAsia="Times New Roman"/>
        </w:rPr>
        <w:t xml:space="preserve"> </w:t>
      </w:r>
      <w:r w:rsidRPr="00A323B8">
        <w:t>Limited.</w:t>
      </w:r>
    </w:p>
    <w:p w14:paraId="4E3A1AE1" w14:textId="77777777" w:rsidR="004A32AC" w:rsidRPr="00A323B8" w:rsidRDefault="004A32AC" w:rsidP="00C93775">
      <w:pPr>
        <w:pStyle w:val="Heading2"/>
        <w:keepLines/>
        <w:jc w:val="left"/>
      </w:pPr>
      <w:bookmarkStart w:id="42" w:name="_Toc240274720"/>
      <w:r w:rsidRPr="00B73E0E">
        <w:t>Signature</w:t>
      </w:r>
      <w:bookmarkEnd w:id="42"/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73"/>
        <w:gridCol w:w="4623"/>
      </w:tblGrid>
      <w:tr w:rsidR="004A32AC" w:rsidRPr="00A323B8" w14:paraId="22F664C0" w14:textId="77777777" w:rsidTr="00B73E0E">
        <w:trPr>
          <w:cantSplit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5FF02" w14:textId="77777777" w:rsidR="004A32AC" w:rsidRPr="00A323B8" w:rsidRDefault="004A32AC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Printcare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Secure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Limited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4BE54" w14:textId="77777777" w:rsidR="004A32AC" w:rsidRPr="00A323B8" w:rsidRDefault="004A32AC" w:rsidP="00C93775">
            <w:pPr>
              <w:pStyle w:val="NoSpacing"/>
              <w:keepNext/>
              <w:keepLines/>
              <w:snapToGrid w:val="0"/>
              <w:jc w:val="left"/>
            </w:pPr>
          </w:p>
        </w:tc>
      </w:tr>
      <w:tr w:rsidR="004A32AC" w:rsidRPr="00A323B8" w14:paraId="516CF03D" w14:textId="77777777" w:rsidTr="00B73E0E">
        <w:trPr>
          <w:cantSplit/>
          <w:trHeight w:val="432"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3D11F" w14:textId="77777777" w:rsidR="004A32AC" w:rsidRPr="00A323B8" w:rsidRDefault="004A32AC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Signature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A7505" w14:textId="77777777" w:rsidR="004A32AC" w:rsidRDefault="004A32AC" w:rsidP="00C93775">
            <w:pPr>
              <w:pStyle w:val="NoSpacing"/>
              <w:keepNext/>
              <w:keepLines/>
              <w:snapToGrid w:val="0"/>
              <w:jc w:val="left"/>
            </w:pPr>
          </w:p>
          <w:p w14:paraId="5B6803BA" w14:textId="77777777" w:rsidR="004A32AC" w:rsidRDefault="004A32AC" w:rsidP="00C93775">
            <w:pPr>
              <w:pStyle w:val="NoSpacing"/>
              <w:keepNext/>
              <w:keepLines/>
              <w:snapToGrid w:val="0"/>
              <w:jc w:val="left"/>
            </w:pPr>
          </w:p>
          <w:p w14:paraId="4063D847" w14:textId="77777777" w:rsidR="004A32AC" w:rsidRPr="00A323B8" w:rsidRDefault="004A32AC" w:rsidP="00C93775">
            <w:pPr>
              <w:pStyle w:val="NoSpacing"/>
              <w:keepNext/>
              <w:keepLines/>
              <w:snapToGrid w:val="0"/>
              <w:jc w:val="left"/>
            </w:pPr>
          </w:p>
        </w:tc>
      </w:tr>
      <w:tr w:rsidR="004A32AC" w:rsidRPr="00A323B8" w14:paraId="2C44092B" w14:textId="77777777" w:rsidTr="00B73E0E">
        <w:trPr>
          <w:cantSplit/>
          <w:trHeight w:val="432"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922D5" w14:textId="77777777" w:rsidR="004A32AC" w:rsidRPr="00A323B8" w:rsidRDefault="004A32AC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Name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CA3AF2" w14:textId="77777777" w:rsidR="004A32AC" w:rsidRPr="00A323B8" w:rsidRDefault="004A32AC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David J. Krishnapillai</w:t>
            </w:r>
          </w:p>
        </w:tc>
      </w:tr>
      <w:tr w:rsidR="004A32AC" w:rsidRPr="00A323B8" w14:paraId="3E5E99F2" w14:textId="77777777" w:rsidTr="00B73E0E">
        <w:trPr>
          <w:cantSplit/>
          <w:trHeight w:val="432"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07363" w14:textId="77777777" w:rsidR="004A32AC" w:rsidRPr="00A323B8" w:rsidRDefault="004A32AC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Title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782B7" w14:textId="77777777" w:rsidR="004A32AC" w:rsidRPr="00A323B8" w:rsidRDefault="004A32AC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Director</w:t>
            </w:r>
          </w:p>
        </w:tc>
      </w:tr>
      <w:tr w:rsidR="004A32AC" w:rsidRPr="00A323B8" w14:paraId="54155C70" w14:textId="77777777" w:rsidTr="00B73E0E">
        <w:trPr>
          <w:cantSplit/>
          <w:trHeight w:val="432"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4AF4E" w14:textId="77777777" w:rsidR="004A32AC" w:rsidRPr="00A323B8" w:rsidRDefault="004A32AC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Date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062DBC" w14:textId="59439BA5" w:rsidR="004A32AC" w:rsidRPr="00A323B8" w:rsidRDefault="00EA6AAF" w:rsidP="00C93775">
            <w:pPr>
              <w:pStyle w:val="NoSpacing"/>
              <w:keepNext/>
              <w:keepLines/>
              <w:snapToGrid w:val="0"/>
              <w:jc w:val="left"/>
            </w:pPr>
            <w:r>
              <w:rPr>
                <w:rFonts w:eastAsia="Times New Roman"/>
                <w:noProof/>
              </w:rPr>
              <w:t>September 14</w:t>
            </w:r>
            <w:r w:rsidR="004A32AC">
              <w:rPr>
                <w:rFonts w:eastAsia="Times New Roman"/>
                <w:noProof/>
              </w:rPr>
              <w:t>, 2026</w:t>
            </w:r>
          </w:p>
        </w:tc>
      </w:tr>
    </w:tbl>
    <w:p w14:paraId="5288180B" w14:textId="77777777" w:rsidR="004A32AC" w:rsidRPr="00A323B8" w:rsidRDefault="004A32AC" w:rsidP="00C93775">
      <w:pPr>
        <w:pStyle w:val="NoSpacing"/>
        <w:jc w:val="left"/>
      </w:pPr>
    </w:p>
    <w:p w14:paraId="4A0F324A" w14:textId="77777777" w:rsidR="004A32AC" w:rsidRPr="00A323B8" w:rsidRDefault="004A32AC" w:rsidP="00C93775">
      <w:pPr>
        <w:pStyle w:val="Heading1"/>
        <w:jc w:val="left"/>
      </w:pPr>
      <w:bookmarkStart w:id="43" w:name="_Toc240274721"/>
      <w:r w:rsidRPr="00A323B8">
        <w:t>CONFIDENTIALITY</w:t>
      </w:r>
      <w:bookmarkEnd w:id="43"/>
    </w:p>
    <w:p w14:paraId="440927FC" w14:textId="77777777" w:rsidR="004A32AC" w:rsidRPr="00A323B8" w:rsidRDefault="004A32AC" w:rsidP="00C93775">
      <w:pPr>
        <w:pStyle w:val="Heading2"/>
        <w:jc w:val="left"/>
      </w:pPr>
      <w:bookmarkStart w:id="44" w:name="_Toc240274722"/>
      <w:r w:rsidRPr="00A323B8">
        <w:t>Documentation</w:t>
      </w:r>
      <w:bookmarkEnd w:id="44"/>
    </w:p>
    <w:p w14:paraId="2E4FC5FD" w14:textId="77777777" w:rsidR="004A32AC" w:rsidRPr="00A323B8" w:rsidRDefault="004A32AC" w:rsidP="00C93775"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prepared</w:t>
      </w:r>
      <w:r w:rsidRPr="00A323B8">
        <w:rPr>
          <w:rFonts w:eastAsia="Times New Roman"/>
        </w:rPr>
        <w:t xml:space="preserve"> </w:t>
      </w:r>
      <w:r w:rsidRPr="00A323B8">
        <w:t>solely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use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their</w:t>
      </w:r>
      <w:r w:rsidRPr="00A323B8">
        <w:rPr>
          <w:rFonts w:eastAsia="Times New Roman"/>
        </w:rPr>
        <w:t xml:space="preserve"> </w:t>
      </w:r>
      <w:r w:rsidRPr="00A323B8">
        <w:t>respective</w:t>
      </w:r>
      <w:r w:rsidRPr="00A323B8">
        <w:rPr>
          <w:rFonts w:eastAsia="Times New Roman"/>
        </w:rPr>
        <w:t xml:space="preserve"> </w:t>
      </w:r>
      <w:r w:rsidRPr="00A323B8">
        <w:t>employees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contractors.</w:t>
      </w:r>
      <w:r w:rsidRPr="00A323B8">
        <w:rPr>
          <w:rFonts w:eastAsia="Times New Roman"/>
        </w:rPr>
        <w:t xml:space="preserve"> </w:t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details</w:t>
      </w:r>
      <w:r w:rsidRPr="00A323B8">
        <w:rPr>
          <w:rFonts w:eastAsia="Times New Roman"/>
        </w:rPr>
        <w:t xml:space="preserve"> </w:t>
      </w:r>
      <w:r w:rsidRPr="00A323B8">
        <w:t>contained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document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remain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property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always kept confidential.</w:t>
      </w:r>
      <w:r w:rsidRPr="00A323B8">
        <w:rPr>
          <w:rFonts w:eastAsia="Times New Roman"/>
        </w:rPr>
        <w:t xml:space="preserve"> </w:t>
      </w:r>
      <w:r w:rsidRPr="00A323B8">
        <w:t>It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prepared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good</w:t>
      </w:r>
      <w:r w:rsidRPr="00A323B8">
        <w:rPr>
          <w:rFonts w:eastAsia="Times New Roman"/>
        </w:rPr>
        <w:t xml:space="preserve"> </w:t>
      </w:r>
      <w:r w:rsidRPr="00A323B8">
        <w:t>faith</w:t>
      </w:r>
      <w:r w:rsidRPr="00A323B8">
        <w:rPr>
          <w:rFonts w:eastAsia="Times New Roman"/>
        </w:rPr>
        <w:t xml:space="preserve"> </w:t>
      </w:r>
      <w:r w:rsidRPr="00A323B8">
        <w:t>using</w:t>
      </w:r>
      <w:r w:rsidRPr="00A323B8">
        <w:rPr>
          <w:rFonts w:eastAsia="Times New Roman"/>
        </w:rPr>
        <w:t xml:space="preserve"> </w:t>
      </w:r>
      <w:r w:rsidRPr="00A323B8">
        <w:t>information</w:t>
      </w:r>
      <w:r w:rsidRPr="00A323B8">
        <w:rPr>
          <w:rFonts w:eastAsia="Times New Roman"/>
        </w:rPr>
        <w:t xml:space="preserve"> </w:t>
      </w:r>
      <w:r w:rsidRPr="00A323B8">
        <w:t>supplied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NLB.</w:t>
      </w:r>
      <w:r w:rsidRPr="00A323B8">
        <w:rPr>
          <w:rFonts w:eastAsia="Times New Roman"/>
        </w:rPr>
        <w:t xml:space="preserve"> </w:t>
      </w:r>
      <w:r w:rsidRPr="00A323B8">
        <w:t>If</w:t>
      </w:r>
      <w:r w:rsidRPr="00A323B8">
        <w:rPr>
          <w:rFonts w:eastAsia="Times New Roman"/>
        </w:rPr>
        <w:t xml:space="preserve"> </w:t>
      </w:r>
      <w:r w:rsidRPr="00A323B8">
        <w:t>after</w:t>
      </w:r>
      <w:r w:rsidRPr="00A323B8">
        <w:rPr>
          <w:rFonts w:eastAsia="Times New Roman"/>
        </w:rPr>
        <w:t xml:space="preserve"> </w:t>
      </w:r>
      <w:r w:rsidRPr="00A323B8">
        <w:t>authorisation</w:t>
      </w:r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errors</w:t>
      </w:r>
      <w:r w:rsidRPr="00A323B8">
        <w:rPr>
          <w:rFonts w:eastAsia="Times New Roman"/>
        </w:rPr>
        <w:t xml:space="preserve"> </w:t>
      </w:r>
      <w:r w:rsidRPr="00A323B8">
        <w:t>or</w:t>
      </w:r>
      <w:r w:rsidRPr="00A323B8">
        <w:rPr>
          <w:rFonts w:eastAsia="Times New Roman"/>
        </w:rPr>
        <w:t xml:space="preserve"> </w:t>
      </w:r>
      <w:r w:rsidRPr="00A323B8">
        <w:t>omissions</w:t>
      </w:r>
      <w:r w:rsidRPr="00A323B8">
        <w:rPr>
          <w:rFonts w:eastAsia="Times New Roman"/>
        </w:rPr>
        <w:t xml:space="preserve"> </w:t>
      </w:r>
      <w:r w:rsidRPr="00A323B8">
        <w:t>are</w:t>
      </w:r>
      <w:r w:rsidRPr="00A323B8">
        <w:rPr>
          <w:rFonts w:eastAsia="Times New Roman"/>
        </w:rPr>
        <w:t xml:space="preserve"> </w:t>
      </w:r>
      <w:r w:rsidRPr="00A323B8">
        <w:t>detected,</w:t>
      </w:r>
      <w:r w:rsidRPr="00A323B8">
        <w:rPr>
          <w:rFonts w:eastAsia="Times New Roman"/>
        </w:rPr>
        <w:t xml:space="preserve"> </w:t>
      </w:r>
      <w:r w:rsidRPr="00A323B8">
        <w:t>they</w:t>
      </w:r>
      <w:r w:rsidRPr="00A323B8">
        <w:rPr>
          <w:rFonts w:eastAsia="Times New Roman"/>
        </w:rPr>
        <w:t xml:space="preserve"> </w:t>
      </w:r>
      <w:r w:rsidRPr="00A323B8">
        <w:t>must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communicated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writing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prior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Start</w:t>
      </w:r>
      <w:r w:rsidRPr="00A323B8">
        <w:rPr>
          <w:rFonts w:eastAsia="Times New Roman"/>
        </w:rPr>
        <w:t xml:space="preserve"> </w:t>
      </w:r>
      <w:r w:rsidRPr="00A323B8">
        <w:t>Deadline</w:t>
      </w:r>
      <w:r w:rsidRPr="00A323B8">
        <w:rPr>
          <w:rFonts w:eastAsia="Times New Roman"/>
        </w:rPr>
        <w:t xml:space="preserve"> </w:t>
      </w:r>
      <w:r w:rsidRPr="00A323B8">
        <w:t>(Refer</w:t>
      </w:r>
      <w:r w:rsidRPr="00A323B8">
        <w:rPr>
          <w:rFonts w:eastAsia="Times New Roman"/>
        </w:rPr>
        <w:t xml:space="preserve"> </w:t>
      </w:r>
      <w:r w:rsidRPr="00A323B8">
        <w:t>8.0).</w:t>
      </w:r>
    </w:p>
    <w:p w14:paraId="456B53C6" w14:textId="77777777" w:rsidR="004A32AC" w:rsidRPr="00A323B8" w:rsidRDefault="004A32AC" w:rsidP="00C93775">
      <w:pPr>
        <w:pStyle w:val="Heading1"/>
        <w:jc w:val="left"/>
      </w:pPr>
      <w:bookmarkStart w:id="45" w:name="_Toc240274723"/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SECURITY</w:t>
      </w:r>
      <w:bookmarkEnd w:id="45"/>
    </w:p>
    <w:p w14:paraId="4179BD1A" w14:textId="77777777" w:rsidR="004A32AC" w:rsidRPr="00A323B8" w:rsidRDefault="004A32AC" w:rsidP="00C93775">
      <w:pPr>
        <w:pStyle w:val="Heading2"/>
        <w:jc w:val="left"/>
      </w:pPr>
      <w:bookmarkStart w:id="46" w:name="_Toc240274724"/>
      <w:r w:rsidRPr="00A323B8">
        <w:t>Production Control</w:t>
      </w:r>
      <w:bookmarkEnd w:id="46"/>
    </w:p>
    <w:p w14:paraId="7658770B" w14:textId="77777777" w:rsidR="004A32AC" w:rsidRPr="00A323B8" w:rsidRDefault="004A32AC" w:rsidP="00C93775"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Quality</w:t>
      </w:r>
      <w:r w:rsidRPr="00A323B8">
        <w:rPr>
          <w:rFonts w:eastAsia="Times New Roman"/>
        </w:rPr>
        <w:t xml:space="preserve"> </w:t>
      </w:r>
      <w:r w:rsidRPr="00A323B8">
        <w:t>Management</w:t>
      </w:r>
      <w:r w:rsidRPr="00A323B8">
        <w:rPr>
          <w:rFonts w:eastAsia="Times New Roman"/>
        </w:rPr>
        <w:t xml:space="preserve"> </w:t>
      </w:r>
      <w:r w:rsidRPr="00A323B8">
        <w:t>records</w:t>
      </w:r>
      <w:r w:rsidRPr="00A323B8">
        <w:rPr>
          <w:rFonts w:eastAsia="Times New Roman"/>
        </w:rPr>
        <w:t xml:space="preserve"> </w:t>
      </w:r>
      <w:r w:rsidRPr="00A323B8">
        <w:t>are</w:t>
      </w:r>
      <w:r w:rsidRPr="00A323B8">
        <w:rPr>
          <w:rFonts w:eastAsia="Times New Roman"/>
        </w:rPr>
        <w:t xml:space="preserve"> </w:t>
      </w:r>
      <w:r w:rsidRPr="00A323B8">
        <w:t>available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at</w:t>
      </w:r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time</w:t>
      </w:r>
      <w:r w:rsidRPr="00A323B8">
        <w:rPr>
          <w:rFonts w:eastAsia="Times New Roman"/>
        </w:rPr>
        <w:t xml:space="preserve"> </w:t>
      </w:r>
      <w:r w:rsidRPr="00A323B8">
        <w:t>during</w:t>
      </w:r>
      <w:r w:rsidRPr="00A323B8">
        <w:rPr>
          <w:rFonts w:eastAsia="Times New Roman"/>
        </w:rPr>
        <w:t xml:space="preserve"> </w:t>
      </w:r>
      <w:r w:rsidRPr="00A323B8">
        <w:t>or</w:t>
      </w:r>
      <w:r w:rsidRPr="00A323B8">
        <w:rPr>
          <w:rFonts w:eastAsia="Times New Roman"/>
        </w:rPr>
        <w:t xml:space="preserve"> </w:t>
      </w:r>
      <w:r w:rsidRPr="00A323B8">
        <w:t>after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game.</w:t>
      </w:r>
    </w:p>
    <w:p w14:paraId="3ADBD0B7" w14:textId="77777777" w:rsidR="004A32AC" w:rsidRPr="00A323B8" w:rsidRDefault="004A32AC" w:rsidP="00C93775"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waste</w:t>
      </w:r>
      <w:r w:rsidRPr="00A323B8">
        <w:rPr>
          <w:rFonts w:eastAsia="Times New Roman"/>
        </w:rPr>
        <w:t xml:space="preserve"> </w:t>
      </w:r>
      <w:r w:rsidRPr="00A323B8">
        <w:t>including</w:t>
      </w:r>
      <w:r w:rsidRPr="00A323B8">
        <w:rPr>
          <w:rFonts w:eastAsia="Times New Roman"/>
        </w:rPr>
        <w:t xml:space="preserve"> </w:t>
      </w:r>
      <w:r w:rsidRPr="00A323B8">
        <w:t>rejected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stored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designated</w:t>
      </w:r>
      <w:r w:rsidRPr="00A323B8">
        <w:rPr>
          <w:rFonts w:eastAsia="Times New Roman"/>
        </w:rPr>
        <w:t xml:space="preserve"> </w:t>
      </w:r>
      <w:r w:rsidRPr="00A323B8">
        <w:t>security</w:t>
      </w:r>
      <w:r w:rsidRPr="00A323B8">
        <w:rPr>
          <w:rFonts w:eastAsia="Times New Roman"/>
        </w:rPr>
        <w:t xml:space="preserve"> </w:t>
      </w:r>
      <w:r w:rsidRPr="00A323B8">
        <w:t>area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shredded in a</w:t>
      </w:r>
      <w:r w:rsidRPr="00A323B8">
        <w:rPr>
          <w:rFonts w:eastAsia="Times New Roman"/>
        </w:rPr>
        <w:t xml:space="preserve"> </w:t>
      </w:r>
      <w:r w:rsidRPr="00A323B8">
        <w:t>special</w:t>
      </w:r>
      <w:r w:rsidRPr="00A323B8">
        <w:rPr>
          <w:rFonts w:eastAsia="Times New Roman"/>
        </w:rPr>
        <w:t xml:space="preserve"> </w:t>
      </w:r>
      <w:r w:rsidRPr="00A323B8">
        <w:t>area</w:t>
      </w:r>
      <w:r w:rsidRPr="00A323B8">
        <w:rPr>
          <w:rFonts w:eastAsia="Times New Roman"/>
        </w:rPr>
        <w:t xml:space="preserve"> </w:t>
      </w:r>
      <w:r w:rsidRPr="00A323B8">
        <w:t>after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completed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delivered.</w:t>
      </w:r>
    </w:p>
    <w:p w14:paraId="1DE2CFBA" w14:textId="77777777" w:rsidR="004A32AC" w:rsidRPr="00A323B8" w:rsidRDefault="004A32AC" w:rsidP="00C93775">
      <w:pPr>
        <w:pStyle w:val="Heading2"/>
        <w:jc w:val="left"/>
      </w:pPr>
      <w:bookmarkStart w:id="47" w:name="_Toc240274725"/>
      <w:r w:rsidRPr="00A323B8">
        <w:t>Security</w:t>
      </w:r>
      <w:bookmarkEnd w:id="47"/>
    </w:p>
    <w:p w14:paraId="2147E4D8" w14:textId="77777777" w:rsidR="004A32AC" w:rsidRDefault="004A32AC" w:rsidP="00C93775"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notified</w:t>
      </w:r>
      <w:r w:rsidRPr="00A323B8">
        <w:rPr>
          <w:rFonts w:eastAsia="Times New Roman"/>
        </w:rPr>
        <w:t xml:space="preserve"> </w:t>
      </w:r>
      <w:r w:rsidRPr="00A323B8">
        <w:t>within</w:t>
      </w:r>
      <w:r w:rsidRPr="00A323B8">
        <w:rPr>
          <w:rFonts w:eastAsia="Times New Roman"/>
        </w:rPr>
        <w:t xml:space="preserve"> </w:t>
      </w:r>
      <w:r w:rsidRPr="00A323B8">
        <w:t>24</w:t>
      </w:r>
      <w:r w:rsidRPr="00A323B8">
        <w:rPr>
          <w:rFonts w:eastAsia="Times New Roman"/>
        </w:rPr>
        <w:t xml:space="preserve"> </w:t>
      </w:r>
      <w:r w:rsidRPr="00A323B8">
        <w:t>hours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breach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security</w:t>
      </w:r>
      <w:r w:rsidRPr="00A323B8">
        <w:rPr>
          <w:rFonts w:eastAsia="Times New Roman"/>
        </w:rPr>
        <w:t xml:space="preserve"> </w:t>
      </w:r>
      <w:r w:rsidRPr="00A323B8">
        <w:t>or</w:t>
      </w:r>
      <w:r w:rsidRPr="00A323B8">
        <w:rPr>
          <w:rFonts w:eastAsia="Times New Roman"/>
        </w:rPr>
        <w:t xml:space="preserve"> </w:t>
      </w:r>
      <w:r w:rsidRPr="00A323B8">
        <w:t>potential</w:t>
      </w:r>
      <w:r w:rsidRPr="00A323B8">
        <w:rPr>
          <w:rFonts w:eastAsia="Times New Roman"/>
        </w:rPr>
        <w:t xml:space="preserve"> </w:t>
      </w:r>
      <w:r w:rsidRPr="00A323B8">
        <w:t>breach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security</w:t>
      </w:r>
      <w:r w:rsidRPr="00A323B8">
        <w:rPr>
          <w:rFonts w:eastAsia="Times New Roman"/>
        </w:rPr>
        <w:t xml:space="preserve"> </w:t>
      </w:r>
      <w:r w:rsidRPr="00A323B8">
        <w:t>during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after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game.</w:t>
      </w:r>
    </w:p>
    <w:p w14:paraId="5E22F6E0" w14:textId="77777777" w:rsidR="004A32AC" w:rsidRDefault="004A32AC" w:rsidP="00C93775">
      <w:pPr>
        <w:pStyle w:val="Standard"/>
        <w:jc w:val="left"/>
        <w:sectPr w:rsidR="004A32AC" w:rsidSect="004A32AC">
          <w:footerReference w:type="default" r:id="rId42"/>
          <w:pgSz w:w="11906" w:h="16838"/>
          <w:pgMar w:top="720" w:right="1800" w:bottom="763" w:left="1800" w:header="720" w:footer="432" w:gutter="0"/>
          <w:pgNumType w:start="1"/>
          <w:cols w:space="720"/>
          <w:docGrid w:linePitch="326"/>
        </w:sectPr>
      </w:pPr>
    </w:p>
    <w:p w14:paraId="7E65E95B" w14:textId="77777777" w:rsidR="004A32AC" w:rsidRDefault="004A32AC" w:rsidP="00C93775">
      <w:pPr>
        <w:pStyle w:val="Standard"/>
        <w:jc w:val="left"/>
      </w:pPr>
    </w:p>
    <w:sectPr w:rsidR="004A32AC" w:rsidSect="004A32AC">
      <w:footerReference w:type="default" r:id="rId43"/>
      <w:type w:val="continuous"/>
      <w:pgSz w:w="11906" w:h="16838"/>
      <w:pgMar w:top="720" w:right="1800" w:bottom="763" w:left="1800" w:header="720" w:footer="43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55509" w14:textId="77777777" w:rsidR="003B23B3" w:rsidRDefault="003B23B3">
      <w:r>
        <w:separator/>
      </w:r>
    </w:p>
  </w:endnote>
  <w:endnote w:type="continuationSeparator" w:id="0">
    <w:p w14:paraId="31671F70" w14:textId="77777777" w:rsidR="003B23B3" w:rsidRDefault="003B23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314D3" w14:textId="77777777" w:rsidR="004A32AC" w:rsidRDefault="004A32AC">
    <w:pPr>
      <w:pStyle w:val="Footer"/>
      <w:rPr>
        <w:noProof/>
      </w:rPr>
    </w:pPr>
  </w:p>
  <w:p w14:paraId="0AF2DEE3" w14:textId="267BE211" w:rsidR="004A32AC" w:rsidRPr="002A39B1" w:rsidRDefault="004A32AC">
    <w:pPr>
      <w:pStyle w:val="Footer"/>
      <w:rPr>
        <w:b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4757C250" wp14:editId="011716F7">
              <wp:simplePos x="0" y="0"/>
              <wp:positionH relativeFrom="margin">
                <wp:align>left</wp:align>
              </wp:positionH>
              <wp:positionV relativeFrom="paragraph">
                <wp:posOffset>8548</wp:posOffset>
              </wp:positionV>
              <wp:extent cx="5486400" cy="0"/>
              <wp:effectExtent l="0" t="0" r="0" b="0"/>
              <wp:wrapNone/>
              <wp:docPr id="1333472216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486400" cy="0"/>
                      </a:xfrm>
                      <a:prstGeom prst="straightConnector1">
                        <a:avLst/>
                      </a:prstGeom>
                      <a:noFill/>
                      <a:ln w="9326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47E50B85" id="_x0000_t32" coordsize="21600,21600" o:spt="32" o:oned="t" path="m,l21600,21600e" filled="f">
              <v:path arrowok="t" fillok="f" o:connecttype="none"/>
              <o:lock v:ext="edit" shapetype="t"/>
            </v:shapetype>
            <v:shape id="Straight Connector 2" o:spid="_x0000_s1026" type="#_x0000_t32" style="position:absolute;margin-left:0;margin-top:.65pt;width:6in;height:0;flip:x;z-index:-2516541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" strokeweight=".25906mm">
              <v:stroke joinstyle="miter"/>
              <w10:wrap anchorx="margin"/>
            </v:shape>
          </w:pict>
        </mc:Fallback>
      </mc:AlternateContent>
    </w:r>
    <w:r>
      <w:rPr>
        <w:rFonts w:ascii="Trebuchet MS" w:hAnsi="Trebuchet MS" w:cs="Trebuchet MS"/>
        <w:b/>
        <w:sz w:val="16"/>
      </w:rPr>
      <w:ptab w:relativeTo="margin" w:alignment="center" w:leader="none"/>
    </w:r>
    <w:r>
      <w:rPr>
        <w:rFonts w:ascii="Trebuchet MS" w:hAnsi="Trebuchet MS" w:cs="Trebuchet MS"/>
        <w:b/>
        <w:sz w:val="16"/>
      </w:rPr>
      <w:ptab w:relativeTo="indent" w:alignment="left" w:leader="none"/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F193E66" wp14:editId="367BD2EE">
              <wp:simplePos x="0" y="0"/>
              <wp:positionH relativeFrom="page">
                <wp:posOffset>6397599</wp:posOffset>
              </wp:positionH>
              <wp:positionV relativeFrom="paragraph">
                <wp:posOffset>-3931</wp:posOffset>
              </wp:positionV>
              <wp:extent cx="41422" cy="132862"/>
              <wp:effectExtent l="0" t="0" r="15728" b="488"/>
              <wp:wrapSquare wrapText="bothSides"/>
              <wp:docPr id="695808407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422" cy="132862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04138A7E" w14:textId="77777777" w:rsidR="004A32AC" w:rsidRDefault="004A32AC">
                          <w:pPr>
                            <w:pStyle w:val="Footer"/>
                          </w:pPr>
                        </w:p>
                      </w:txbxContent>
                    </wps:txbx>
                    <wps:bodyPr wrap="square" lIns="0" tIns="0" rIns="0" bIns="0" anchor="t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193E66" id="_x0000_t202" coordsize="21600,21600" o:spt="202" path="m,l,21600r21600,l21600,xe">
              <v:stroke joinstyle="miter"/>
              <v:path gradientshapeok="t" o:connecttype="rect"/>
            </v:shapetype>
            <v:shape id="Frame1" o:spid="_x0000_s1026" type="#_x0000_t202" style="position:absolute;left:0;text-align:left;margin-left:503.75pt;margin-top:-.3pt;width:3.25pt;height:10.4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" filled="f" stroked="f">
              <v:textbox inset="0,0,0,0">
                <w:txbxContent>
                  <w:p w14:paraId="04138A7E" w14:textId="77777777" w:rsidR="004A32AC" w:rsidRDefault="004A32AC">
                    <w:pPr>
                      <w:pStyle w:val="Footer"/>
                    </w:pPr>
                  </w:p>
                </w:txbxContent>
              </v:textbox>
              <w10:wrap type="square" anchorx="page"/>
            </v:shape>
          </w:pict>
        </mc:Fallback>
      </mc:AlternateContent>
    </w:r>
    <w:r>
      <w:rPr>
        <w:rFonts w:ascii="Trebuchet MS" w:hAnsi="Trebuchet MS" w:cs="Trebuchet MS"/>
        <w:b/>
        <w:sz w:val="16"/>
      </w:rPr>
      <w:t>CONFIDENTIAL</w:t>
    </w:r>
    <w:r>
      <w:rPr>
        <w:rFonts w:ascii="Trebuchet MS" w:hAnsi="Trebuchet MS" w:cs="Trebuchet MS"/>
        <w:b/>
        <w:sz w:val="16"/>
      </w:rPr>
      <w:tab/>
    </w:r>
    <w:r w:rsidRPr="00746754">
      <w:rPr>
        <w:b/>
        <w:sz w:val="16"/>
      </w:rPr>
      <w:t>NLB Game Spec</w:t>
    </w:r>
    <w:r>
      <w:rPr>
        <w:b/>
        <w:sz w:val="16"/>
      </w:rPr>
      <w:t xml:space="preserve"> </w:t>
    </w:r>
    <w:r w:rsidRPr="00673262">
      <w:rPr>
        <w:b/>
        <w:noProof/>
        <w:sz w:val="16"/>
      </w:rPr>
      <w:t>320</w:t>
    </w:r>
    <w:r w:rsidRPr="00746754">
      <w:rPr>
        <w:b/>
        <w:sz w:val="16"/>
      </w:rPr>
      <w:t xml:space="preserve"> Game No </w:t>
    </w:r>
    <w:r w:rsidR="00B8294A">
      <w:rPr>
        <w:b/>
        <w:noProof/>
        <w:sz w:val="16"/>
      </w:rPr>
      <w:t>0115</w:t>
    </w:r>
    <w:r>
      <w:rPr>
        <w:b/>
        <w:sz w:val="16"/>
      </w:rPr>
      <w:t xml:space="preserve"> </w:t>
    </w:r>
    <w:r w:rsidRPr="00673262">
      <w:rPr>
        <w:b/>
        <w:noProof/>
        <w:sz w:val="16"/>
      </w:rPr>
      <w:t>SAKURA MAL</w:t>
    </w:r>
    <w:r w:rsidRPr="00746754">
      <w:rPr>
        <w:b/>
        <w:sz w:val="16"/>
      </w:rPr>
      <w:t xml:space="preserve"> </w:t>
    </w:r>
    <w:r w:rsidR="00EA6AAF">
      <w:rPr>
        <w:b/>
        <w:sz w:val="16"/>
      </w:rPr>
      <w:t>September</w:t>
    </w:r>
    <w:r>
      <w:rPr>
        <w:b/>
        <w:sz w:val="16"/>
      </w:rPr>
      <w:t xml:space="preserve"> </w:t>
    </w:r>
    <w:r w:rsidRPr="00746754">
      <w:rPr>
        <w:b/>
        <w:sz w:val="16"/>
      </w:rPr>
      <w:t>2026</w:t>
    </w:r>
  </w:p>
  <w:p w14:paraId="225D6416" w14:textId="77777777" w:rsidR="004A32AC" w:rsidRDefault="004A32AC" w:rsidP="00A86079">
    <w:pPr>
      <w:pStyle w:val="Footer"/>
      <w:jc w:val="right"/>
    </w:pPr>
    <w:r>
      <w:rPr>
        <w:rFonts w:ascii="Trebuchet MS" w:hAnsi="Trebuchet MS" w:cs="Trebuchet MS"/>
        <w:sz w:val="16"/>
      </w:rPr>
      <w:tab/>
      <w:t>Page</w:t>
    </w:r>
    <w:r>
      <w:rPr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 PAGE </w:instrText>
    </w:r>
    <w:r>
      <w:rPr>
        <w:rStyle w:val="PageNumber"/>
        <w:sz w:val="16"/>
      </w:rPr>
      <w:fldChar w:fldCharType="separate"/>
    </w:r>
    <w:r>
      <w:rPr>
        <w:rStyle w:val="PageNumber"/>
        <w:sz w:val="16"/>
      </w:rPr>
      <w:t>11</w:t>
    </w:r>
    <w:r>
      <w:rPr>
        <w:rStyle w:val="PageNumber"/>
        <w:sz w:val="16"/>
      </w:rPr>
      <w:fldChar w:fldCharType="end"/>
    </w:r>
    <w:r>
      <w:rPr>
        <w:rStyle w:val="PageNumber"/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rFonts w:ascii="Trebuchet MS" w:hAnsi="Trebuchet MS" w:cs="Trebuchet MS"/>
        <w:sz w:val="16"/>
      </w:rPr>
      <w:t>of</w:t>
    </w:r>
    <w:r>
      <w:rPr>
        <w:rStyle w:val="PageNumber"/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 NUMPAGES \* ARABIC </w:instrText>
    </w:r>
    <w:r>
      <w:rPr>
        <w:rStyle w:val="PageNumber"/>
        <w:sz w:val="16"/>
      </w:rPr>
      <w:fldChar w:fldCharType="separate"/>
    </w:r>
    <w:r>
      <w:rPr>
        <w:rStyle w:val="PageNumber"/>
        <w:sz w:val="16"/>
      </w:rPr>
      <w:t>11</w:t>
    </w:r>
    <w:r>
      <w:rPr>
        <w:rStyle w:val="PageNumber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B2721" w14:textId="77777777" w:rsidR="00A86079" w:rsidRDefault="00A86079">
    <w:pPr>
      <w:pStyle w:val="Footer"/>
      <w:rPr>
        <w:noProof/>
      </w:rPr>
    </w:pPr>
  </w:p>
  <w:p w14:paraId="3B790A02" w14:textId="33B3C031" w:rsidR="002A39B1" w:rsidRPr="002A39B1" w:rsidRDefault="00A86079">
    <w:pPr>
      <w:pStyle w:val="Footer"/>
      <w:rPr>
        <w:b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757C250" wp14:editId="011716F7">
              <wp:simplePos x="0" y="0"/>
              <wp:positionH relativeFrom="margin">
                <wp:align>left</wp:align>
              </wp:positionH>
              <wp:positionV relativeFrom="paragraph">
                <wp:posOffset>8548</wp:posOffset>
              </wp:positionV>
              <wp:extent cx="5486400" cy="0"/>
              <wp:effectExtent l="0" t="0" r="0" b="0"/>
              <wp:wrapNone/>
              <wp:docPr id="160362873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486400" cy="0"/>
                      </a:xfrm>
                      <a:prstGeom prst="straightConnector1">
                        <a:avLst/>
                      </a:prstGeom>
                      <a:noFill/>
                      <a:ln w="9326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16A7F521" id="_x0000_t32" coordsize="21600,21600" o:spt="32" o:oned="t" path="m,l21600,21600e" filled="f">
              <v:path arrowok="t" fillok="f" o:connecttype="none"/>
              <o:lock v:ext="edit" shapetype="t"/>
            </v:shapetype>
            <v:shape id="Straight Connector 2" o:spid="_x0000_s1026" type="#_x0000_t32" style="position:absolute;margin-left:0;margin-top:.65pt;width:6in;height:0;flip:x;z-index:-25165721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" strokeweight=".25906mm">
              <v:stroke joinstyle="miter"/>
              <w10:wrap anchorx="margin"/>
            </v:shape>
          </w:pict>
        </mc:Fallback>
      </mc:AlternateContent>
    </w:r>
    <w:r w:rsidR="0098745D">
      <w:rPr>
        <w:rFonts w:ascii="Trebuchet MS" w:hAnsi="Trebuchet MS" w:cs="Trebuchet MS"/>
        <w:b/>
        <w:sz w:val="16"/>
      </w:rPr>
      <w:ptab w:relativeTo="margin" w:alignment="center" w:leader="none"/>
    </w:r>
    <w:r w:rsidR="0098745D">
      <w:rPr>
        <w:rFonts w:ascii="Trebuchet MS" w:hAnsi="Trebuchet MS" w:cs="Trebuchet MS"/>
        <w:b/>
        <w:sz w:val="16"/>
      </w:rPr>
      <w:ptab w:relativeTo="indent" w:alignment="left" w:leader="none"/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F193E66" wp14:editId="367BD2EE">
              <wp:simplePos x="0" y="0"/>
              <wp:positionH relativeFrom="page">
                <wp:posOffset>6397599</wp:posOffset>
              </wp:positionH>
              <wp:positionV relativeFrom="paragraph">
                <wp:posOffset>-3931</wp:posOffset>
              </wp:positionV>
              <wp:extent cx="41422" cy="132862"/>
              <wp:effectExtent l="0" t="0" r="15728" b="488"/>
              <wp:wrapSquare wrapText="bothSides"/>
              <wp:docPr id="1944328336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422" cy="132862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1EBC7C3E" w14:textId="77777777" w:rsidR="008A7D44" w:rsidRDefault="008A7D44">
                          <w:pPr>
                            <w:pStyle w:val="Footer"/>
                          </w:pPr>
                        </w:p>
                      </w:txbxContent>
                    </wps:txbx>
                    <wps:bodyPr wrap="square" lIns="0" tIns="0" rIns="0" bIns="0" anchor="t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193E66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503.75pt;margin-top:-.3pt;width:3.25pt;height:10.4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" filled="f" stroked="f">
              <v:textbox inset="0,0,0,0">
                <w:txbxContent>
                  <w:p w14:paraId="1EBC7C3E" w14:textId="77777777" w:rsidR="008A7D44" w:rsidRDefault="008A7D44">
                    <w:pPr>
                      <w:pStyle w:val="Footer"/>
                    </w:pPr>
                  </w:p>
                </w:txbxContent>
              </v:textbox>
              <w10:wrap type="square" anchorx="page"/>
            </v:shape>
          </w:pict>
        </mc:Fallback>
      </mc:AlternateContent>
    </w:r>
    <w:r w:rsidR="009E2D09">
      <w:rPr>
        <w:rFonts w:ascii="Trebuchet MS" w:hAnsi="Trebuchet MS" w:cs="Trebuchet MS"/>
        <w:b/>
        <w:sz w:val="16"/>
      </w:rPr>
      <w:t>CONFIDENTIAL</w:t>
    </w:r>
    <w:r w:rsidR="009E2D09">
      <w:rPr>
        <w:rFonts w:ascii="Trebuchet MS" w:hAnsi="Trebuchet MS" w:cs="Trebuchet MS"/>
        <w:b/>
        <w:sz w:val="16"/>
      </w:rPr>
      <w:tab/>
    </w:r>
    <w:r w:rsidR="00746754" w:rsidRPr="00746754">
      <w:rPr>
        <w:b/>
        <w:sz w:val="16"/>
      </w:rPr>
      <w:t>NLB Game Spec</w:t>
    </w:r>
    <w:r w:rsidR="00246E9B">
      <w:rPr>
        <w:b/>
        <w:sz w:val="16"/>
      </w:rPr>
      <w:t xml:space="preserve"> </w:t>
    </w:r>
    <w:r w:rsidR="008737DA" w:rsidRPr="00673262">
      <w:rPr>
        <w:b/>
        <w:noProof/>
        <w:sz w:val="16"/>
      </w:rPr>
      <w:t>320</w:t>
    </w:r>
    <w:r w:rsidR="00746754" w:rsidRPr="00746754">
      <w:rPr>
        <w:b/>
        <w:sz w:val="16"/>
      </w:rPr>
      <w:t xml:space="preserve"> Game No </w:t>
    </w:r>
    <w:r w:rsidR="00B8294A">
      <w:rPr>
        <w:b/>
        <w:noProof/>
        <w:sz w:val="16"/>
      </w:rPr>
      <w:t>0115</w:t>
    </w:r>
    <w:r w:rsidR="001C5B28">
      <w:rPr>
        <w:b/>
        <w:sz w:val="16"/>
      </w:rPr>
      <w:t xml:space="preserve"> </w:t>
    </w:r>
    <w:r w:rsidR="008737DA" w:rsidRPr="00673262">
      <w:rPr>
        <w:b/>
        <w:noProof/>
        <w:sz w:val="16"/>
      </w:rPr>
      <w:t>SAKURA MAL</w:t>
    </w:r>
    <w:r w:rsidR="00746754" w:rsidRPr="00746754">
      <w:rPr>
        <w:b/>
        <w:sz w:val="16"/>
      </w:rPr>
      <w:t xml:space="preserve"> </w:t>
    </w:r>
    <w:r w:rsidR="00246E9B">
      <w:rPr>
        <w:b/>
        <w:sz w:val="16"/>
      </w:rPr>
      <w:t>August</w:t>
    </w:r>
    <w:r w:rsidR="00D12DD9">
      <w:rPr>
        <w:b/>
        <w:sz w:val="16"/>
      </w:rPr>
      <w:t xml:space="preserve"> </w:t>
    </w:r>
    <w:r w:rsidR="00746754" w:rsidRPr="00746754">
      <w:rPr>
        <w:b/>
        <w:sz w:val="16"/>
      </w:rPr>
      <w:t>2026</w:t>
    </w:r>
  </w:p>
  <w:p w14:paraId="2D81D395" w14:textId="77777777" w:rsidR="008A7D44" w:rsidRDefault="00C116A5" w:rsidP="00A86079">
    <w:pPr>
      <w:pStyle w:val="Footer"/>
      <w:jc w:val="right"/>
    </w:pPr>
    <w:r>
      <w:rPr>
        <w:rFonts w:ascii="Trebuchet MS" w:hAnsi="Trebuchet MS" w:cs="Trebuchet MS"/>
        <w:sz w:val="16"/>
      </w:rPr>
      <w:tab/>
      <w:t>Page</w:t>
    </w:r>
    <w:r>
      <w:rPr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 PAGE </w:instrText>
    </w:r>
    <w:r>
      <w:rPr>
        <w:rStyle w:val="PageNumber"/>
        <w:sz w:val="16"/>
      </w:rPr>
      <w:fldChar w:fldCharType="separate"/>
    </w:r>
    <w:r>
      <w:rPr>
        <w:rStyle w:val="PageNumber"/>
        <w:sz w:val="16"/>
      </w:rPr>
      <w:t>11</w:t>
    </w:r>
    <w:r>
      <w:rPr>
        <w:rStyle w:val="PageNumber"/>
        <w:sz w:val="16"/>
      </w:rPr>
      <w:fldChar w:fldCharType="end"/>
    </w:r>
    <w:r>
      <w:rPr>
        <w:rStyle w:val="PageNumber"/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rFonts w:ascii="Trebuchet MS" w:hAnsi="Trebuchet MS" w:cs="Trebuchet MS"/>
        <w:sz w:val="16"/>
      </w:rPr>
      <w:t>of</w:t>
    </w:r>
    <w:r>
      <w:rPr>
        <w:rStyle w:val="PageNumber"/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 NUMPAGES \* ARABIC </w:instrText>
    </w:r>
    <w:r>
      <w:rPr>
        <w:rStyle w:val="PageNumber"/>
        <w:sz w:val="16"/>
      </w:rPr>
      <w:fldChar w:fldCharType="separate"/>
    </w:r>
    <w:r>
      <w:rPr>
        <w:rStyle w:val="PageNumber"/>
        <w:sz w:val="16"/>
      </w:rPr>
      <w:t>11</w:t>
    </w:r>
    <w:r>
      <w:rPr>
        <w:rStyle w:val="PageNumber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40B1B" w14:textId="77777777" w:rsidR="003B23B3" w:rsidRDefault="003B23B3">
      <w:r>
        <w:rPr>
          <w:color w:val="000000"/>
        </w:rPr>
        <w:separator/>
      </w:r>
    </w:p>
  </w:footnote>
  <w:footnote w:type="continuationSeparator" w:id="0">
    <w:p w14:paraId="163BF8FE" w14:textId="77777777" w:rsidR="003B23B3" w:rsidRDefault="003B23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33E1A13"/>
    <w:multiLevelType w:val="hybridMultilevel"/>
    <w:tmpl w:val="0B06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A550E2E"/>
    <w:multiLevelType w:val="multilevel"/>
    <w:tmpl w:val="4BEE7B8C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1">
    <w:nsid w:val="116218D8"/>
    <w:multiLevelType w:val="multilevel"/>
    <w:tmpl w:val="84AEAC74"/>
    <w:styleLink w:val="WW8Num1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3" w15:restartNumberingAfterBreak="1">
    <w:nsid w:val="1D353DA5"/>
    <w:multiLevelType w:val="hybridMultilevel"/>
    <w:tmpl w:val="50C04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25E86B1D"/>
    <w:multiLevelType w:val="multilevel"/>
    <w:tmpl w:val="0CFED4A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Arial" w:hAnsi="Times New Roman" w:cs="Arial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1">
    <w:nsid w:val="2A7159ED"/>
    <w:multiLevelType w:val="hybridMultilevel"/>
    <w:tmpl w:val="49C2E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35D9104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1">
    <w:nsid w:val="379C18C5"/>
    <w:multiLevelType w:val="multilevel"/>
    <w:tmpl w:val="8BB641F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1">
    <w:nsid w:val="3EC30E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1">
    <w:nsid w:val="4BD45165"/>
    <w:multiLevelType w:val="multilevel"/>
    <w:tmpl w:val="B54A8B56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1">
    <w:nsid w:val="53DD102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1">
    <w:nsid w:val="544E0A4C"/>
    <w:multiLevelType w:val="multilevel"/>
    <w:tmpl w:val="8D487FBC"/>
    <w:lvl w:ilvl="0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1800"/>
      </w:pPr>
      <w:rPr>
        <w:rFonts w:hint="default"/>
      </w:rPr>
    </w:lvl>
  </w:abstractNum>
  <w:abstractNum w:abstractNumId="12" w15:restartNumberingAfterBreak="1">
    <w:nsid w:val="550D1F2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1">
    <w:nsid w:val="5F074EF5"/>
    <w:multiLevelType w:val="hybridMultilevel"/>
    <w:tmpl w:val="11261B92"/>
    <w:lvl w:ilvl="0" w:tplc="E64A3FB2">
      <w:start w:val="1"/>
      <w:numFmt w:val="decimal"/>
      <w:lvlText w:val="%1.0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1">
    <w:nsid w:val="67EF026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1">
    <w:nsid w:val="72BF493A"/>
    <w:multiLevelType w:val="multilevel"/>
    <w:tmpl w:val="12B85F24"/>
    <w:lvl w:ilvl="0">
      <w:numFmt w:val="bullet"/>
      <w:lvlText w:val="•"/>
      <w:lvlJc w:val="left"/>
      <w:pPr>
        <w:ind w:left="333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80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216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88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324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96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4320" w:hanging="360"/>
      </w:pPr>
      <w:rPr>
        <w:rFonts w:ascii="OpenSymbol" w:eastAsia="OpenSymbol" w:hAnsi="OpenSymbol" w:cs="OpenSymbol"/>
      </w:rPr>
    </w:lvl>
  </w:abstractNum>
  <w:abstractNum w:abstractNumId="16" w15:restartNumberingAfterBreak="1">
    <w:nsid w:val="7E1B1FD4"/>
    <w:multiLevelType w:val="hybridMultilevel"/>
    <w:tmpl w:val="7E8C2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0149891">
    <w:abstractNumId w:val="2"/>
  </w:num>
  <w:num w:numId="2" w16cid:durableId="1015036080">
    <w:abstractNumId w:val="15"/>
  </w:num>
  <w:num w:numId="3" w16cid:durableId="2084523147">
    <w:abstractNumId w:val="4"/>
  </w:num>
  <w:num w:numId="4" w16cid:durableId="1356929257">
    <w:abstractNumId w:val="13"/>
  </w:num>
  <w:num w:numId="5" w16cid:durableId="1050418555">
    <w:abstractNumId w:val="6"/>
  </w:num>
  <w:num w:numId="6" w16cid:durableId="1032455588">
    <w:abstractNumId w:val="6"/>
  </w:num>
  <w:num w:numId="7" w16cid:durableId="990325359">
    <w:abstractNumId w:val="6"/>
  </w:num>
  <w:num w:numId="8" w16cid:durableId="2016489353">
    <w:abstractNumId w:val="12"/>
  </w:num>
  <w:num w:numId="9" w16cid:durableId="1113860874">
    <w:abstractNumId w:val="10"/>
  </w:num>
  <w:num w:numId="10" w16cid:durableId="1531068742">
    <w:abstractNumId w:val="14"/>
  </w:num>
  <w:num w:numId="11" w16cid:durableId="829101675">
    <w:abstractNumId w:val="8"/>
  </w:num>
  <w:num w:numId="12" w16cid:durableId="1472939679">
    <w:abstractNumId w:val="11"/>
  </w:num>
  <w:num w:numId="13" w16cid:durableId="1361275521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77418610">
    <w:abstractNumId w:val="7"/>
  </w:num>
  <w:num w:numId="15" w16cid:durableId="1250234473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48816091">
    <w:abstractNumId w:val="1"/>
  </w:num>
  <w:num w:numId="17" w16cid:durableId="1820268543">
    <w:abstractNumId w:val="9"/>
  </w:num>
  <w:num w:numId="18" w16cid:durableId="1581401930">
    <w:abstractNumId w:val="5"/>
  </w:num>
  <w:num w:numId="19" w16cid:durableId="1915385270">
    <w:abstractNumId w:val="3"/>
  </w:num>
  <w:num w:numId="20" w16cid:durableId="405954135">
    <w:abstractNumId w:val="16"/>
  </w:num>
  <w:num w:numId="21" w16cid:durableId="836698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B51"/>
    <w:rsid w:val="000007F3"/>
    <w:rsid w:val="00005BF9"/>
    <w:rsid w:val="000110EB"/>
    <w:rsid w:val="00025BE1"/>
    <w:rsid w:val="000309FB"/>
    <w:rsid w:val="00045863"/>
    <w:rsid w:val="00051EE2"/>
    <w:rsid w:val="0006054A"/>
    <w:rsid w:val="00085F3A"/>
    <w:rsid w:val="00086E13"/>
    <w:rsid w:val="000B4E40"/>
    <w:rsid w:val="000E4D66"/>
    <w:rsid w:val="000F6EA2"/>
    <w:rsid w:val="00102B78"/>
    <w:rsid w:val="001143EC"/>
    <w:rsid w:val="00123320"/>
    <w:rsid w:val="0012746A"/>
    <w:rsid w:val="0013388E"/>
    <w:rsid w:val="001405A3"/>
    <w:rsid w:val="00144E9D"/>
    <w:rsid w:val="0014533F"/>
    <w:rsid w:val="00145972"/>
    <w:rsid w:val="001462C6"/>
    <w:rsid w:val="001478AF"/>
    <w:rsid w:val="001650CB"/>
    <w:rsid w:val="00185D33"/>
    <w:rsid w:val="001959A9"/>
    <w:rsid w:val="001A1796"/>
    <w:rsid w:val="001A5B36"/>
    <w:rsid w:val="001C5B28"/>
    <w:rsid w:val="001C629D"/>
    <w:rsid w:val="001C7F78"/>
    <w:rsid w:val="001E2D80"/>
    <w:rsid w:val="001E61CB"/>
    <w:rsid w:val="00205EDB"/>
    <w:rsid w:val="002118F9"/>
    <w:rsid w:val="00223931"/>
    <w:rsid w:val="00226486"/>
    <w:rsid w:val="00246E9B"/>
    <w:rsid w:val="00251719"/>
    <w:rsid w:val="002542E6"/>
    <w:rsid w:val="002668CC"/>
    <w:rsid w:val="002677AF"/>
    <w:rsid w:val="002822E0"/>
    <w:rsid w:val="00282434"/>
    <w:rsid w:val="002860B6"/>
    <w:rsid w:val="00294523"/>
    <w:rsid w:val="002A39B1"/>
    <w:rsid w:val="002C1566"/>
    <w:rsid w:val="002E39BC"/>
    <w:rsid w:val="003003E9"/>
    <w:rsid w:val="0031653B"/>
    <w:rsid w:val="00320F44"/>
    <w:rsid w:val="00324BB2"/>
    <w:rsid w:val="00324C1F"/>
    <w:rsid w:val="00333B18"/>
    <w:rsid w:val="0033493A"/>
    <w:rsid w:val="00341E18"/>
    <w:rsid w:val="00351AA4"/>
    <w:rsid w:val="00360923"/>
    <w:rsid w:val="00367370"/>
    <w:rsid w:val="003674B2"/>
    <w:rsid w:val="00373DF0"/>
    <w:rsid w:val="00382719"/>
    <w:rsid w:val="0038382B"/>
    <w:rsid w:val="00383840"/>
    <w:rsid w:val="003879A7"/>
    <w:rsid w:val="003B23B3"/>
    <w:rsid w:val="003B3953"/>
    <w:rsid w:val="003C784C"/>
    <w:rsid w:val="003D5F54"/>
    <w:rsid w:val="003F3C2F"/>
    <w:rsid w:val="00407C92"/>
    <w:rsid w:val="00411732"/>
    <w:rsid w:val="00416D53"/>
    <w:rsid w:val="00422E66"/>
    <w:rsid w:val="004339E1"/>
    <w:rsid w:val="00441BA1"/>
    <w:rsid w:val="00443755"/>
    <w:rsid w:val="00444C5A"/>
    <w:rsid w:val="00445170"/>
    <w:rsid w:val="0044751C"/>
    <w:rsid w:val="00450B51"/>
    <w:rsid w:val="00461178"/>
    <w:rsid w:val="0046340C"/>
    <w:rsid w:val="00495E86"/>
    <w:rsid w:val="004A32AC"/>
    <w:rsid w:val="004B71AD"/>
    <w:rsid w:val="004B7385"/>
    <w:rsid w:val="004C1238"/>
    <w:rsid w:val="004E3552"/>
    <w:rsid w:val="004F0059"/>
    <w:rsid w:val="004F55A9"/>
    <w:rsid w:val="00523337"/>
    <w:rsid w:val="00537C80"/>
    <w:rsid w:val="0056516C"/>
    <w:rsid w:val="00570BC9"/>
    <w:rsid w:val="00581374"/>
    <w:rsid w:val="0058657F"/>
    <w:rsid w:val="005B47BD"/>
    <w:rsid w:val="005B6682"/>
    <w:rsid w:val="005D2CCC"/>
    <w:rsid w:val="005F0404"/>
    <w:rsid w:val="00601659"/>
    <w:rsid w:val="00611464"/>
    <w:rsid w:val="00627544"/>
    <w:rsid w:val="00627768"/>
    <w:rsid w:val="0063255F"/>
    <w:rsid w:val="0063472A"/>
    <w:rsid w:val="00635E86"/>
    <w:rsid w:val="00661AE9"/>
    <w:rsid w:val="00664FD4"/>
    <w:rsid w:val="0068352F"/>
    <w:rsid w:val="006A434A"/>
    <w:rsid w:val="006A67D7"/>
    <w:rsid w:val="006C15AD"/>
    <w:rsid w:val="00710AB4"/>
    <w:rsid w:val="00710C2D"/>
    <w:rsid w:val="00742EC8"/>
    <w:rsid w:val="00746754"/>
    <w:rsid w:val="007779FC"/>
    <w:rsid w:val="00785FEC"/>
    <w:rsid w:val="007952CA"/>
    <w:rsid w:val="00795EA2"/>
    <w:rsid w:val="007B1CFD"/>
    <w:rsid w:val="007B529B"/>
    <w:rsid w:val="007C3FA4"/>
    <w:rsid w:val="00802748"/>
    <w:rsid w:val="0080492F"/>
    <w:rsid w:val="00807F25"/>
    <w:rsid w:val="0081542E"/>
    <w:rsid w:val="00833F85"/>
    <w:rsid w:val="0084607F"/>
    <w:rsid w:val="008471C4"/>
    <w:rsid w:val="0086193D"/>
    <w:rsid w:val="00861C00"/>
    <w:rsid w:val="00862F6E"/>
    <w:rsid w:val="00863A22"/>
    <w:rsid w:val="00864014"/>
    <w:rsid w:val="008737DA"/>
    <w:rsid w:val="00885D63"/>
    <w:rsid w:val="00897606"/>
    <w:rsid w:val="008A7D44"/>
    <w:rsid w:val="008C3DBB"/>
    <w:rsid w:val="008D3562"/>
    <w:rsid w:val="008F30C7"/>
    <w:rsid w:val="008F7A5C"/>
    <w:rsid w:val="009010F8"/>
    <w:rsid w:val="0090518D"/>
    <w:rsid w:val="00914173"/>
    <w:rsid w:val="00920368"/>
    <w:rsid w:val="00933D44"/>
    <w:rsid w:val="00961EB0"/>
    <w:rsid w:val="00972BC4"/>
    <w:rsid w:val="0098745D"/>
    <w:rsid w:val="00987DDF"/>
    <w:rsid w:val="00991D52"/>
    <w:rsid w:val="0099657E"/>
    <w:rsid w:val="009A1DE9"/>
    <w:rsid w:val="009A2EE3"/>
    <w:rsid w:val="009B4387"/>
    <w:rsid w:val="009C401D"/>
    <w:rsid w:val="009C715B"/>
    <w:rsid w:val="009E1D8B"/>
    <w:rsid w:val="009E2D09"/>
    <w:rsid w:val="009F32DE"/>
    <w:rsid w:val="009F713E"/>
    <w:rsid w:val="00A04E5D"/>
    <w:rsid w:val="00A07BF8"/>
    <w:rsid w:val="00A214F1"/>
    <w:rsid w:val="00A323B8"/>
    <w:rsid w:val="00A43073"/>
    <w:rsid w:val="00A61F55"/>
    <w:rsid w:val="00A7157E"/>
    <w:rsid w:val="00A86079"/>
    <w:rsid w:val="00AA321D"/>
    <w:rsid w:val="00AA5809"/>
    <w:rsid w:val="00AB775A"/>
    <w:rsid w:val="00AC0F17"/>
    <w:rsid w:val="00AD156D"/>
    <w:rsid w:val="00AD67F9"/>
    <w:rsid w:val="00AF53EB"/>
    <w:rsid w:val="00B053FA"/>
    <w:rsid w:val="00B05417"/>
    <w:rsid w:val="00B15FE9"/>
    <w:rsid w:val="00B16728"/>
    <w:rsid w:val="00B223C4"/>
    <w:rsid w:val="00B42114"/>
    <w:rsid w:val="00B43E06"/>
    <w:rsid w:val="00B5763C"/>
    <w:rsid w:val="00B6588E"/>
    <w:rsid w:val="00B73E0E"/>
    <w:rsid w:val="00B8294A"/>
    <w:rsid w:val="00B84B17"/>
    <w:rsid w:val="00B84BE8"/>
    <w:rsid w:val="00B85745"/>
    <w:rsid w:val="00B9354D"/>
    <w:rsid w:val="00BA6DCB"/>
    <w:rsid w:val="00BC2CE7"/>
    <w:rsid w:val="00BD1863"/>
    <w:rsid w:val="00BE5538"/>
    <w:rsid w:val="00BE6437"/>
    <w:rsid w:val="00BF7F78"/>
    <w:rsid w:val="00C03F5E"/>
    <w:rsid w:val="00C116A5"/>
    <w:rsid w:val="00C20F27"/>
    <w:rsid w:val="00C32EA3"/>
    <w:rsid w:val="00C40700"/>
    <w:rsid w:val="00C474B5"/>
    <w:rsid w:val="00C53E53"/>
    <w:rsid w:val="00C600B5"/>
    <w:rsid w:val="00C74F2F"/>
    <w:rsid w:val="00C93775"/>
    <w:rsid w:val="00C97B4F"/>
    <w:rsid w:val="00CA4A74"/>
    <w:rsid w:val="00CC2ECD"/>
    <w:rsid w:val="00CC7C81"/>
    <w:rsid w:val="00CE738D"/>
    <w:rsid w:val="00CF79F9"/>
    <w:rsid w:val="00D12DD9"/>
    <w:rsid w:val="00D52B00"/>
    <w:rsid w:val="00D563EC"/>
    <w:rsid w:val="00D70D76"/>
    <w:rsid w:val="00D71145"/>
    <w:rsid w:val="00D71414"/>
    <w:rsid w:val="00D7779F"/>
    <w:rsid w:val="00DA6B03"/>
    <w:rsid w:val="00DC6617"/>
    <w:rsid w:val="00DD0D32"/>
    <w:rsid w:val="00DE09B6"/>
    <w:rsid w:val="00DE2F0C"/>
    <w:rsid w:val="00E1500D"/>
    <w:rsid w:val="00E24792"/>
    <w:rsid w:val="00E55AC7"/>
    <w:rsid w:val="00E56808"/>
    <w:rsid w:val="00E645E3"/>
    <w:rsid w:val="00E661EF"/>
    <w:rsid w:val="00E72608"/>
    <w:rsid w:val="00E859A2"/>
    <w:rsid w:val="00E864B4"/>
    <w:rsid w:val="00E92447"/>
    <w:rsid w:val="00E9418F"/>
    <w:rsid w:val="00EA0031"/>
    <w:rsid w:val="00EA69BC"/>
    <w:rsid w:val="00EA6AAF"/>
    <w:rsid w:val="00EB2286"/>
    <w:rsid w:val="00EC3866"/>
    <w:rsid w:val="00ED6905"/>
    <w:rsid w:val="00EE6645"/>
    <w:rsid w:val="00F165FD"/>
    <w:rsid w:val="00F452FD"/>
    <w:rsid w:val="00F603A2"/>
    <w:rsid w:val="00F651A1"/>
    <w:rsid w:val="00F73B9D"/>
    <w:rsid w:val="00F757D7"/>
    <w:rsid w:val="00F75F5D"/>
    <w:rsid w:val="00F76554"/>
    <w:rsid w:val="00F77692"/>
    <w:rsid w:val="00FA6D93"/>
    <w:rsid w:val="00FA6F9E"/>
    <w:rsid w:val="00FC1472"/>
    <w:rsid w:val="00FD1A42"/>
    <w:rsid w:val="00FD7F9A"/>
    <w:rsid w:val="00FE4768"/>
    <w:rsid w:val="00FF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C7A53B"/>
  <w15:docId w15:val="{889579BE-63EF-4B01-AD8A-773982FC2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n-US" w:eastAsia="zh-CN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E40"/>
    <w:pPr>
      <w:keepLines/>
      <w:suppressAutoHyphens/>
    </w:pPr>
    <w:rPr>
      <w:rFonts w:cs="Arial Unicode MS"/>
    </w:rPr>
  </w:style>
  <w:style w:type="paragraph" w:styleId="Heading1">
    <w:name w:val="heading 1"/>
    <w:basedOn w:val="Standard"/>
    <w:next w:val="Standard"/>
    <w:uiPriority w:val="9"/>
    <w:qFormat/>
    <w:rsid w:val="00537C80"/>
    <w:pPr>
      <w:keepNext/>
      <w:numPr>
        <w:numId w:val="14"/>
      </w:numPr>
      <w:spacing w:before="240" w:after="120" w:line="360" w:lineRule="auto"/>
      <w:outlineLvl w:val="0"/>
    </w:pPr>
    <w:rPr>
      <w:rFonts w:eastAsia="Arial" w:cs="Arial"/>
      <w:b/>
      <w:bCs/>
      <w:sz w:val="28"/>
    </w:rPr>
  </w:style>
  <w:style w:type="paragraph" w:styleId="Heading2">
    <w:name w:val="heading 2"/>
    <w:basedOn w:val="Standard"/>
    <w:next w:val="Standard"/>
    <w:uiPriority w:val="9"/>
    <w:unhideWhenUsed/>
    <w:qFormat/>
    <w:rsid w:val="00102B78"/>
    <w:pPr>
      <w:keepNext/>
      <w:numPr>
        <w:ilvl w:val="1"/>
        <w:numId w:val="14"/>
      </w:numPr>
      <w:spacing w:before="240" w:after="120" w:line="360" w:lineRule="auto"/>
      <w:outlineLvl w:val="1"/>
    </w:pPr>
    <w:rPr>
      <w:rFonts w:eastAsia="Arial" w:cs="Arial"/>
      <w:b/>
    </w:rPr>
  </w:style>
  <w:style w:type="paragraph" w:styleId="Heading3">
    <w:name w:val="heading 3"/>
    <w:basedOn w:val="Standard"/>
    <w:next w:val="Standard"/>
    <w:uiPriority w:val="9"/>
    <w:unhideWhenUsed/>
    <w:qFormat/>
    <w:rsid w:val="00B43E06"/>
    <w:pPr>
      <w:keepNext/>
      <w:numPr>
        <w:ilvl w:val="2"/>
        <w:numId w:val="14"/>
      </w:numPr>
      <w:spacing w:before="240" w:after="240"/>
      <w:outlineLvl w:val="2"/>
    </w:pPr>
    <w:rPr>
      <w:rFonts w:eastAsia="Arial" w:cs="Arial"/>
      <w:b/>
      <w:bCs/>
    </w:rPr>
  </w:style>
  <w:style w:type="paragraph" w:styleId="Heading4">
    <w:name w:val="heading 4"/>
    <w:basedOn w:val="Standard"/>
    <w:next w:val="Standard"/>
    <w:uiPriority w:val="9"/>
    <w:unhideWhenUsed/>
    <w:qFormat/>
    <w:pPr>
      <w:keepNext/>
      <w:numPr>
        <w:ilvl w:val="3"/>
        <w:numId w:val="14"/>
      </w:numPr>
      <w:outlineLvl w:val="3"/>
    </w:pPr>
    <w:rPr>
      <w:rFonts w:ascii="Arial" w:eastAsia="Arial" w:hAnsi="Arial" w:cs="Arial"/>
      <w:b/>
      <w:bCs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numPr>
        <w:ilvl w:val="4"/>
        <w:numId w:val="14"/>
      </w:numPr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numPr>
        <w:ilvl w:val="5"/>
        <w:numId w:val="14"/>
      </w:numPr>
      <w:jc w:val="center"/>
      <w:outlineLvl w:val="5"/>
    </w:pPr>
    <w:rPr>
      <w:rFonts w:ascii="Arial" w:eastAsia="Arial" w:hAnsi="Arial" w:cs="Arial"/>
      <w:b/>
      <w:bCs/>
      <w:sz w:val="28"/>
    </w:rPr>
  </w:style>
  <w:style w:type="paragraph" w:styleId="Heading7">
    <w:name w:val="heading 7"/>
    <w:basedOn w:val="Standard"/>
    <w:next w:val="Standard"/>
    <w:pPr>
      <w:keepNext/>
      <w:numPr>
        <w:ilvl w:val="6"/>
        <w:numId w:val="14"/>
      </w:numPr>
      <w:jc w:val="center"/>
      <w:outlineLvl w:val="6"/>
    </w:pPr>
    <w:rPr>
      <w:rFonts w:ascii="Arial Narrow" w:eastAsia="Arial Narrow" w:hAnsi="Arial Narrow" w:cs="Arial Narrow"/>
      <w:b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C80"/>
    <w:pPr>
      <w:keepNext/>
      <w:numPr>
        <w:ilvl w:val="7"/>
        <w:numId w:val="14"/>
      </w:numPr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C80"/>
    <w:pPr>
      <w:keepNext/>
      <w:numPr>
        <w:ilvl w:val="8"/>
        <w:numId w:val="14"/>
      </w:numPr>
      <w:spacing w:before="40"/>
      <w:outlineLvl w:val="8"/>
    </w:pPr>
    <w:rPr>
      <w:rFonts w:asciiTheme="majorHAnsi" w:eastAsiaTheme="majorEastAsia" w:hAnsiTheme="majorHAnsi" w:cs="Mangal"/>
      <w:i/>
      <w:iCs/>
      <w:color w:val="272727" w:themeColor="text1" w:themeTint="D8"/>
      <w:sz w:val="21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  <w:rPr>
      <w:rFonts w:eastAsia="Times New Roman" w:cs="Times New Roman"/>
      <w:lang w:val="en-AU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  <w:rPr>
      <w:rFonts w:cs="Tahoma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customStyle="1" w:styleId="Textbodyindent">
    <w:name w:val="Text body indent"/>
    <w:basedOn w:val="Standard"/>
    <w:pPr>
      <w:ind w:left="360"/>
    </w:pPr>
    <w:rPr>
      <w:rFonts w:ascii="Arial" w:eastAsia="Arial" w:hAnsi="Arial" w:cs="Arial"/>
    </w:rPr>
  </w:style>
  <w:style w:type="paragraph" w:customStyle="1" w:styleId="HeaderandFooter">
    <w:name w:val="Header and Footer"/>
    <w:basedOn w:val="Standard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Standard"/>
    <w:pPr>
      <w:tabs>
        <w:tab w:val="center" w:pos="4320"/>
        <w:tab w:val="right" w:pos="8640"/>
      </w:tabs>
    </w:pPr>
  </w:style>
  <w:style w:type="paragraph" w:styleId="Footer">
    <w:name w:val="footer"/>
    <w:basedOn w:val="Standard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Standard"/>
    <w:pPr>
      <w:ind w:left="1440" w:hanging="720"/>
    </w:pPr>
    <w:rPr>
      <w:rFonts w:ascii="Trebuchet MS" w:eastAsia="Trebuchet MS" w:hAnsi="Trebuchet MS" w:cs="Trebuchet MS"/>
    </w:rPr>
  </w:style>
  <w:style w:type="paragraph" w:styleId="DocumentMap">
    <w:name w:val="Document Map"/>
    <w:basedOn w:val="Standard"/>
    <w:pPr>
      <w:shd w:val="clear" w:color="auto" w:fill="000080"/>
    </w:pPr>
    <w:rPr>
      <w:rFonts w:ascii="Tahoma" w:eastAsia="Tahoma" w:hAnsi="Tahoma" w:cs="Tahoma"/>
    </w:rPr>
  </w:style>
  <w:style w:type="paragraph" w:styleId="BodyTextIndent3">
    <w:name w:val="Body Text Indent 3"/>
    <w:basedOn w:val="Standard"/>
    <w:pPr>
      <w:ind w:left="360"/>
    </w:pPr>
    <w:rPr>
      <w:rFonts w:ascii="Arial Narrow" w:eastAsia="Arial Narrow" w:hAnsi="Arial Narrow" w:cs="Arial Narrow"/>
      <w:b/>
      <w:bCs/>
    </w:rPr>
  </w:style>
  <w:style w:type="paragraph" w:styleId="BalloonText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styleId="NoSpacing">
    <w:name w:val="No Spacing"/>
    <w:link w:val="NoSpacingChar"/>
    <w:pPr>
      <w:suppressAutoHyphens/>
    </w:pPr>
    <w:rPr>
      <w:rFonts w:eastAsia="Arial" w:cs="Times New Roman"/>
      <w:lang w:val="en-AU" w:bidi="ar-SA"/>
    </w:rPr>
  </w:style>
  <w:style w:type="paragraph" w:styleId="NormalWeb">
    <w:name w:val="Normal (Web)"/>
    <w:basedOn w:val="Standard"/>
    <w:uiPriority w:val="99"/>
    <w:pPr>
      <w:spacing w:before="100" w:after="100"/>
    </w:pPr>
    <w:rPr>
      <w:rFonts w:eastAsia="Calibri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Standard"/>
  </w:style>
  <w:style w:type="character" w:customStyle="1" w:styleId="Absatz-Standardschriftart">
    <w:name w:val="Absatz-Standardschriftart"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8Num13z0">
    <w:name w:val="WW8Num13z0"/>
    <w:rPr>
      <w:sz w:val="24"/>
      <w:szCs w:val="24"/>
    </w:rPr>
  </w:style>
  <w:style w:type="character" w:styleId="PageNumber">
    <w:name w:val="page number"/>
    <w:basedOn w:val="DefaultParagraphFont"/>
  </w:style>
  <w:style w:type="character" w:customStyle="1" w:styleId="CharChar">
    <w:name w:val="Char Char"/>
    <w:rPr>
      <w:rFonts w:ascii="Tahoma" w:eastAsia="Tahoma" w:hAnsi="Tahoma" w:cs="Tahoma"/>
      <w:sz w:val="16"/>
      <w:szCs w:val="16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8Num1">
    <w:name w:val="WW8Num1"/>
    <w:basedOn w:val="NoList"/>
    <w:pPr>
      <w:numPr>
        <w:numId w:val="1"/>
      </w:numPr>
    </w:pPr>
  </w:style>
  <w:style w:type="table" w:styleId="PlainTable4">
    <w:name w:val="Plain Table 4"/>
    <w:basedOn w:val="TableNormal"/>
    <w:uiPriority w:val="44"/>
    <w:rsid w:val="0060165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60165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6016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60165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60165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Spacing"/>
    <w:uiPriority w:val="34"/>
    <w:qFormat/>
    <w:rsid w:val="00D52B00"/>
    <w:pPr>
      <w:spacing w:after="120"/>
      <w:ind w:left="3600" w:hanging="2880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37C80"/>
    <w:rPr>
      <w:rFonts w:asciiTheme="majorHAnsi" w:eastAsiaTheme="majorEastAsia" w:hAnsiTheme="majorHAnsi"/>
      <w:color w:val="272727" w:themeColor="text1" w:themeTint="D8"/>
      <w:sz w:val="21"/>
      <w:szCs w:val="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C80"/>
    <w:rPr>
      <w:rFonts w:asciiTheme="majorHAnsi" w:eastAsiaTheme="majorEastAsia" w:hAnsiTheme="majorHAnsi"/>
      <w:i/>
      <w:iCs/>
      <w:color w:val="272727" w:themeColor="text1" w:themeTint="D8"/>
      <w:sz w:val="21"/>
      <w:szCs w:val="19"/>
    </w:rPr>
  </w:style>
  <w:style w:type="paragraph" w:styleId="TOC1">
    <w:name w:val="toc 1"/>
    <w:basedOn w:val="Normal"/>
    <w:next w:val="Normal"/>
    <w:autoRedefine/>
    <w:uiPriority w:val="39"/>
    <w:unhideWhenUsed/>
    <w:rsid w:val="00422E66"/>
    <w:pPr>
      <w:spacing w:before="120"/>
    </w:pPr>
    <w:rPr>
      <w:rFonts w:asciiTheme="majorHAnsi" w:hAnsiTheme="majorHAnsi"/>
      <w:b/>
      <w:bCs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7B529B"/>
    <w:pPr>
      <w:spacing w:before="240"/>
    </w:pPr>
    <w:rPr>
      <w:rFonts w:asciiTheme="minorHAnsi" w:hAnsi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7B529B"/>
    <w:pPr>
      <w:ind w:left="2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7B529B"/>
    <w:pPr>
      <w:ind w:left="48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7B529B"/>
    <w:pPr>
      <w:ind w:left="7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7B529B"/>
    <w:pPr>
      <w:ind w:left="96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7B529B"/>
    <w:pPr>
      <w:ind w:left="120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7B529B"/>
    <w:pPr>
      <w:ind w:left="14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B529B"/>
    <w:pPr>
      <w:ind w:left="168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529B"/>
    <w:rPr>
      <w:color w:val="467886" w:themeColor="hyperlink"/>
      <w:u w:val="single"/>
    </w:rPr>
  </w:style>
  <w:style w:type="character" w:styleId="BookTitle">
    <w:name w:val="Book Title"/>
    <w:basedOn w:val="DefaultParagraphFont"/>
    <w:uiPriority w:val="33"/>
    <w:qFormat/>
    <w:rsid w:val="008471C4"/>
    <w:rPr>
      <w:rFonts w:ascii="Times New Roman" w:hAnsi="Times New Roman"/>
      <w:b/>
      <w:bCs/>
      <w:i w:val="0"/>
      <w:iCs/>
      <w:spacing w:val="5"/>
      <w:sz w:val="36"/>
    </w:rPr>
  </w:style>
  <w:style w:type="paragraph" w:customStyle="1" w:styleId="BookName">
    <w:name w:val="Book Name"/>
    <w:basedOn w:val="Normal"/>
    <w:link w:val="BookNameChar"/>
    <w:qFormat/>
    <w:rsid w:val="00E92447"/>
    <w:pPr>
      <w:spacing w:before="600" w:after="360" w:line="360" w:lineRule="auto"/>
      <w:jc w:val="center"/>
    </w:pPr>
    <w:rPr>
      <w:b/>
      <w:sz w:val="36"/>
    </w:rPr>
  </w:style>
  <w:style w:type="character" w:customStyle="1" w:styleId="BookNameChar">
    <w:name w:val="Book Name Char"/>
    <w:basedOn w:val="DefaultParagraphFont"/>
    <w:link w:val="BookName"/>
    <w:rsid w:val="00E92447"/>
    <w:rPr>
      <w:rFonts w:cs="Arial Unicode MS"/>
      <w:b/>
      <w:sz w:val="36"/>
    </w:rPr>
  </w:style>
  <w:style w:type="paragraph" w:customStyle="1" w:styleId="PSL">
    <w:name w:val="PSL"/>
    <w:basedOn w:val="NoSpacing"/>
    <w:link w:val="PSLChar"/>
    <w:qFormat/>
    <w:rsid w:val="00E92447"/>
    <w:pPr>
      <w:spacing w:before="600" w:after="480"/>
      <w:jc w:val="center"/>
    </w:pPr>
    <w:rPr>
      <w:b/>
      <w:bCs/>
      <w:sz w:val="28"/>
      <w:szCs w:val="28"/>
    </w:rPr>
  </w:style>
  <w:style w:type="character" w:customStyle="1" w:styleId="NoSpacingChar">
    <w:name w:val="No Spacing Char"/>
    <w:basedOn w:val="DefaultParagraphFont"/>
    <w:link w:val="NoSpacing"/>
    <w:rsid w:val="008471C4"/>
    <w:rPr>
      <w:rFonts w:eastAsia="Arial" w:cs="Times New Roman"/>
      <w:lang w:val="en-AU" w:bidi="ar-SA"/>
    </w:rPr>
  </w:style>
  <w:style w:type="character" w:customStyle="1" w:styleId="PSLChar">
    <w:name w:val="PSL Char"/>
    <w:basedOn w:val="NoSpacingChar"/>
    <w:link w:val="PSL"/>
    <w:rsid w:val="00E92447"/>
    <w:rPr>
      <w:rFonts w:eastAsia="Arial" w:cs="Times New Roman"/>
      <w:b/>
      <w:bCs/>
      <w:sz w:val="28"/>
      <w:szCs w:val="28"/>
      <w:lang w:val="en-AU" w:bidi="ar-SA"/>
    </w:rPr>
  </w:style>
  <w:style w:type="paragraph" w:customStyle="1" w:styleId="NLB">
    <w:name w:val="NLB"/>
    <w:basedOn w:val="NoSpacing"/>
    <w:link w:val="NLBChar"/>
    <w:qFormat/>
    <w:rsid w:val="00E92447"/>
    <w:pPr>
      <w:spacing w:before="480" w:after="360"/>
      <w:jc w:val="center"/>
    </w:pPr>
    <w:rPr>
      <w:rFonts w:eastAsia="Times New Roman"/>
      <w:b/>
      <w:bCs/>
      <w:color w:val="000000"/>
      <w:sz w:val="28"/>
      <w:szCs w:val="28"/>
    </w:rPr>
  </w:style>
  <w:style w:type="character" w:customStyle="1" w:styleId="NLBChar">
    <w:name w:val="NLB Char"/>
    <w:basedOn w:val="NoSpacingChar"/>
    <w:link w:val="NLB"/>
    <w:rsid w:val="00E92447"/>
    <w:rPr>
      <w:rFonts w:eastAsia="Times New Roman" w:cs="Times New Roman"/>
      <w:b/>
      <w:bCs/>
      <w:color w:val="000000"/>
      <w:sz w:val="28"/>
      <w:szCs w:val="28"/>
      <w:lang w:val="en-AU" w:bidi="ar-SA"/>
    </w:rPr>
  </w:style>
  <w:style w:type="paragraph" w:customStyle="1" w:styleId="CONFIDENTIAL">
    <w:name w:val="CONFIDENTIAL"/>
    <w:basedOn w:val="NoSpacing"/>
    <w:link w:val="CONFIDENTIALChar"/>
    <w:qFormat/>
    <w:rsid w:val="00E92447"/>
    <w:pPr>
      <w:spacing w:before="360" w:after="960"/>
      <w:jc w:val="center"/>
    </w:pPr>
    <w:rPr>
      <w:b/>
      <w:sz w:val="28"/>
      <w:szCs w:val="28"/>
    </w:rPr>
  </w:style>
  <w:style w:type="character" w:customStyle="1" w:styleId="CONFIDENTIALChar">
    <w:name w:val="CONFIDENTIAL Char"/>
    <w:basedOn w:val="NoSpacingChar"/>
    <w:link w:val="CONFIDENTIAL"/>
    <w:rsid w:val="00E92447"/>
    <w:rPr>
      <w:rFonts w:eastAsia="Arial" w:cs="Times New Roman"/>
      <w:b/>
      <w:sz w:val="28"/>
      <w:szCs w:val="28"/>
      <w:lang w:val="en-AU" w:bidi="ar-SA"/>
    </w:rPr>
  </w:style>
  <w:style w:type="paragraph" w:customStyle="1" w:styleId="GameData">
    <w:name w:val="GameData"/>
    <w:basedOn w:val="NoSpacing"/>
    <w:link w:val="GameDataChar"/>
    <w:qFormat/>
    <w:rsid w:val="008471C4"/>
    <w:pPr>
      <w:spacing w:line="480" w:lineRule="auto"/>
      <w:jc w:val="center"/>
    </w:pPr>
    <w:rPr>
      <w:sz w:val="26"/>
      <w:szCs w:val="26"/>
    </w:rPr>
  </w:style>
  <w:style w:type="character" w:customStyle="1" w:styleId="GameDataChar">
    <w:name w:val="GameData Char"/>
    <w:basedOn w:val="NoSpacingChar"/>
    <w:link w:val="GameData"/>
    <w:rsid w:val="008471C4"/>
    <w:rPr>
      <w:rFonts w:eastAsia="Arial" w:cs="Times New Roman"/>
      <w:sz w:val="26"/>
      <w:szCs w:val="26"/>
      <w:lang w:val="en-AU" w:bidi="ar-SA"/>
    </w:rPr>
  </w:style>
  <w:style w:type="character" w:styleId="Strong">
    <w:name w:val="Strong"/>
    <w:basedOn w:val="DefaultParagraphFont"/>
    <w:uiPriority w:val="22"/>
    <w:qFormat/>
    <w:rsid w:val="00223931"/>
    <w:rPr>
      <w:b/>
      <w:bCs/>
    </w:rPr>
  </w:style>
  <w:style w:type="table" w:styleId="GridTable1Light">
    <w:name w:val="Grid Table 1 Light"/>
    <w:basedOn w:val="TableNormal"/>
    <w:uiPriority w:val="46"/>
    <w:rsid w:val="0022393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">
    <w:name w:val="Grid Table 6 Colorful"/>
    <w:basedOn w:val="TableNormal"/>
    <w:uiPriority w:val="51"/>
    <w:rsid w:val="0022393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627544"/>
    <w:rPr>
      <w:color w:val="666666"/>
    </w:rPr>
  </w:style>
  <w:style w:type="paragraph" w:customStyle="1" w:styleId="NewStyle">
    <w:name w:val="NewStyle"/>
    <w:basedOn w:val="ListParagraph"/>
    <w:link w:val="NewStyleChar"/>
    <w:qFormat/>
    <w:rsid w:val="00785FEC"/>
    <w:pPr>
      <w:widowControl w:val="0"/>
      <w:tabs>
        <w:tab w:val="right" w:pos="3600"/>
      </w:tabs>
      <w:autoSpaceDN w:val="0"/>
      <w:spacing w:after="0" w:line="360" w:lineRule="auto"/>
      <w:ind w:left="0" w:firstLine="0"/>
      <w:contextualSpacing/>
      <w:jc w:val="left"/>
      <w:textAlignment w:val="baseline"/>
    </w:pPr>
    <w:rPr>
      <w:rFonts w:eastAsia="SimSun" w:cs="Mangal"/>
      <w:szCs w:val="21"/>
      <w:lang w:val="en-US" w:bidi="hi-IN"/>
    </w:rPr>
  </w:style>
  <w:style w:type="character" w:customStyle="1" w:styleId="NewStyleChar">
    <w:name w:val="NewStyle Char"/>
    <w:basedOn w:val="DefaultParagraphFont"/>
    <w:link w:val="NewStyle"/>
    <w:rsid w:val="00785FEC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customXml" Target="ink/ink16.xml"/><Relationship Id="rId21" Type="http://schemas.openxmlformats.org/officeDocument/2006/relationships/customXml" Target="ink/ink7.xml"/><Relationship Id="rId34" Type="http://schemas.openxmlformats.org/officeDocument/2006/relationships/image" Target="media/image14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customXml" Target="ink/ink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customXml" Target="ink/ink15.xml"/><Relationship Id="rId40" Type="http://schemas.openxmlformats.org/officeDocument/2006/relationships/customXml" Target="ink/ink17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ink/ink4.xml"/><Relationship Id="rId23" Type="http://schemas.openxmlformats.org/officeDocument/2006/relationships/customXml" Target="ink/ink8.xm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10" Type="http://schemas.openxmlformats.org/officeDocument/2006/relationships/image" Target="media/image1.jpeg"/><Relationship Id="rId19" Type="http://schemas.openxmlformats.org/officeDocument/2006/relationships/customXml" Target="ink/ink6.xml"/><Relationship Id="rId31" Type="http://schemas.openxmlformats.org/officeDocument/2006/relationships/customXml" Target="ink/ink12.xm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10.xml"/><Relationship Id="rId30" Type="http://schemas.openxmlformats.org/officeDocument/2006/relationships/image" Target="media/image12.png"/><Relationship Id="rId35" Type="http://schemas.openxmlformats.org/officeDocument/2006/relationships/customXml" Target="ink/ink14.xml"/><Relationship Id="rId43" Type="http://schemas.openxmlformats.org/officeDocument/2006/relationships/footer" Target="footer2.xml"/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customXml" Target="ink/ink5.xml"/><Relationship Id="rId25" Type="http://schemas.openxmlformats.org/officeDocument/2006/relationships/customXml" Target="ink/ink9.xml"/><Relationship Id="rId33" Type="http://schemas.openxmlformats.org/officeDocument/2006/relationships/customXml" Target="ink/ink13.xml"/><Relationship Id="rId38" Type="http://schemas.openxmlformats.org/officeDocument/2006/relationships/image" Target="media/image16.png"/><Relationship Id="rId20" Type="http://schemas.openxmlformats.org/officeDocument/2006/relationships/image" Target="media/image7.png"/><Relationship Id="rId41" Type="http://schemas.openxmlformats.org/officeDocument/2006/relationships/image" Target="media/image1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shadi%20Sewmini\Documents\Custom%20Office%20Templates\NLB%20Game%20Spec%20Template%20-%20New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46:15.4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53:13.9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678 2104 24575,'0'-11'0,"-2"-29"0,-2-42 0,-3-48 0,-9-42 0,-13-36 0,-20-24-1693,-24-10 1693,-27-9 0,-25-6 0,-19-4 0,16 43-6498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53:13.2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 1431 24575,'0'-9'0,"-4"-17"0,-3-25 0,-5-27 0,-4-30 0,-2-25 0,-1-20 0,3-14 0,5-8 0,8-6 0,12-8 0,4 28-8191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51:40.37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2944 201 8192,'0'0'0</inkml:trace>
  <inkml:trace contextRef="#ctx0" brushRef="#br0" timeOffset="1272.01">3027 18 8192,'0'0'0,"0"0"0,0 0 0,0 0 0,0 0 0,0 0 0</inkml:trace>
  <inkml:trace contextRef="#ctx0" brushRef="#br0" timeOffset="2835.23">3995 51 8192,'0'0'0,"0"0"0,0 0 0,0 0 0,0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51:35.94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1 8192,'0'0'18022,"0"0"-18022,0 0 0,4 6 0,7 10 0,6 12 0,1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2:10.4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489 1793 24575,'0'0'0,"-1"-10"0,0-15 0,2-22 0,3-28 0,9-31 0,13-32 0,13-23 0,14-15 0,8-7 0,3 0 0,0 5 0,-1 1-577,-11-4 577,-15 28-7614</inkml:trace>
  <inkml:trace contextRef="#ctx0" brushRef="#br0" timeOffset="390.33">144 2235 24575,'0'0'0,"0"0"0,-1-5 0,-2-13 0,-3-25 0,-5-32 0,-4-37 0,-5-35 0,-3-31 0,-1-37 0,2-37 0,3 25-8191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2:09.2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24575,'0'0'0,"0"0"0,5 2 0,10 2 0,2 1-8191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1:50.5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2:26.81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0 24575,'0'0'0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1:31.45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89 0 24575,'-72'744'0,"55"3"0,35 120 0,-8-714-1365,-6-127-5461</inkml:trace>
  <inkml:trace contextRef="#ctx0" brushRef="#br0" timeOffset="768.05">649 183 24575,'1'5'0,"4"15"0,7 30 0,13 46 0,15 53 0,14 50 0,9 44 0,1 39-2458,-4 42 2458,-8 40 0,-12-42-5733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57.49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3429 8192,'3'-1'0,"-1"0"0,1 0 0,-1-1 0,1 1 0,-1 0 0,0-1 0,0 1 0,1-1 0,-1 0 0,2-2 0,3-2 0,13-11 0,-1-1 0,-1-1 0,0 0 0,-2-2 0,0 1 0,-1-2 0,-1 0 0,-1-1 0,-2 0 0,0-1 0,10-31 0,-2-12 0,-2-1 0,16-140 0,5-433 0,-46-2 0,0 99 0,27 2 0,2 321 0,0 34 0</inkml:trace>
  <inkml:trace contextRef="#ctx0" brushRef="#br0" timeOffset="620.91">148 2468 8192,'0'0'18022,"0"0"-18022,0 0 0,0 0 0,0 0 0,0 0 0,0 0 0,6 0 0,2-1 0,1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49.638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326 2168 8192,'0'0'0,"0"-8"0,1-18 0,0-25 0,1-35 0,3-37 0,1-32 0,3-24 0,1-14 0,3-5 0,1 8 0,2 12 0,3 13 0,0 15 0,0 16 0,1 10 0,1 9 0,-3 22 0</inkml:trace>
  <inkml:trace contextRef="#ctx0" brushRef="#br0" timeOffset="638.41">384 3139 8192,'-2'-5'0,"-8"-17"0,-11-32 0,-17-50 0,-14-56 0,-5-51 0,-6-45 0,6-27 0,11-7 0,18 0 0,19 9 0,16 14 0,13 21 0,8 28 0,5 29 0,-4 47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37.294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0 233 8192,'0'0'18022,"0"0"-18022,1-6 0,2-9 0,0-8 0,1-9 0,1-5 0,-2-3 0,-1-3 0,-2 6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23.29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57 1 8192,'0'0'18022,"0"0"-18022,-4 6 0,-4 3 0,-1 3 0,-1 2 0,0-1 0,1-2 0,3-3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29.40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0 8192,'0'0'0,"0"0"0,0 0 0,0 0 0,0 0 0,0 0 0</inkml:trace>
  <inkml:trace contextRef="#ctx0" brushRef="#br0" timeOffset="1543.03">24 77 8192,'0'0'0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33.17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407 575 8192,'0'0'0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4:35.8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3974 24575,'8'-25'0,"17"-55"0,-4-1 0,-3-1 0,8-89 0,-3-255 0,-34-231-311,2-106-75,75 4-83,-31 552-522,95-321 0,-65 333-4052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789D91-2380-43C5-81F2-A59B142DE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NLB Game Spec Template - New</Template>
  <TotalTime>79</TotalTime>
  <Pages>12</Pages>
  <Words>2308</Words>
  <Characters>13161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</vt:lpstr>
    </vt:vector>
  </TitlesOfParts>
  <Company/>
  <LinksUpToDate>false</LinksUpToDate>
  <CharactersWithSpaces>15439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</dc:title>
  <dc:subject/>
  <dc:creator>Nishadi Sewmini</dc:creator>
  <dc:description/>
  <cp:lastModifiedBy>Nishadi Kangana</cp:lastModifiedBy>
  <cp:revision>7</cp:revision>
  <cp:lastPrinted>2025-08-05T10:06:00Z</cp:lastPrinted>
  <dcterms:created xsi:type="dcterms:W3CDTF">2026-08-31T05:15:00Z</dcterms:created>
  <dcterms:modified xsi:type="dcterms:W3CDTF">2026-09-25T11:22:00Z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